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Title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Title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Title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Title"/>
        <w:jc w:val="right"/>
      </w:pPr>
    </w:p>
    <w:p w14:paraId="06DBA38D" w14:textId="77777777" w:rsidR="00620B2D" w:rsidRPr="00AE333D" w:rsidRDefault="00620B2D" w:rsidP="00620B2D">
      <w:pPr>
        <w:pStyle w:val="Title"/>
        <w:jc w:val="right"/>
      </w:pPr>
    </w:p>
    <w:p w14:paraId="331E1105" w14:textId="77777777" w:rsidR="00620B2D" w:rsidRPr="00AE333D" w:rsidRDefault="00620B2D" w:rsidP="00620B2D">
      <w:pPr>
        <w:pStyle w:val="Title"/>
        <w:jc w:val="right"/>
      </w:pPr>
    </w:p>
    <w:p w14:paraId="237FBA85" w14:textId="77777777" w:rsidR="00620B2D" w:rsidRPr="00AE333D" w:rsidRDefault="00620B2D" w:rsidP="00620B2D">
      <w:pPr>
        <w:pStyle w:val="Title"/>
        <w:jc w:val="right"/>
      </w:pPr>
    </w:p>
    <w:p w14:paraId="762341A7" w14:textId="3539BE2B" w:rsidR="00620B2D" w:rsidRPr="00AE333D" w:rsidRDefault="00620B2D" w:rsidP="00620B2D">
      <w:pPr>
        <w:pStyle w:val="Title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Title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Title"/>
        <w:rPr>
          <w:sz w:val="28"/>
        </w:rPr>
        <w:sectPr w:rsidR="00DE4D1A" w:rsidRPr="00AE333D" w:rsidSect="00DE4D1A">
          <w:headerReference w:type="default" r:id="rId7"/>
          <w:footerReference w:type="default" r:id="rId8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Pr="00AE333D" w:rsidRDefault="00D431B3" w:rsidP="00033D01">
      <w:pPr>
        <w:pStyle w:val="Title"/>
      </w:pPr>
      <w:r w:rsidRPr="00AE333D">
        <w:lastRenderedPageBreak/>
        <w:t>Sadržaj</w:t>
      </w:r>
    </w:p>
    <w:p w14:paraId="2C47B345" w14:textId="756A0480" w:rsidR="00C33B92" w:rsidRPr="00AE333D" w:rsidRDefault="00BB0D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C33B92" w:rsidRPr="00AE333D">
        <w:rPr>
          <w:noProof/>
        </w:rPr>
        <w:t>1.</w:t>
      </w:r>
      <w:r w:rsidR="00C33B92" w:rsidRPr="00AE333D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 w:rsidR="00C33B92" w:rsidRPr="00AE333D">
        <w:rPr>
          <w:noProof/>
        </w:rPr>
        <w:t>Opis razvijenog proizvoda</w:t>
      </w:r>
      <w:r w:rsidR="00C33B92" w:rsidRPr="00AE333D">
        <w:rPr>
          <w:noProof/>
        </w:rPr>
        <w:tab/>
      </w:r>
      <w:r w:rsidR="00C33B92" w:rsidRPr="00AE333D">
        <w:rPr>
          <w:noProof/>
        </w:rPr>
        <w:fldChar w:fldCharType="begin"/>
      </w:r>
      <w:r w:rsidR="00C33B92" w:rsidRPr="00AE333D">
        <w:rPr>
          <w:noProof/>
        </w:rPr>
        <w:instrText xml:space="preserve"> PAGEREF _Toc189068171 \h </w:instrText>
      </w:r>
      <w:r w:rsidR="00C33B92" w:rsidRPr="00AE333D">
        <w:rPr>
          <w:noProof/>
        </w:rPr>
      </w:r>
      <w:r w:rsidR="00C33B92" w:rsidRPr="00AE333D">
        <w:rPr>
          <w:noProof/>
        </w:rPr>
        <w:fldChar w:fldCharType="separate"/>
      </w:r>
      <w:r w:rsidR="00C33B92" w:rsidRPr="00AE333D">
        <w:rPr>
          <w:noProof/>
        </w:rPr>
        <w:t>4</w:t>
      </w:r>
      <w:r w:rsidR="00C33B92" w:rsidRPr="00AE333D">
        <w:rPr>
          <w:noProof/>
        </w:rPr>
        <w:fldChar w:fldCharType="end"/>
      </w:r>
    </w:p>
    <w:p w14:paraId="55B52240" w14:textId="01AEFD87" w:rsidR="00C33B92" w:rsidRPr="00AE333D" w:rsidRDefault="00C33B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 w:rsidRPr="00AE333D">
        <w:rPr>
          <w:noProof/>
        </w:rPr>
        <w:t>2.</w:t>
      </w:r>
      <w:r w:rsidRPr="00AE333D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 w:rsidRPr="00AE333D">
        <w:rPr>
          <w:noProof/>
        </w:rPr>
        <w:t>Tehničke značajke</w:t>
      </w:r>
      <w:r w:rsidRPr="00AE333D">
        <w:rPr>
          <w:noProof/>
        </w:rPr>
        <w:tab/>
      </w:r>
      <w:r w:rsidRPr="00AE333D">
        <w:rPr>
          <w:noProof/>
        </w:rPr>
        <w:fldChar w:fldCharType="begin"/>
      </w:r>
      <w:r w:rsidRPr="00AE333D">
        <w:rPr>
          <w:noProof/>
        </w:rPr>
        <w:instrText xml:space="preserve"> PAGEREF _Toc189068172 \h </w:instrText>
      </w:r>
      <w:r w:rsidRPr="00AE333D">
        <w:rPr>
          <w:noProof/>
        </w:rPr>
      </w:r>
      <w:r w:rsidRPr="00AE333D">
        <w:rPr>
          <w:noProof/>
        </w:rPr>
        <w:fldChar w:fldCharType="separate"/>
      </w:r>
      <w:r w:rsidRPr="00AE333D">
        <w:rPr>
          <w:noProof/>
        </w:rPr>
        <w:t>28</w:t>
      </w:r>
      <w:r w:rsidRPr="00AE333D">
        <w:rPr>
          <w:noProof/>
        </w:rPr>
        <w:fldChar w:fldCharType="end"/>
      </w:r>
    </w:p>
    <w:p w14:paraId="20EFD655" w14:textId="10E949FA" w:rsidR="00C33B92" w:rsidRPr="00AE333D" w:rsidRDefault="00C33B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 w:rsidRPr="00AE333D">
        <w:rPr>
          <w:noProof/>
        </w:rPr>
        <w:t>3.</w:t>
      </w:r>
      <w:r w:rsidRPr="00AE333D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 w:rsidRPr="00AE333D">
        <w:rPr>
          <w:noProof/>
        </w:rPr>
        <w:t>Upute za korištenje</w:t>
      </w:r>
      <w:r w:rsidRPr="00AE333D">
        <w:rPr>
          <w:noProof/>
        </w:rPr>
        <w:tab/>
      </w:r>
      <w:r w:rsidRPr="00AE333D">
        <w:rPr>
          <w:noProof/>
        </w:rPr>
        <w:fldChar w:fldCharType="begin"/>
      </w:r>
      <w:r w:rsidRPr="00AE333D">
        <w:rPr>
          <w:noProof/>
        </w:rPr>
        <w:instrText xml:space="preserve"> PAGEREF _Toc189068173 \h </w:instrText>
      </w:r>
      <w:r w:rsidRPr="00AE333D">
        <w:rPr>
          <w:noProof/>
        </w:rPr>
      </w:r>
      <w:r w:rsidRPr="00AE333D">
        <w:rPr>
          <w:noProof/>
        </w:rPr>
        <w:fldChar w:fldCharType="separate"/>
      </w:r>
      <w:r w:rsidRPr="00AE333D">
        <w:rPr>
          <w:noProof/>
        </w:rPr>
        <w:t>29</w:t>
      </w:r>
      <w:r w:rsidRPr="00AE333D">
        <w:rPr>
          <w:noProof/>
        </w:rPr>
        <w:fldChar w:fldCharType="end"/>
      </w:r>
    </w:p>
    <w:p w14:paraId="2BFE2FA1" w14:textId="23C61E1B" w:rsidR="00C33B92" w:rsidRPr="00AE333D" w:rsidRDefault="00C33B9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</w:pPr>
      <w:r w:rsidRPr="00AE333D">
        <w:rPr>
          <w:noProof/>
        </w:rPr>
        <w:t>4.</w:t>
      </w:r>
      <w:r w:rsidRPr="00AE333D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GB"/>
          <w14:ligatures w14:val="standardContextual"/>
        </w:rPr>
        <w:tab/>
      </w:r>
      <w:r w:rsidRPr="00AE333D">
        <w:rPr>
          <w:noProof/>
        </w:rPr>
        <w:t>Literatura</w:t>
      </w:r>
      <w:r w:rsidRPr="00AE333D">
        <w:rPr>
          <w:noProof/>
        </w:rPr>
        <w:tab/>
      </w:r>
      <w:r w:rsidRPr="00AE333D">
        <w:rPr>
          <w:noProof/>
        </w:rPr>
        <w:fldChar w:fldCharType="begin"/>
      </w:r>
      <w:r w:rsidRPr="00AE333D">
        <w:rPr>
          <w:noProof/>
        </w:rPr>
        <w:instrText xml:space="preserve"> PAGEREF _Toc189068174 \h </w:instrText>
      </w:r>
      <w:r w:rsidRPr="00AE333D">
        <w:rPr>
          <w:noProof/>
        </w:rPr>
      </w:r>
      <w:r w:rsidRPr="00AE333D">
        <w:rPr>
          <w:noProof/>
        </w:rPr>
        <w:fldChar w:fldCharType="separate"/>
      </w:r>
      <w:r w:rsidRPr="00AE333D">
        <w:rPr>
          <w:noProof/>
        </w:rPr>
        <w:t>30</w:t>
      </w:r>
      <w:r w:rsidRPr="00AE333D">
        <w:rPr>
          <w:noProof/>
        </w:rPr>
        <w:fldChar w:fldCharType="end"/>
      </w:r>
    </w:p>
    <w:p w14:paraId="671FEAB3" w14:textId="51760888" w:rsidR="00BB0DA6" w:rsidRPr="00AE333D" w:rsidRDefault="00BB0DA6" w:rsidP="00033D01">
      <w:pPr>
        <w:pStyle w:val="Title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4E7BBA54" w14:textId="77777777" w:rsidR="00EF3BD8" w:rsidRPr="00AE333D" w:rsidRDefault="00EF3BD8" w:rsidP="00960B9D">
      <w:pPr>
        <w:pStyle w:val="InfoBlue"/>
      </w:pPr>
    </w:p>
    <w:p w14:paraId="7BA81888" w14:textId="77777777" w:rsidR="006E238A" w:rsidRPr="00AE333D" w:rsidRDefault="006E238A" w:rsidP="00A10E2F">
      <w:pPr>
        <w:rPr>
          <w:b/>
          <w:bCs/>
          <w:i/>
          <w:iCs/>
          <w:color w:val="0000FF"/>
          <w:highlight w:val="yellow"/>
        </w:rPr>
      </w:pPr>
      <w:r w:rsidRPr="00AE333D">
        <w:rPr>
          <w:b/>
          <w:bCs/>
          <w:i/>
          <w:iCs/>
          <w:color w:val="0000FF"/>
          <w:highlight w:val="yellow"/>
        </w:rPr>
        <w:t>Na koji način koristiti predložak?</w:t>
      </w:r>
    </w:p>
    <w:p w14:paraId="7AC20872" w14:textId="77777777" w:rsidR="00EF3BD8" w:rsidRPr="00AE333D" w:rsidRDefault="00EF3BD8" w:rsidP="00960B9D">
      <w:pPr>
        <w:pStyle w:val="InfoBlue"/>
        <w:rPr>
          <w:highlight w:val="yellow"/>
        </w:rPr>
      </w:pPr>
    </w:p>
    <w:p w14:paraId="00CB051D" w14:textId="77777777" w:rsidR="00A55A74" w:rsidRPr="00AE333D" w:rsidRDefault="00A55A74" w:rsidP="00960B9D">
      <w:pPr>
        <w:pStyle w:val="InfoBlue"/>
        <w:rPr>
          <w:highlight w:val="yellow"/>
        </w:rPr>
      </w:pPr>
      <w:r w:rsidRPr="00AE333D">
        <w:rPr>
          <w:highlight w:val="yellow"/>
        </w:rPr>
        <w:t xml:space="preserve">Dokument se po potrebi može prilagoditi potrebama pojedinog projekta promjenom predloženih naslova predloženih poglavlja, kao i eventualnim dodavanjem novih poglavlja i </w:t>
      </w:r>
      <w:proofErr w:type="spellStart"/>
      <w:r w:rsidRPr="00AE333D">
        <w:rPr>
          <w:highlight w:val="yellow"/>
        </w:rPr>
        <w:t>potpoglavlja</w:t>
      </w:r>
      <w:proofErr w:type="spellEnd"/>
      <w:r w:rsidRPr="00AE333D">
        <w:rPr>
          <w:highlight w:val="yellow"/>
        </w:rPr>
        <w:t xml:space="preserve">. </w:t>
      </w:r>
    </w:p>
    <w:p w14:paraId="078FDB37" w14:textId="77777777" w:rsidR="00A55A74" w:rsidRPr="00AE333D" w:rsidRDefault="00A55A74" w:rsidP="00960B9D">
      <w:pPr>
        <w:pStyle w:val="InfoBlue"/>
        <w:rPr>
          <w:highlight w:val="yellow"/>
        </w:rPr>
      </w:pPr>
    </w:p>
    <w:p w14:paraId="34D990DE" w14:textId="77777777" w:rsidR="006E238A" w:rsidRPr="00AE333D" w:rsidRDefault="00A55A74" w:rsidP="00960B9D">
      <w:pPr>
        <w:pStyle w:val="InfoBlue"/>
      </w:pPr>
      <w:r w:rsidRPr="00AE333D">
        <w:rPr>
          <w:highlight w:val="yellow"/>
        </w:rPr>
        <w:t>Cilj dokumenta je opisati rezultat rada studentskog tima, problem koji je riješen u okviru projekta, korišten</w:t>
      </w:r>
      <w:r w:rsidR="000A14A5" w:rsidRPr="00AE333D">
        <w:rPr>
          <w:highlight w:val="yellow"/>
        </w:rPr>
        <w:t>u</w:t>
      </w:r>
      <w:r w:rsidRPr="00AE333D">
        <w:rPr>
          <w:highlight w:val="yellow"/>
        </w:rPr>
        <w:t xml:space="preserve"> tehnologij</w:t>
      </w:r>
      <w:r w:rsidR="000A14A5" w:rsidRPr="00AE333D">
        <w:rPr>
          <w:highlight w:val="yellow"/>
        </w:rPr>
        <w:t>u</w:t>
      </w:r>
      <w:r w:rsidRPr="00AE333D">
        <w:rPr>
          <w:highlight w:val="yellow"/>
        </w:rPr>
        <w:t>, mogućnosti i zna</w:t>
      </w:r>
      <w:r w:rsidR="008D01D3" w:rsidRPr="00AE333D">
        <w:rPr>
          <w:highlight w:val="yellow"/>
        </w:rPr>
        <w:t>čajke dobivenog proizvoda i sl.</w:t>
      </w:r>
      <w:r w:rsidR="008D01D3" w:rsidRPr="00AE333D">
        <w:t xml:space="preserve"> </w:t>
      </w:r>
      <w:r w:rsidR="008D01D3" w:rsidRPr="00AE333D">
        <w:rPr>
          <w:highlight w:val="yellow"/>
        </w:rPr>
        <w:t>Razinu detalja opisanu u ovom dokumentu studentski tim treba dogovoriti s nastavnikom.</w:t>
      </w:r>
    </w:p>
    <w:p w14:paraId="1997695C" w14:textId="77777777" w:rsidR="00DE4D1A" w:rsidRPr="00AE333D" w:rsidRDefault="00DE4D1A" w:rsidP="00960B9D">
      <w:pPr>
        <w:pStyle w:val="InfoBlue"/>
      </w:pPr>
    </w:p>
    <w:p w14:paraId="60B19BF0" w14:textId="77777777" w:rsidR="005D6FB5" w:rsidRPr="00AE333D" w:rsidRDefault="005D6FB5" w:rsidP="00960B9D">
      <w:pPr>
        <w:pStyle w:val="InfoBlue"/>
      </w:pPr>
    </w:p>
    <w:p w14:paraId="18B84083" w14:textId="77777777" w:rsidR="005D6FB5" w:rsidRPr="00AE333D" w:rsidRDefault="005D6FB5" w:rsidP="00960B9D">
      <w:pPr>
        <w:pStyle w:val="InfoBlue"/>
      </w:pPr>
    </w:p>
    <w:p w14:paraId="6F8F9630" w14:textId="77777777" w:rsidR="005D6FB5" w:rsidRPr="00AE333D" w:rsidRDefault="005D6FB5" w:rsidP="00960B9D">
      <w:pPr>
        <w:pStyle w:val="InfoBlue"/>
      </w:pPr>
    </w:p>
    <w:p w14:paraId="72819CE8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Literatura:</w:t>
      </w:r>
    </w:p>
    <w:p w14:paraId="716D58A7" w14:textId="77777777" w:rsidR="005D6FB5" w:rsidRPr="00AE333D" w:rsidRDefault="005D6FB5" w:rsidP="00960B9D">
      <w:pPr>
        <w:pStyle w:val="InfoBlue"/>
      </w:pPr>
      <w:r w:rsidRPr="00AE333D">
        <w:t>U tekstu rada treba biti navedena literatura svugdje gdje je tekst, slika ili grafički prikaz preuzet ili se temelji na nekom pisanom predlošku. Literatura se navodi iza zaključka. U tekstu se literatura navodi unutar zagrada s navođenjem prvog autora i godine izdanja, npr. (</w:t>
      </w:r>
      <w:proofErr w:type="spellStart"/>
      <w:r w:rsidRPr="00AE333D">
        <w:t>Martinis</w:t>
      </w:r>
      <w:proofErr w:type="spellEnd"/>
      <w:r w:rsidRPr="00AE333D">
        <w:t>, 1998).</w:t>
      </w:r>
    </w:p>
    <w:p w14:paraId="0AEEFFEC" w14:textId="77777777" w:rsidR="005D6FB5" w:rsidRPr="00AE333D" w:rsidRDefault="005D6FB5" w:rsidP="00960B9D">
      <w:pPr>
        <w:pStyle w:val="InfoBlue"/>
      </w:pPr>
    </w:p>
    <w:p w14:paraId="0DDCC0F4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Primjer citiranja knjige:</w:t>
      </w:r>
    </w:p>
    <w:p w14:paraId="68E2F74D" w14:textId="77777777" w:rsidR="005D6FB5" w:rsidRPr="00AE333D" w:rsidRDefault="005D6FB5" w:rsidP="00960B9D">
      <w:pPr>
        <w:pStyle w:val="InfoBlue"/>
      </w:pPr>
      <w:r w:rsidRPr="00AE333D">
        <w:t>Prezime, inicijal(i) imena autora. Naslov: podnaslov. Podatak o izdanju. Mjesto izdavanja: Nakladnik, godina izdavanja.</w:t>
      </w:r>
    </w:p>
    <w:p w14:paraId="66363AAF" w14:textId="77777777" w:rsidR="005D6FB5" w:rsidRPr="00AE333D" w:rsidRDefault="005D6FB5" w:rsidP="00960B9D">
      <w:pPr>
        <w:pStyle w:val="InfoBlue"/>
      </w:pPr>
    </w:p>
    <w:p w14:paraId="49763320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Primjer citiranja članka u časopisu:</w:t>
      </w:r>
    </w:p>
    <w:p w14:paraId="56942D83" w14:textId="77777777" w:rsidR="005D6FB5" w:rsidRPr="00AE333D" w:rsidRDefault="005D6FB5" w:rsidP="00960B9D">
      <w:pPr>
        <w:pStyle w:val="InfoBlue"/>
      </w:pPr>
      <w:r w:rsidRPr="00AE333D">
        <w:t>Prezime, inicijal(i) imena autora. Naslov članka: podnaslov. Naziv časopisa. Oznaka sveska/godišta, broj(godina), str. početna-završna.</w:t>
      </w:r>
    </w:p>
    <w:p w14:paraId="0DA2E118" w14:textId="77777777" w:rsidR="005D6FB5" w:rsidRPr="00AE333D" w:rsidRDefault="005D6FB5" w:rsidP="00960B9D">
      <w:pPr>
        <w:pStyle w:val="InfoBlue"/>
      </w:pPr>
    </w:p>
    <w:p w14:paraId="3CA21BC7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Primjer citiranja rada sa konferencije:</w:t>
      </w:r>
    </w:p>
    <w:p w14:paraId="321074C4" w14:textId="77777777" w:rsidR="005D6FB5" w:rsidRPr="00AE333D" w:rsidRDefault="005D6FB5" w:rsidP="00960B9D">
      <w:pPr>
        <w:pStyle w:val="InfoBlue"/>
      </w:pPr>
      <w:r w:rsidRPr="00AE333D">
        <w:t>Prezime, inicijal(i) imena autora. Naslov rada: podnaslov. Naslov zbornika, mjesto održavanja konferencije, (godina), str. početna-završna.</w:t>
      </w:r>
    </w:p>
    <w:p w14:paraId="3C5C4404" w14:textId="77777777" w:rsidR="005D6FB5" w:rsidRPr="00AE333D" w:rsidRDefault="005D6FB5" w:rsidP="00960B9D">
      <w:pPr>
        <w:pStyle w:val="InfoBlue"/>
      </w:pPr>
    </w:p>
    <w:p w14:paraId="3AAA2BDD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Primjer citiranja doktorskog, magistarskog ili diplomskog rada:</w:t>
      </w:r>
    </w:p>
    <w:p w14:paraId="2D619208" w14:textId="77777777" w:rsidR="005D6FB5" w:rsidRPr="00AE333D" w:rsidRDefault="005D6FB5" w:rsidP="00960B9D">
      <w:pPr>
        <w:pStyle w:val="InfoBlue"/>
      </w:pPr>
      <w:r w:rsidRPr="00AE333D">
        <w:t>Prezime, inicijal(i) imena autora. Naslov. Vrsta rada. Ustanova na kojoj je rad obranjen, godina.</w:t>
      </w:r>
    </w:p>
    <w:p w14:paraId="132C0118" w14:textId="77777777" w:rsidR="005D6FB5" w:rsidRPr="00AE333D" w:rsidRDefault="005D6FB5" w:rsidP="00960B9D">
      <w:pPr>
        <w:pStyle w:val="InfoBlue"/>
      </w:pPr>
    </w:p>
    <w:p w14:paraId="1A32B470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Primjer citiranja www izvora:</w:t>
      </w:r>
    </w:p>
    <w:p w14:paraId="2640E170" w14:textId="77777777" w:rsidR="005D6FB5" w:rsidRPr="00AE333D" w:rsidRDefault="005D6FB5" w:rsidP="00960B9D">
      <w:pPr>
        <w:pStyle w:val="InfoBlue"/>
      </w:pPr>
      <w:r w:rsidRPr="00AE333D">
        <w:t>Ime(na) autora (ako je/su poznata), naslov dokumenta, datum nastanka (ako se razlikuje od datuma pristupa izvoru), naslov potpunog djela (</w:t>
      </w:r>
      <w:proofErr w:type="spellStart"/>
      <w:r w:rsidRPr="00AE333D">
        <w:t>italic</w:t>
      </w:r>
      <w:proofErr w:type="spellEnd"/>
      <w:r w:rsidRPr="00AE333D">
        <w:t>), potpuna http adresa, datum pristupa dokumentu.</w:t>
      </w:r>
    </w:p>
    <w:p w14:paraId="22155ABC" w14:textId="77777777" w:rsidR="005D6FB5" w:rsidRPr="00AE333D" w:rsidRDefault="005D6FB5" w:rsidP="00960B9D">
      <w:pPr>
        <w:pStyle w:val="InfoBlue"/>
      </w:pPr>
    </w:p>
    <w:p w14:paraId="284697FE" w14:textId="77777777" w:rsidR="005D6FB5" w:rsidRPr="00AE333D" w:rsidRDefault="005D6FB5" w:rsidP="005D6FB5">
      <w:pPr>
        <w:rPr>
          <w:b/>
          <w:bCs/>
          <w:i/>
          <w:iCs/>
          <w:color w:val="0000FF"/>
        </w:rPr>
      </w:pPr>
      <w:r w:rsidRPr="00AE333D">
        <w:rPr>
          <w:b/>
          <w:bCs/>
          <w:i/>
          <w:iCs/>
          <w:color w:val="0000FF"/>
        </w:rPr>
        <w:t>Ostale upute</w:t>
      </w:r>
    </w:p>
    <w:p w14:paraId="3741BFDE" w14:textId="77777777" w:rsidR="00DE4D1A" w:rsidRPr="00AE333D" w:rsidRDefault="005D6FB5" w:rsidP="00960B9D">
      <w:pPr>
        <w:pStyle w:val="InfoBlue"/>
      </w:pPr>
      <w:r w:rsidRPr="00AE333D">
        <w:t>U svim dokumentima obvezno primjenjivati SI jedinice. Slike, formule i tablice potrebno je numerirati. Opis tablice stavlja se iznad, a opis slike ispod nje. U opisu slike ili tablice pišu se samo podaci neophodni za njeno razumijevanje (npr. Slika 6. Pojačalo s promjenljivim pojačanjem). Dodatna objašnjenja daju se u tekstu uz povezivanje sa slikom ili tablicom. Osi i parametri na slikama i grafičkim prikazima trebaju biti obilježeni. Daljnji opis tog grafičkog prikaza treba se nalaziti u tekstu rada. Formule se obilježavaju brojevima u zagradi, uz desni rub stranice, a u tekstu se poziva na broj formule.</w:t>
      </w:r>
    </w:p>
    <w:p w14:paraId="706A8442" w14:textId="77777777" w:rsidR="00BB0DA6" w:rsidRPr="00AE333D" w:rsidRDefault="00DF3B4B" w:rsidP="006D00C5">
      <w:pPr>
        <w:pStyle w:val="Heading1"/>
      </w:pPr>
      <w:r w:rsidRPr="00AE333D">
        <w:br w:type="page"/>
      </w:r>
      <w:bookmarkStart w:id="0" w:name="_Toc189068171"/>
      <w:r w:rsidR="00620B2D" w:rsidRPr="00AE333D">
        <w:lastRenderedPageBreak/>
        <w:t>Opis razvijenog proizvoda</w:t>
      </w:r>
      <w:bookmarkEnd w:id="0"/>
    </w:p>
    <w:p w14:paraId="6288B15C" w14:textId="47CBD863" w:rsidR="00262026" w:rsidRPr="00AE333D" w:rsidRDefault="00262026" w:rsidP="00262026">
      <w:pPr>
        <w:pStyle w:val="Heading2"/>
      </w:pPr>
      <w:r w:rsidRPr="00AE333D">
        <w:t>Ideja</w:t>
      </w:r>
      <w:r w:rsidR="00AE333D" w:rsidRPr="00AE333D">
        <w:t xml:space="preserve"> i </w:t>
      </w:r>
      <w:r w:rsidRPr="00AE333D">
        <w:t>motivacija</w:t>
      </w:r>
    </w:p>
    <w:p w14:paraId="75DBD9B9" w14:textId="77777777" w:rsidR="00AE333D" w:rsidRPr="00AE333D" w:rsidRDefault="00AE333D" w:rsidP="00AE333D">
      <w:pPr>
        <w:pStyle w:val="BodyText"/>
        <w:ind w:left="0"/>
      </w:pPr>
    </w:p>
    <w:p w14:paraId="250A3412" w14:textId="621C61AB" w:rsidR="00AE333D" w:rsidRPr="00AE333D" w:rsidRDefault="00AE333D" w:rsidP="00AE333D">
      <w:pPr>
        <w:pStyle w:val="BodyText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AE333D">
      <w:pPr>
        <w:pStyle w:val="BodyText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AE333D">
      <w:pPr>
        <w:pStyle w:val="BodyText"/>
        <w:ind w:left="0"/>
      </w:pPr>
    </w:p>
    <w:p w14:paraId="2C9802C0" w14:textId="7568FF1C" w:rsidR="00AE333D" w:rsidRPr="00AE333D" w:rsidRDefault="00AE333D" w:rsidP="00AE333D">
      <w:pPr>
        <w:pStyle w:val="Heading2"/>
      </w:pPr>
      <w:r w:rsidRPr="00AE333D">
        <w:t>Naše rješenje</w:t>
      </w:r>
    </w:p>
    <w:p w14:paraId="6FD613F0" w14:textId="77777777" w:rsidR="00AE333D" w:rsidRPr="00AE333D" w:rsidRDefault="00AE333D" w:rsidP="00AE333D"/>
    <w:p w14:paraId="06EBB64E" w14:textId="6883B051" w:rsidR="00AE333D" w:rsidRPr="00AE333D" w:rsidRDefault="00AE333D" w:rsidP="00AE333D">
      <w:r w:rsidRPr="00AE333D">
        <w:t>R</w:t>
      </w:r>
      <w:r w:rsidRPr="00AE333D">
        <w:t xml:space="preserve">azvili smo web aplikaciju </w:t>
      </w:r>
      <w:proofErr w:type="spellStart"/>
      <w:r w:rsidRPr="00AE333D">
        <w:t>UniMatch</w:t>
      </w:r>
      <w:proofErr w:type="spellEnd"/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AE333D"/>
    <w:p w14:paraId="6ED669BE" w14:textId="47ECEADD" w:rsidR="00AE333D" w:rsidRPr="00AE333D" w:rsidRDefault="00AE333D" w:rsidP="00AE333D">
      <w:pPr>
        <w:pStyle w:val="Heading2"/>
      </w:pPr>
      <w:r w:rsidRPr="00AE333D">
        <w:t>Mogućnosti poboljšanja</w:t>
      </w:r>
    </w:p>
    <w:p w14:paraId="468841B8" w14:textId="77777777" w:rsidR="00AE333D" w:rsidRPr="00AE333D" w:rsidRDefault="00AE333D" w:rsidP="00AE333D"/>
    <w:p w14:paraId="6F2A0383" w14:textId="1F06F921" w:rsidR="00AE333D" w:rsidRDefault="00AE333D" w:rsidP="00AE333D"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E74CF8">
      <w:pPr>
        <w:pStyle w:val="ListParagraph"/>
        <w:numPr>
          <w:ilvl w:val="0"/>
          <w:numId w:val="13"/>
        </w:numPr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E74CF8">
      <w:pPr>
        <w:pStyle w:val="ListParagraph"/>
        <w:numPr>
          <w:ilvl w:val="0"/>
          <w:numId w:val="13"/>
        </w:numPr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E74CF8">
      <w:pPr>
        <w:pStyle w:val="ListParagraph"/>
        <w:numPr>
          <w:ilvl w:val="0"/>
          <w:numId w:val="13"/>
        </w:numPr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E74CF8"/>
    <w:p w14:paraId="3C877649" w14:textId="0189A1FB" w:rsidR="00E74CF8" w:rsidRDefault="00E74CF8" w:rsidP="00E74CF8">
      <w:pPr>
        <w:pStyle w:val="Heading2"/>
      </w:pPr>
      <w:r>
        <w:t>Opis razmatranih problema i rješenja</w:t>
      </w:r>
    </w:p>
    <w:p w14:paraId="650B74A0" w14:textId="77777777" w:rsidR="00E74CF8" w:rsidRPr="00E74CF8" w:rsidRDefault="00E74CF8" w:rsidP="00E74CF8"/>
    <w:p w14:paraId="75D98E2A" w14:textId="5EA85B94" w:rsidR="00572293" w:rsidRPr="00AE333D" w:rsidRDefault="00572293" w:rsidP="00572293"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572293"/>
    <w:p w14:paraId="35BA81D9" w14:textId="360DB569" w:rsidR="00C134E9" w:rsidRDefault="00F35162" w:rsidP="00572293">
      <w:pPr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572293">
      <w:pPr>
        <w:rPr>
          <w:i/>
          <w:iCs/>
        </w:rPr>
      </w:pPr>
    </w:p>
    <w:p w14:paraId="2FB5DE93" w14:textId="79B0F567" w:rsidR="00F35162" w:rsidRPr="00AE333D" w:rsidRDefault="00F35162" w:rsidP="00572293"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572293"/>
    <w:p w14:paraId="527672DE" w14:textId="252193E1" w:rsidR="00C134E9" w:rsidRDefault="00E74CF8" w:rsidP="00572293">
      <w:pPr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572293">
      <w:pPr>
        <w:rPr>
          <w:i/>
          <w:iCs/>
        </w:rPr>
      </w:pPr>
    </w:p>
    <w:p w14:paraId="29B8AA71" w14:textId="52A6362B" w:rsidR="00F35162" w:rsidRPr="00AE333D" w:rsidRDefault="00C134E9" w:rsidP="00572293"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C32B178" w14:textId="2B3BA526" w:rsidR="00F35162" w:rsidRPr="00AE333D" w:rsidRDefault="00F35162" w:rsidP="00572293"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5E43B805" w14:textId="77777777" w:rsidR="00104A19" w:rsidRPr="00AE333D" w:rsidRDefault="00104A19" w:rsidP="00572293"/>
    <w:p w14:paraId="54EEB429" w14:textId="77777777" w:rsidR="002F5F7B" w:rsidRPr="00AE333D" w:rsidRDefault="002F5F7B" w:rsidP="00572293"/>
    <w:p w14:paraId="61AD8E71" w14:textId="725120B2" w:rsidR="00572293" w:rsidRPr="00AE333D" w:rsidRDefault="00572293" w:rsidP="00572293">
      <w:r w:rsidRPr="00AE333D">
        <w:t xml:space="preserve">Na početku </w:t>
      </w:r>
      <w:r w:rsidR="002F5F7B" w:rsidRPr="00AE333D">
        <w:t>smo pokušali</w:t>
      </w:r>
      <w:r w:rsidRPr="00AE333D">
        <w:t xml:space="preserve"> </w:t>
      </w:r>
      <w:r w:rsidR="002F5F7B" w:rsidRPr="00AE333D">
        <w:t>iz modela</w:t>
      </w:r>
      <w:r w:rsidRPr="00AE333D">
        <w:t xml:space="preserve"> </w:t>
      </w:r>
      <w:proofErr w:type="spellStart"/>
      <w:r w:rsidRPr="00AE333D">
        <w:t>C</w:t>
      </w:r>
      <w:r w:rsidR="00104A19" w:rsidRPr="00AE333D">
        <w:t>hat</w:t>
      </w:r>
      <w:r w:rsidRPr="00AE333D">
        <w:t>GPT</w:t>
      </w:r>
      <w:proofErr w:type="spellEnd"/>
      <w:r w:rsidRPr="00AE333D">
        <w:t xml:space="preserve"> odmah </w:t>
      </w:r>
      <w:r w:rsidR="002F5F7B" w:rsidRPr="00AE333D">
        <w:t>generirati</w:t>
      </w:r>
      <w:r w:rsidRPr="00AE333D">
        <w:t xml:space="preserve"> cijelu tablicu </w:t>
      </w:r>
      <w:r w:rsidR="00262026" w:rsidRPr="00AE333D">
        <w:t xml:space="preserve">tako što smo </w:t>
      </w:r>
      <w:r w:rsidRPr="00AE333D">
        <w:t xml:space="preserve">u </w:t>
      </w:r>
      <w:r w:rsidR="00262026" w:rsidRPr="00AE333D">
        <w:t>upit</w:t>
      </w:r>
      <w:r w:rsidRPr="00AE333D">
        <w:t xml:space="preserve">u </w:t>
      </w:r>
      <w:r w:rsidR="00262026" w:rsidRPr="00AE333D">
        <w:t>opisali sve</w:t>
      </w:r>
      <w:r w:rsidRPr="00AE333D">
        <w:t xml:space="preserve"> potrebn</w:t>
      </w:r>
      <w:r w:rsidR="00262026" w:rsidRPr="00AE333D">
        <w:t>e</w:t>
      </w:r>
      <w:r w:rsidRPr="00AE333D">
        <w:t xml:space="preserve"> parametr</w:t>
      </w:r>
      <w:r w:rsidR="00262026" w:rsidRPr="00AE333D">
        <w:t>e</w:t>
      </w:r>
      <w:r w:rsidRPr="00AE333D">
        <w:t xml:space="preserve"> </w:t>
      </w:r>
      <w:r w:rsidR="00262026" w:rsidRPr="00AE333D">
        <w:t>i</w:t>
      </w:r>
      <w:r w:rsidRPr="00AE333D">
        <w:t xml:space="preserve"> države koje nas zanimaju</w:t>
      </w:r>
      <w:r w:rsidR="00262026" w:rsidRPr="00AE333D">
        <w:t>.</w:t>
      </w:r>
    </w:p>
    <w:p w14:paraId="1D3828B3" w14:textId="77777777" w:rsidR="00572293" w:rsidRPr="00AE333D" w:rsidRDefault="00572293" w:rsidP="00572293"/>
    <w:p w14:paraId="1132AC25" w14:textId="67D4A274" w:rsidR="00E83288" w:rsidRDefault="00E83288" w:rsidP="00E83288">
      <w:pPr>
        <w:pStyle w:val="Heading3"/>
      </w:pPr>
      <w:r>
        <w:t>Pr</w:t>
      </w:r>
      <w:r w:rsidR="00B638D9">
        <w:t>vi upit – opis zahtjeva</w:t>
      </w:r>
    </w:p>
    <w:p w14:paraId="2AAD8A3F" w14:textId="4894D816" w:rsidR="00572293" w:rsidRPr="00AE333D" w:rsidRDefault="00572293" w:rsidP="00572293">
      <w:r w:rsidRPr="00AE333D">
        <w:t xml:space="preserve">I am </w:t>
      </w:r>
      <w:proofErr w:type="spellStart"/>
      <w:r w:rsidRPr="00AE333D">
        <w:t>working</w:t>
      </w:r>
      <w:proofErr w:type="spellEnd"/>
      <w:r w:rsidRPr="00AE333D">
        <w:t xml:space="preserve"> on </w:t>
      </w:r>
      <w:proofErr w:type="spellStart"/>
      <w:r w:rsidRPr="00AE333D">
        <w:t>an</w:t>
      </w:r>
      <w:proofErr w:type="spellEnd"/>
      <w:r w:rsidRPr="00AE333D">
        <w:t xml:space="preserve"> </w:t>
      </w:r>
      <w:proofErr w:type="spellStart"/>
      <w:r w:rsidRPr="00AE333D">
        <w:t>application</w:t>
      </w:r>
      <w:proofErr w:type="spellEnd"/>
      <w:r w:rsidRPr="00AE333D">
        <w:t xml:space="preserve"> </w:t>
      </w:r>
      <w:proofErr w:type="spellStart"/>
      <w:r w:rsidRPr="00AE333D">
        <w:t>in</w:t>
      </w:r>
      <w:proofErr w:type="spellEnd"/>
      <w:r w:rsidRPr="00AE333D">
        <w:t xml:space="preserve"> </w:t>
      </w:r>
      <w:proofErr w:type="spellStart"/>
      <w:r w:rsidRPr="00AE333D">
        <w:t>which</w:t>
      </w:r>
      <w:proofErr w:type="spellEnd"/>
      <w:r w:rsidRPr="00AE333D">
        <w:t xml:space="preserve"> I </w:t>
      </w:r>
      <w:proofErr w:type="spellStart"/>
      <w:r w:rsidRPr="00AE333D">
        <w:t>need</w:t>
      </w:r>
      <w:proofErr w:type="spellEnd"/>
      <w:r w:rsidRPr="00AE333D">
        <w:t xml:space="preserve"> </w:t>
      </w:r>
      <w:proofErr w:type="spellStart"/>
      <w:r w:rsidRPr="00AE333D">
        <w:t>accurate</w:t>
      </w:r>
      <w:proofErr w:type="spellEnd"/>
      <w:r w:rsidRPr="00AE333D">
        <w:t xml:space="preserve"> </w:t>
      </w:r>
      <w:proofErr w:type="spellStart"/>
      <w:r w:rsidRPr="00AE333D">
        <w:t>dataset</w:t>
      </w:r>
      <w:proofErr w:type="spellEnd"/>
      <w:r w:rsidRPr="00AE333D">
        <w:t xml:space="preserve"> </w:t>
      </w:r>
      <w:proofErr w:type="spellStart"/>
      <w:r w:rsidRPr="00AE333D">
        <w:t>containing</w:t>
      </w:r>
      <w:proofErr w:type="spellEnd"/>
      <w:r w:rsidRPr="00AE333D">
        <w:t xml:space="preserve"> </w:t>
      </w:r>
      <w:proofErr w:type="spellStart"/>
      <w:r w:rsidRPr="00AE333D">
        <w:t>universities</w:t>
      </w:r>
      <w:proofErr w:type="spellEnd"/>
      <w:r w:rsidRPr="00AE333D">
        <w:t xml:space="preserve"> </w:t>
      </w:r>
      <w:proofErr w:type="spellStart"/>
      <w:r w:rsidRPr="00AE333D">
        <w:t>with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</w:t>
      </w:r>
      <w:proofErr w:type="spellStart"/>
      <w:r w:rsidRPr="00AE333D">
        <w:t>that</w:t>
      </w:r>
      <w:proofErr w:type="spellEnd"/>
      <w:r w:rsidRPr="00AE333D">
        <w:t xml:space="preserve"> </w:t>
      </w:r>
      <w:proofErr w:type="spellStart"/>
      <w:r w:rsidRPr="00AE333D">
        <w:t>consist</w:t>
      </w:r>
      <w:proofErr w:type="spellEnd"/>
      <w:r w:rsidRPr="00AE333D">
        <w:t xml:space="preserve"> </w:t>
      </w:r>
      <w:proofErr w:type="spellStart"/>
      <w:r w:rsidRPr="00AE333D">
        <w:t>of</w:t>
      </w:r>
      <w:proofErr w:type="spellEnd"/>
      <w:r w:rsidRPr="00AE333D">
        <w:t xml:space="preserve">: </w:t>
      </w:r>
    </w:p>
    <w:p w14:paraId="5E9D5054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name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41F7E41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collegeRank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(global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ranking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73B785A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tuition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(EUR/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much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paid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each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at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needs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1F84EE63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percOfIntStud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percentage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international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students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all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students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49BA0FB3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acceptance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rate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people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get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into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percentage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01F927AA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avgSafetyIndex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secure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country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crimes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have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that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index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range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from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0 to 100) </w:t>
      </w:r>
    </w:p>
    <w:p w14:paraId="4E734BDF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living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consists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much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persons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pays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restaurants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transportation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utilities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excluding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rent,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needs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38327CD0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AE333D">
        <w:rPr>
          <w:rFonts w:ascii="Times New Roman" w:hAnsi="Times New Roman" w:cs="Times New Roman"/>
          <w:sz w:val="22"/>
          <w:szCs w:val="22"/>
        </w:rPr>
        <w:t>rent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rent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03EAF708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68139B9C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recreationCost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(EUR/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recreation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culture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 </w:t>
      </w:r>
    </w:p>
    <w:p w14:paraId="5345A83B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healthcare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out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pocket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spend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healthcare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per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– </w:t>
      </w:r>
    </w:p>
    <w:p w14:paraId="3253C33D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avgMntTransportCost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transportaion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per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275D2E6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AE333D">
        <w:rPr>
          <w:rFonts w:ascii="Times New Roman" w:hAnsi="Times New Roman" w:cs="Times New Roman"/>
          <w:sz w:val="22"/>
          <w:szCs w:val="22"/>
        </w:rPr>
        <w:t xml:space="preserve">link (link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0D28B64C" w14:textId="77777777" w:rsidR="00572293" w:rsidRPr="00AE333D" w:rsidRDefault="00572293" w:rsidP="005722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each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columns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: Computer Science, Business,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Economics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Psychology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Biology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Law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Medicine,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Mathematics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Art,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Physics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have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values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0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fact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these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majors</w:t>
      </w:r>
      <w:proofErr w:type="spellEnd"/>
    </w:p>
    <w:p w14:paraId="6DE634EF" w14:textId="77777777" w:rsidR="00572293" w:rsidRPr="00AE333D" w:rsidRDefault="00572293" w:rsidP="00572293"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</w:t>
      </w:r>
      <w:proofErr w:type="spellStart"/>
      <w:r w:rsidRPr="00AE333D">
        <w:t>avgSafetyIndex</w:t>
      </w:r>
      <w:proofErr w:type="spellEnd"/>
      <w:r w:rsidRPr="00AE333D">
        <w:t xml:space="preserve">, </w:t>
      </w:r>
      <w:proofErr w:type="spellStart"/>
      <w:r w:rsidRPr="00AE333D">
        <w:t>cost</w:t>
      </w:r>
      <w:proofErr w:type="spellEnd"/>
      <w:r w:rsidRPr="00AE333D">
        <w:t xml:space="preserve">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living</w:t>
      </w:r>
      <w:proofErr w:type="spellEnd"/>
      <w:r w:rsidRPr="00AE333D">
        <w:t xml:space="preserve">, rent, </w:t>
      </w:r>
      <w:proofErr w:type="spellStart"/>
      <w:r w:rsidRPr="00AE333D">
        <w:t>groceries</w:t>
      </w:r>
      <w:proofErr w:type="spellEnd"/>
      <w:r w:rsidRPr="00AE333D">
        <w:t xml:space="preserve">, </w:t>
      </w:r>
      <w:proofErr w:type="spellStart"/>
      <w:r w:rsidRPr="00AE333D">
        <w:t>recreationCost</w:t>
      </w:r>
      <w:proofErr w:type="spellEnd"/>
      <w:r w:rsidRPr="00AE333D">
        <w:t xml:space="preserve">, </w:t>
      </w:r>
      <w:proofErr w:type="spellStart"/>
      <w:r w:rsidRPr="00AE333D">
        <w:t>healthcare</w:t>
      </w:r>
      <w:proofErr w:type="spellEnd"/>
      <w:r w:rsidRPr="00AE333D">
        <w:t xml:space="preserve"> </w:t>
      </w:r>
      <w:proofErr w:type="spellStart"/>
      <w:r w:rsidRPr="00AE333D">
        <w:t>price</w:t>
      </w:r>
      <w:proofErr w:type="spellEnd"/>
      <w:r w:rsidRPr="00AE333D">
        <w:t xml:space="preserve">, </w:t>
      </w:r>
      <w:proofErr w:type="spellStart"/>
      <w:r w:rsidRPr="00AE333D">
        <w:t>avgMntTransportCost</w:t>
      </w:r>
      <w:proofErr w:type="spellEnd"/>
      <w:r w:rsidRPr="00AE333D">
        <w:t xml:space="preserve"> are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city</w:t>
      </w:r>
      <w:proofErr w:type="spellEnd"/>
      <w:r w:rsidRPr="00AE333D">
        <w:t xml:space="preserve"> </w:t>
      </w:r>
      <w:proofErr w:type="spellStart"/>
      <w:r w:rsidRPr="00AE333D">
        <w:t>in</w:t>
      </w:r>
      <w:proofErr w:type="spellEnd"/>
      <w:r w:rsidRPr="00AE333D">
        <w:t xml:space="preserve"> </w:t>
      </w:r>
      <w:proofErr w:type="spellStart"/>
      <w:r w:rsidRPr="00AE333D">
        <w:t>which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</w:t>
      </w:r>
      <w:proofErr w:type="spellStart"/>
      <w:r w:rsidRPr="00AE333D">
        <w:t>is</w:t>
      </w:r>
      <w:proofErr w:type="spellEnd"/>
      <w:r w:rsidRPr="00AE333D">
        <w:t xml:space="preserve"> </w:t>
      </w:r>
      <w:proofErr w:type="spellStart"/>
      <w:r w:rsidRPr="00AE333D">
        <w:t>located</w:t>
      </w:r>
      <w:proofErr w:type="spellEnd"/>
      <w:r w:rsidRPr="00AE333D">
        <w:t>.</w:t>
      </w:r>
    </w:p>
    <w:p w14:paraId="33899EEC" w14:textId="4CF55422" w:rsidR="00572293" w:rsidRPr="00AE333D" w:rsidRDefault="00572293" w:rsidP="00572293">
      <w:r w:rsidRPr="00AE333D">
        <w:t xml:space="preserve">I </w:t>
      </w:r>
      <w:proofErr w:type="spellStart"/>
      <w:r w:rsidRPr="00AE333D">
        <w:t>want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 xml:space="preserve"> to </w:t>
      </w:r>
      <w:proofErr w:type="spellStart"/>
      <w:r w:rsidRPr="00AE333D">
        <w:t>find</w:t>
      </w:r>
      <w:proofErr w:type="spellEnd"/>
      <w:r w:rsidRPr="00AE333D">
        <w:t xml:space="preserve"> me data for </w:t>
      </w:r>
      <w:proofErr w:type="spellStart"/>
      <w:r w:rsidRPr="00AE333D">
        <w:t>these</w:t>
      </w:r>
      <w:proofErr w:type="spellEnd"/>
      <w:r w:rsidRPr="00AE333D">
        <w:t xml:space="preserve"> </w:t>
      </w:r>
      <w:proofErr w:type="spellStart"/>
      <w:r w:rsidRPr="00AE333D">
        <w:t>countries</w:t>
      </w:r>
      <w:proofErr w:type="spellEnd"/>
      <w:r w:rsidRPr="00AE333D">
        <w:t>:  … (popis svih država)</w:t>
      </w:r>
    </w:p>
    <w:p w14:paraId="03D6007B" w14:textId="77777777" w:rsidR="00572293" w:rsidRPr="00AE333D" w:rsidRDefault="00572293" w:rsidP="00572293">
      <w:r w:rsidRPr="00AE333D">
        <w:t xml:space="preserve">For </w:t>
      </w:r>
      <w:proofErr w:type="spellStart"/>
      <w:r w:rsidRPr="00AE333D">
        <w:t>each</w:t>
      </w:r>
      <w:proofErr w:type="spellEnd"/>
      <w:r w:rsidRPr="00AE333D">
        <w:t xml:space="preserve"> </w:t>
      </w:r>
      <w:proofErr w:type="spellStart"/>
      <w:r w:rsidRPr="00AE333D">
        <w:t>country</w:t>
      </w:r>
      <w:proofErr w:type="spellEnd"/>
      <w:r w:rsidRPr="00AE333D">
        <w:t xml:space="preserve"> </w:t>
      </w:r>
      <w:proofErr w:type="spellStart"/>
      <w:r w:rsidRPr="00AE333D">
        <w:t>find</w:t>
      </w:r>
      <w:proofErr w:type="spellEnd"/>
      <w:r w:rsidRPr="00AE333D">
        <w:t xml:space="preserve"> </w:t>
      </w: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best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ranking</w:t>
      </w:r>
      <w:proofErr w:type="spellEnd"/>
      <w:r w:rsidRPr="00AE333D">
        <w:t xml:space="preserve"> </w:t>
      </w:r>
      <w:proofErr w:type="spellStart"/>
      <w:r w:rsidRPr="00AE333D">
        <w:t>and</w:t>
      </w:r>
      <w:proofErr w:type="spellEnd"/>
      <w:r w:rsidRPr="00AE333D">
        <w:t xml:space="preserve">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chosen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for </w:t>
      </w:r>
      <w:proofErr w:type="spellStart"/>
      <w:r w:rsidRPr="00AE333D">
        <w:t>each</w:t>
      </w:r>
      <w:proofErr w:type="spellEnd"/>
      <w:r w:rsidRPr="00AE333D">
        <w:t xml:space="preserve"> </w:t>
      </w:r>
      <w:proofErr w:type="spellStart"/>
      <w:r w:rsidRPr="00AE333D">
        <w:t>country</w:t>
      </w:r>
      <w:proofErr w:type="spellEnd"/>
      <w:r w:rsidRPr="00AE333D">
        <w:t xml:space="preserve"> </w:t>
      </w:r>
      <w:proofErr w:type="spellStart"/>
      <w:r w:rsidRPr="00AE333D">
        <w:t>write</w:t>
      </w:r>
      <w:proofErr w:type="spellEnd"/>
      <w:r w:rsidRPr="00AE333D">
        <w:t xml:space="preserve"> </w:t>
      </w:r>
      <w:proofErr w:type="spellStart"/>
      <w:r w:rsidRPr="00AE333D">
        <w:t>down</w:t>
      </w:r>
      <w:proofErr w:type="spellEnd"/>
      <w:r w:rsidRPr="00AE333D">
        <w:t xml:space="preserve"> </w:t>
      </w:r>
      <w:proofErr w:type="spellStart"/>
      <w:r w:rsidRPr="00AE333D">
        <w:t>other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for </w:t>
      </w:r>
      <w:proofErr w:type="spellStart"/>
      <w:r w:rsidRPr="00AE333D">
        <w:t>it</w:t>
      </w:r>
      <w:proofErr w:type="spellEnd"/>
      <w:r w:rsidRPr="00AE333D">
        <w:t xml:space="preserve">. </w:t>
      </w:r>
    </w:p>
    <w:p w14:paraId="43DD0EAE" w14:textId="77777777" w:rsidR="00572293" w:rsidRPr="00AE333D" w:rsidRDefault="00572293" w:rsidP="00572293">
      <w:r w:rsidRPr="00AE333D">
        <w:t xml:space="preserve">Make me </w:t>
      </w:r>
      <w:proofErr w:type="spellStart"/>
      <w:r w:rsidRPr="00AE333D">
        <w:t>an</w:t>
      </w:r>
      <w:proofErr w:type="spellEnd"/>
      <w:r w:rsidRPr="00AE333D">
        <w:t xml:space="preserve"> </w:t>
      </w:r>
      <w:proofErr w:type="spellStart"/>
      <w:r w:rsidRPr="00AE333D">
        <w:t>excel</w:t>
      </w:r>
      <w:proofErr w:type="spellEnd"/>
      <w:r w:rsidRPr="00AE333D">
        <w:t xml:space="preserve"> file for </w:t>
      </w:r>
      <w:proofErr w:type="spellStart"/>
      <w:r w:rsidRPr="00AE333D">
        <w:t>this</w:t>
      </w:r>
      <w:proofErr w:type="spellEnd"/>
      <w:r w:rsidRPr="00AE333D">
        <w:t xml:space="preserve"> </w:t>
      </w:r>
      <w:proofErr w:type="spellStart"/>
      <w:r w:rsidRPr="00AE333D">
        <w:t>dataset</w:t>
      </w:r>
      <w:proofErr w:type="spellEnd"/>
      <w:r w:rsidRPr="00AE333D">
        <w:t>.</w:t>
      </w:r>
    </w:p>
    <w:p w14:paraId="1288F232" w14:textId="77777777" w:rsidR="00572293" w:rsidRPr="00AE333D" w:rsidRDefault="00572293" w:rsidP="00572293"/>
    <w:p w14:paraId="2AC0187F" w14:textId="77777777" w:rsidR="00572293" w:rsidRPr="00AE333D" w:rsidRDefault="00572293" w:rsidP="00572293"/>
    <w:p w14:paraId="267879AF" w14:textId="77777777" w:rsidR="00572293" w:rsidRPr="00AE333D" w:rsidRDefault="00572293" w:rsidP="00572293"/>
    <w:p w14:paraId="76E0F53B" w14:textId="77777777" w:rsidR="00572293" w:rsidRPr="00AE333D" w:rsidRDefault="00572293" w:rsidP="00572293"/>
    <w:p w14:paraId="2F2CBD4A" w14:textId="77777777" w:rsidR="00572293" w:rsidRPr="00AE333D" w:rsidRDefault="00572293" w:rsidP="00572293">
      <w:pPr>
        <w:pStyle w:val="ListParagraph"/>
        <w:numPr>
          <w:ilvl w:val="0"/>
          <w:numId w:val="10"/>
        </w:numPr>
        <w:rPr>
          <w:b/>
          <w:bCs/>
        </w:rPr>
      </w:pPr>
      <w:r w:rsidRPr="00AE333D">
        <w:rPr>
          <w:b/>
          <w:bCs/>
        </w:rPr>
        <w:t>ODGOVOR</w:t>
      </w:r>
    </w:p>
    <w:p w14:paraId="6266863D" w14:textId="77777777" w:rsidR="00572293" w:rsidRPr="00AE333D" w:rsidRDefault="00572293" w:rsidP="00572293">
      <w:r w:rsidRPr="00AE333D">
        <w:rPr>
          <w:noProof/>
        </w:rPr>
        <w:lastRenderedPageBreak/>
        <w:drawing>
          <wp:inline distT="0" distB="0" distL="0" distR="0" wp14:anchorId="722DC8DB" wp14:editId="459658FF">
            <wp:extent cx="3712340" cy="3600000"/>
            <wp:effectExtent l="0" t="0" r="0" b="0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3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9A3" w14:textId="77777777" w:rsidR="0018754A" w:rsidRPr="00AE333D" w:rsidRDefault="0018754A" w:rsidP="00572293"/>
    <w:p w14:paraId="65C96544" w14:textId="27E14554" w:rsidR="00572293" w:rsidRPr="00AE333D" w:rsidRDefault="007760AF" w:rsidP="00C134E9"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7A3EBE76" w14:textId="77777777" w:rsidR="00572293" w:rsidRPr="00AE333D" w:rsidRDefault="00572293" w:rsidP="00572293">
      <w:pPr>
        <w:ind w:left="360"/>
      </w:pPr>
    </w:p>
    <w:p w14:paraId="541DBB96" w14:textId="47F5547F" w:rsidR="00572293" w:rsidRPr="00B638D9" w:rsidRDefault="00B638D9" w:rsidP="00B638D9">
      <w:pPr>
        <w:pStyle w:val="Heading3"/>
      </w:pPr>
      <w:r>
        <w:t xml:space="preserve">Drugi upit – rastav zahtjeva </w:t>
      </w:r>
    </w:p>
    <w:p w14:paraId="4F64197B" w14:textId="77777777" w:rsidR="00B638D9" w:rsidRDefault="00572293" w:rsidP="00B638D9">
      <w:pPr>
        <w:keepNext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7E245674" w:rsidR="00572293" w:rsidRPr="00AE333D" w:rsidRDefault="00B638D9" w:rsidP="00B638D9">
      <w:pPr>
        <w:pStyle w:val="Caption"/>
        <w:jc w:val="center"/>
        <w:rPr>
          <w:b/>
          <w:bCs/>
        </w:rPr>
      </w:pPr>
      <w:r>
        <w:t xml:space="preserve">Slika </w:t>
      </w:r>
      <w:r w:rsidR="005B604B">
        <w:fldChar w:fldCharType="begin"/>
      </w:r>
      <w:r w:rsidR="005B604B">
        <w:instrText xml:space="preserve"> STYLEREF 3 \s </w:instrText>
      </w:r>
      <w:r w:rsidR="005B604B">
        <w:fldChar w:fldCharType="separate"/>
      </w:r>
      <w:r w:rsidR="005B604B">
        <w:rPr>
          <w:noProof/>
        </w:rPr>
        <w:t>1.4.2</w:t>
      </w:r>
      <w:r w:rsidR="005B604B">
        <w:fldChar w:fldCharType="end"/>
      </w:r>
      <w:r w:rsidR="005B604B">
        <w:noBreakHyphen/>
      </w:r>
      <w:r w:rsidR="005B604B">
        <w:fldChar w:fldCharType="begin"/>
      </w:r>
      <w:r w:rsidR="005B604B">
        <w:instrText xml:space="preserve"> SEQ Slika \* ARABIC \s 3 </w:instrText>
      </w:r>
      <w:r w:rsidR="005B604B">
        <w:fldChar w:fldCharType="separate"/>
      </w:r>
      <w:r w:rsidR="005B604B">
        <w:rPr>
          <w:noProof/>
        </w:rPr>
        <w:t>1</w:t>
      </w:r>
      <w:r w:rsidR="005B604B">
        <w:fldChar w:fldCharType="end"/>
      </w:r>
      <w:r>
        <w:t>. Odgovor na zahtjev za kreiranjem skupa podataka</w:t>
      </w:r>
    </w:p>
    <w:p w14:paraId="080C1DD2" w14:textId="77777777" w:rsidR="00E83288" w:rsidRDefault="00E83288" w:rsidP="00E83288">
      <w:pPr>
        <w:rPr>
          <w:b/>
          <w:bCs/>
        </w:rPr>
      </w:pPr>
    </w:p>
    <w:p w14:paraId="7A74FE52" w14:textId="1CEDF90C" w:rsidR="00EE4FE4" w:rsidRDefault="00C134E9" w:rsidP="00E83288">
      <w:r>
        <w:lastRenderedPageBreak/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B638D9">
      <w:pPr>
        <w:rPr>
          <w:b/>
          <w:bCs/>
        </w:rPr>
      </w:pPr>
    </w:p>
    <w:p w14:paraId="1AEC5F8D" w14:textId="1A133DE6" w:rsidR="00B638D9" w:rsidRDefault="00572293" w:rsidP="00B638D9">
      <w:pPr>
        <w:keepNext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05AB5CC9">
            <wp:extent cx="4732734" cy="4139004"/>
            <wp:effectExtent l="12700" t="12700" r="1714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585" cy="4153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131E6" w14:textId="23B25BF6" w:rsidR="00572293" w:rsidRPr="00AE333D" w:rsidRDefault="00B638D9" w:rsidP="00B638D9">
      <w:pPr>
        <w:pStyle w:val="Caption"/>
        <w:jc w:val="center"/>
        <w:rPr>
          <w:b/>
          <w:bCs/>
        </w:rPr>
      </w:pPr>
      <w:r>
        <w:t xml:space="preserve">Slika </w:t>
      </w:r>
      <w:r w:rsidR="005B604B">
        <w:fldChar w:fldCharType="begin"/>
      </w:r>
      <w:r w:rsidR="005B604B">
        <w:instrText xml:space="preserve"> STYLEREF 3 \s </w:instrText>
      </w:r>
      <w:r w:rsidR="005B604B">
        <w:fldChar w:fldCharType="separate"/>
      </w:r>
      <w:r w:rsidR="005B604B">
        <w:rPr>
          <w:noProof/>
        </w:rPr>
        <w:t>1.4.2</w:t>
      </w:r>
      <w:r w:rsidR="005B604B">
        <w:fldChar w:fldCharType="end"/>
      </w:r>
      <w:r w:rsidR="005B604B">
        <w:noBreakHyphen/>
      </w:r>
      <w:r w:rsidR="005B604B">
        <w:fldChar w:fldCharType="begin"/>
      </w:r>
      <w:r w:rsidR="005B604B">
        <w:instrText xml:space="preserve"> SEQ Slika \* ARABIC \s 3 </w:instrText>
      </w:r>
      <w:r w:rsidR="005B604B">
        <w:fldChar w:fldCharType="separate"/>
      </w:r>
      <w:r w:rsidR="005B604B">
        <w:rPr>
          <w:noProof/>
        </w:rPr>
        <w:t>2</w:t>
      </w:r>
      <w:r w:rsidR="005B604B">
        <w:fldChar w:fldCharType="end"/>
      </w:r>
      <w:r>
        <w:t>. Odgovor na zahtjev za popunjavanjem skupa podataka</w:t>
      </w:r>
    </w:p>
    <w:p w14:paraId="3C2904F1" w14:textId="77777777" w:rsidR="00EE4FE4" w:rsidRPr="00AE333D" w:rsidRDefault="00EE4FE4" w:rsidP="00572293">
      <w:pPr>
        <w:ind w:left="360"/>
        <w:rPr>
          <w:b/>
          <w:bCs/>
        </w:rPr>
      </w:pPr>
    </w:p>
    <w:p w14:paraId="5A143A44" w14:textId="433C80F9" w:rsidR="00572293" w:rsidRPr="00AE333D" w:rsidRDefault="00B638D9" w:rsidP="00B638D9"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3E75E6FF" w14:textId="77777777" w:rsidR="00EE4FE4" w:rsidRPr="00AE333D" w:rsidRDefault="00EE4FE4" w:rsidP="00572293">
      <w:pPr>
        <w:ind w:left="360"/>
      </w:pPr>
    </w:p>
    <w:p w14:paraId="550C2A41" w14:textId="625E7C86" w:rsidR="00572293" w:rsidRPr="00B638D9" w:rsidRDefault="00572293" w:rsidP="00B638D9">
      <w:pPr>
        <w:rPr>
          <w:b/>
          <w:bCs/>
        </w:rPr>
      </w:pPr>
    </w:p>
    <w:p w14:paraId="61F21C51" w14:textId="77777777" w:rsidR="00B638D9" w:rsidRDefault="00572293" w:rsidP="00B638D9">
      <w:pPr>
        <w:keepNext/>
        <w:jc w:val="center"/>
      </w:pPr>
      <w:r w:rsidRPr="00AE333D">
        <w:rPr>
          <w:noProof/>
        </w:rPr>
        <w:drawing>
          <wp:inline distT="0" distB="0" distL="0" distR="0" wp14:anchorId="203A1AE1" wp14:editId="6F9CAEF0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15987C7B" w:rsidR="00572293" w:rsidRDefault="00B638D9" w:rsidP="00B638D9">
      <w:pPr>
        <w:pStyle w:val="Caption"/>
        <w:jc w:val="center"/>
      </w:pPr>
      <w:r>
        <w:t xml:space="preserve">Slika </w:t>
      </w:r>
      <w:r w:rsidR="005B604B">
        <w:fldChar w:fldCharType="begin"/>
      </w:r>
      <w:r w:rsidR="005B604B">
        <w:instrText xml:space="preserve"> STYLEREF 3 \s </w:instrText>
      </w:r>
      <w:r w:rsidR="005B604B">
        <w:fldChar w:fldCharType="separate"/>
      </w:r>
      <w:r w:rsidR="005B604B">
        <w:rPr>
          <w:noProof/>
        </w:rPr>
        <w:t>1.4.2</w:t>
      </w:r>
      <w:r w:rsidR="005B604B">
        <w:fldChar w:fldCharType="end"/>
      </w:r>
      <w:r w:rsidR="005B604B">
        <w:noBreakHyphen/>
      </w:r>
      <w:r w:rsidR="005B604B">
        <w:fldChar w:fldCharType="begin"/>
      </w:r>
      <w:r w:rsidR="005B604B">
        <w:instrText xml:space="preserve"> SEQ Slika \* ARABIC \s 3 </w:instrText>
      </w:r>
      <w:r w:rsidR="005B604B">
        <w:fldChar w:fldCharType="separate"/>
      </w:r>
      <w:r w:rsidR="005B604B">
        <w:rPr>
          <w:noProof/>
        </w:rPr>
        <w:t>3</w:t>
      </w:r>
      <w:r w:rsidR="005B604B">
        <w:fldChar w:fldCharType="end"/>
      </w:r>
      <w:r>
        <w:t>. Odgovor na zahtjev za početak prikupljanja podataka</w:t>
      </w:r>
    </w:p>
    <w:p w14:paraId="31BA2BD0" w14:textId="6AADDDEC" w:rsidR="00B638D9" w:rsidRDefault="00B638D9" w:rsidP="00B638D9"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5C40E095" w14:textId="77777777" w:rsidR="005B604B" w:rsidRDefault="005B604B" w:rsidP="00B638D9"/>
    <w:p w14:paraId="24281292" w14:textId="77777777" w:rsidR="005B604B" w:rsidRDefault="005B604B" w:rsidP="00B638D9"/>
    <w:p w14:paraId="5BD4B76B" w14:textId="26899D77" w:rsidR="00572293" w:rsidRPr="00AE333D" w:rsidRDefault="005B604B" w:rsidP="005B604B">
      <w:pPr>
        <w:pStyle w:val="Heading3"/>
      </w:pPr>
      <w:r>
        <w:lastRenderedPageBreak/>
        <w:t>Treći upit – pregled generiranih podataka</w:t>
      </w:r>
    </w:p>
    <w:p w14:paraId="0A8D7DB5" w14:textId="2FFC89EA" w:rsidR="00572293" w:rsidRPr="005B604B" w:rsidRDefault="00572293" w:rsidP="005B604B">
      <w:pPr>
        <w:rPr>
          <w:b/>
          <w:bCs/>
        </w:rPr>
      </w:pPr>
    </w:p>
    <w:p w14:paraId="3F4FAFCB" w14:textId="77777777" w:rsidR="005B604B" w:rsidRDefault="00572293" w:rsidP="005B604B">
      <w:pPr>
        <w:keepNext/>
        <w:ind w:left="360"/>
        <w:jc w:val="center"/>
      </w:pPr>
      <w:r w:rsidRPr="00AE333D">
        <w:rPr>
          <w:noProof/>
        </w:rPr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25567E2F" w:rsidR="00572293" w:rsidRPr="00AE333D" w:rsidRDefault="005B604B" w:rsidP="005B60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1.4.3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Odgovor na upit trenutnog napretka</w:t>
      </w:r>
    </w:p>
    <w:p w14:paraId="1D52F78D" w14:textId="77777777" w:rsidR="00572293" w:rsidRPr="00AE333D" w:rsidRDefault="00572293" w:rsidP="00572293">
      <w:pPr>
        <w:ind w:left="360"/>
      </w:pPr>
    </w:p>
    <w:p w14:paraId="4E865679" w14:textId="12ED9062" w:rsidR="00EE4FE4" w:rsidRPr="00AE333D" w:rsidRDefault="00EE4FE4" w:rsidP="005B604B"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EE4FE4">
      <w:pPr>
        <w:ind w:left="360"/>
      </w:pPr>
    </w:p>
    <w:p w14:paraId="12B046D6" w14:textId="020FBDD3" w:rsidR="00EE4FE4" w:rsidRPr="00AE333D" w:rsidRDefault="00EE4FE4" w:rsidP="005B604B"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5B604B"/>
    <w:p w14:paraId="24781790" w14:textId="77777777" w:rsidR="005B604B" w:rsidRDefault="00572293" w:rsidP="005B604B">
      <w:pPr>
        <w:keepNext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04C64B43" w:rsidR="00572293" w:rsidRPr="00AE333D" w:rsidRDefault="005B604B" w:rsidP="005B60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1.4.3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572293">
      <w:pPr>
        <w:ind w:left="360"/>
      </w:pPr>
    </w:p>
    <w:p w14:paraId="45D3A229" w14:textId="77777777" w:rsidR="005B604B" w:rsidRDefault="00EE4FE4" w:rsidP="005B604B"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5B604B">
      <w:r>
        <w:t xml:space="preserve">Odlučili smo smanjiti veličinu zahtjeva. </w:t>
      </w:r>
      <w:proofErr w:type="spellStart"/>
      <w:r w:rsidR="00EE4FE4" w:rsidRPr="00AE333D">
        <w:t>Nakon</w:t>
      </w:r>
      <w:proofErr w:type="spellEnd"/>
      <w:r w:rsidR="00EE4FE4" w:rsidRPr="00AE333D">
        <w:t xml:space="preserve">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800BA0"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401FE321" w14:textId="77777777" w:rsidR="00572293" w:rsidRPr="00AE333D" w:rsidRDefault="00572293" w:rsidP="00572293">
      <w:pPr>
        <w:ind w:left="360"/>
      </w:pPr>
    </w:p>
    <w:p w14:paraId="2259435B" w14:textId="600335E9" w:rsidR="00572293" w:rsidRPr="00AE333D" w:rsidRDefault="00262026" w:rsidP="00572293">
      <w:pPr>
        <w:pStyle w:val="ListParagraph"/>
        <w:numPr>
          <w:ilvl w:val="0"/>
          <w:numId w:val="10"/>
        </w:numPr>
        <w:rPr>
          <w:b/>
          <w:bCs/>
        </w:rPr>
      </w:pPr>
      <w:r w:rsidRPr="00AE333D">
        <w:rPr>
          <w:b/>
          <w:bCs/>
        </w:rPr>
        <w:t>UPIT</w:t>
      </w:r>
    </w:p>
    <w:p w14:paraId="5579BB3F" w14:textId="77777777" w:rsidR="00572293" w:rsidRPr="00AE333D" w:rsidRDefault="00572293" w:rsidP="00572293">
      <w:pPr>
        <w:ind w:left="360"/>
      </w:pPr>
      <w:r w:rsidRPr="00AE333D">
        <w:rPr>
          <w:noProof/>
        </w:rPr>
        <w:drawing>
          <wp:inline distT="0" distB="0" distL="0" distR="0" wp14:anchorId="147E3A83" wp14:editId="4997742E">
            <wp:extent cx="5972810" cy="4467225"/>
            <wp:effectExtent l="0" t="0" r="8890" b="9525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2EEA" w14:textId="77777777" w:rsidR="00D41360" w:rsidRPr="00AE333D" w:rsidRDefault="00D41360" w:rsidP="00572293">
      <w:pPr>
        <w:ind w:left="360"/>
      </w:pPr>
    </w:p>
    <w:p w14:paraId="6A03033D" w14:textId="6E497DB6" w:rsidR="007D2104" w:rsidRPr="00AE333D" w:rsidRDefault="007D2104" w:rsidP="00572293">
      <w:pPr>
        <w:ind w:left="360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572293">
      <w:pPr>
        <w:ind w:left="360"/>
      </w:pPr>
    </w:p>
    <w:p w14:paraId="14C51346" w14:textId="2C18151B" w:rsidR="007D2104" w:rsidRPr="00AE333D" w:rsidRDefault="007D2104" w:rsidP="00572293">
      <w:pPr>
        <w:ind w:left="360"/>
      </w:pPr>
      <w:r w:rsidRPr="00AE333D">
        <w:t>Ovaj pristup omogućio nam je da dođemo do svih traženih podataka, premda u manjim dijelovima, čime smo mogli uspješno prikupiti i obraditi podatke za sve države koje su nas interesirale.</w:t>
      </w:r>
    </w:p>
    <w:p w14:paraId="4208A46F" w14:textId="77777777" w:rsidR="00572293" w:rsidRPr="00AE333D" w:rsidRDefault="00572293" w:rsidP="00572293">
      <w:pPr>
        <w:ind w:left="360"/>
      </w:pPr>
      <w:r w:rsidRPr="00AE333D">
        <w:rPr>
          <w:noProof/>
        </w:rPr>
        <w:lastRenderedPageBreak/>
        <w:drawing>
          <wp:inline distT="0" distB="0" distL="0" distR="0" wp14:anchorId="5250D237" wp14:editId="019D6917">
            <wp:extent cx="5928874" cy="4320914"/>
            <wp:effectExtent l="0" t="0" r="0" b="3810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572293">
      <w:pPr>
        <w:ind w:left="360"/>
      </w:pPr>
    </w:p>
    <w:p w14:paraId="7CFCAC92" w14:textId="04756916" w:rsidR="00AD2E15" w:rsidRPr="00AE333D" w:rsidRDefault="007D2104" w:rsidP="00AD2E15">
      <w:pPr>
        <w:ind w:left="360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Iako s određenom sumnjom, možemo pretpostaviti da su upravo ti izvori korišteni tijekom cijelog procesa prikupljanja podataka.</w:t>
      </w:r>
    </w:p>
    <w:p w14:paraId="641EA76A" w14:textId="77777777" w:rsidR="007D2104" w:rsidRPr="00AE333D" w:rsidRDefault="007D2104" w:rsidP="00572293">
      <w:pPr>
        <w:ind w:left="360"/>
      </w:pPr>
    </w:p>
    <w:p w14:paraId="57AA0CB7" w14:textId="77777777" w:rsidR="00572293" w:rsidRPr="00AE333D" w:rsidRDefault="00572293" w:rsidP="00572293">
      <w:pPr>
        <w:ind w:left="360"/>
        <w:rPr>
          <w:b/>
          <w:bCs/>
        </w:rPr>
      </w:pPr>
      <w:r w:rsidRPr="00AE333D">
        <w:rPr>
          <w:b/>
          <w:bCs/>
        </w:rPr>
        <w:t>KRAJ</w:t>
      </w:r>
    </w:p>
    <w:p w14:paraId="1F228E37" w14:textId="77777777" w:rsidR="00585C0D" w:rsidRPr="00AE333D" w:rsidRDefault="00585C0D" w:rsidP="00572293">
      <w:pPr>
        <w:ind w:left="360"/>
        <w:rPr>
          <w:b/>
          <w:bCs/>
        </w:rPr>
      </w:pPr>
    </w:p>
    <w:p w14:paraId="31B6A6E4" w14:textId="60539F67" w:rsidR="00572293" w:rsidRPr="00AE333D" w:rsidRDefault="00572293" w:rsidP="00572293">
      <w:r w:rsidRPr="00AE333D">
        <w:t xml:space="preserve">U krajnjoj tablici nedostaju države: </w:t>
      </w:r>
      <w:proofErr w:type="spellStart"/>
      <w:r w:rsidRPr="00AE333D">
        <w:t>Albania</w:t>
      </w:r>
      <w:proofErr w:type="spellEnd"/>
      <w:r w:rsidRPr="00AE333D">
        <w:t xml:space="preserve">, </w:t>
      </w:r>
      <w:proofErr w:type="spellStart"/>
      <w:r w:rsidRPr="00AE333D">
        <w:t>Algeria</w:t>
      </w:r>
      <w:proofErr w:type="spellEnd"/>
      <w:r w:rsidRPr="00AE333D">
        <w:t xml:space="preserve">, Argentina, </w:t>
      </w:r>
      <w:proofErr w:type="spellStart"/>
      <w:r w:rsidRPr="00AE333D">
        <w:t>Armenia</w:t>
      </w:r>
      <w:proofErr w:type="spellEnd"/>
      <w:r w:rsidRPr="00AE333D">
        <w:t xml:space="preserve">, </w:t>
      </w:r>
      <w:proofErr w:type="spellStart"/>
      <w:r w:rsidRPr="00AE333D">
        <w:t>Azerbaijan</w:t>
      </w:r>
      <w:proofErr w:type="spellEnd"/>
      <w:r w:rsidRPr="00AE333D">
        <w:t xml:space="preserve">, </w:t>
      </w:r>
      <w:proofErr w:type="spellStart"/>
      <w:r w:rsidRPr="00AE333D">
        <w:t>Bahamas</w:t>
      </w:r>
      <w:proofErr w:type="spellEnd"/>
      <w:r w:rsidRPr="00AE333D">
        <w:t xml:space="preserve"> za njih je potrebno poslati još jedan </w:t>
      </w:r>
      <w:r w:rsidR="00262026" w:rsidRPr="00AE333D">
        <w:t>upit</w:t>
      </w:r>
      <w:r w:rsidRPr="00AE333D">
        <w:t xml:space="preserve">. Države koje je dodao bez da su rečene su: </w:t>
      </w:r>
      <w:proofErr w:type="spellStart"/>
      <w:r w:rsidRPr="00AE333D">
        <w:t>Yemen</w:t>
      </w:r>
      <w:proofErr w:type="spellEnd"/>
      <w:r w:rsidRPr="00AE333D">
        <w:t xml:space="preserve">, </w:t>
      </w:r>
      <w:proofErr w:type="spellStart"/>
      <w:r w:rsidRPr="00AE333D">
        <w:t>Zambia</w:t>
      </w:r>
      <w:proofErr w:type="spellEnd"/>
      <w:r w:rsidRPr="00AE333D">
        <w:t>.</w:t>
      </w:r>
    </w:p>
    <w:p w14:paraId="72F79E07" w14:textId="77777777" w:rsidR="00902D06" w:rsidRPr="00AE333D" w:rsidRDefault="00902D06" w:rsidP="00572293"/>
    <w:p w14:paraId="47ABAB51" w14:textId="77777777" w:rsidR="00572293" w:rsidRPr="00AE333D" w:rsidRDefault="00572293" w:rsidP="00572293"/>
    <w:p w14:paraId="3EC74523" w14:textId="1D7E1F03" w:rsidR="00572293" w:rsidRPr="00AE333D" w:rsidRDefault="00572293" w:rsidP="00572293">
      <w:pPr>
        <w:rPr>
          <w:b/>
          <w:bCs/>
        </w:rPr>
      </w:pPr>
      <w:r w:rsidRPr="00AE333D">
        <w:rPr>
          <w:b/>
          <w:bCs/>
        </w:rPr>
        <w:t>ANALIZA NJEGOVE I NAŠE TABLICE:</w:t>
      </w:r>
    </w:p>
    <w:p w14:paraId="472D4D92" w14:textId="77777777" w:rsidR="00572293" w:rsidRPr="00AE333D" w:rsidRDefault="00572293" w:rsidP="00572293"/>
    <w:p w14:paraId="2ABFA908" w14:textId="7ADB7DC4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5174C34F" wp14:editId="17FA52CF">
            <wp:extent cx="5943600" cy="4146550"/>
            <wp:effectExtent l="0" t="0" r="0" b="6350"/>
            <wp:docPr id="128543924" name="Slika 1" descr="Slika na kojoj se prikazuje snimka zaslona, tekst, crt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3924" name="Slika 1" descr="Slika na kojoj se prikazuje snimka zaslona, tekst, crta, dijagram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F03E" w14:textId="0CE1536D" w:rsidR="00F63AD7" w:rsidRPr="00AE333D" w:rsidRDefault="00F63AD7" w:rsidP="00572293">
      <w:r w:rsidRPr="00AE333D">
        <w:rPr>
          <w:noProof/>
        </w:rPr>
        <w:drawing>
          <wp:inline distT="0" distB="0" distL="0" distR="0" wp14:anchorId="3B4A26C8" wp14:editId="7F34E173">
            <wp:extent cx="3749365" cy="1150720"/>
            <wp:effectExtent l="0" t="0" r="3810" b="0"/>
            <wp:docPr id="509737634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7634" name="Slika 1" descr="Slika na kojoj se prikazuje tekst, snimka zaslona, Font, broj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AD4" w14:textId="77777777" w:rsidR="00F63AD7" w:rsidRPr="00AE333D" w:rsidRDefault="00F63AD7" w:rsidP="00572293"/>
    <w:p w14:paraId="3CF31719" w14:textId="341FF94E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49AC0791" wp14:editId="646894F0">
            <wp:extent cx="5943600" cy="4213225"/>
            <wp:effectExtent l="0" t="0" r="0" b="0"/>
            <wp:docPr id="362760653" name="Slika 1" descr="Slika na kojoj se prikazuje snimka zaslona, tekst, crt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60653" name="Slika 1" descr="Slika na kojoj se prikazuje snimka zaslona, tekst, crta, dijagram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A0F4" w14:textId="5AE72857" w:rsidR="00F63AD7" w:rsidRPr="00AE333D" w:rsidRDefault="00F63AD7" w:rsidP="00572293">
      <w:r w:rsidRPr="00AE333D">
        <w:rPr>
          <w:noProof/>
        </w:rPr>
        <w:drawing>
          <wp:inline distT="0" distB="0" distL="0" distR="0" wp14:anchorId="71036B24" wp14:editId="42CB6BF8">
            <wp:extent cx="4442845" cy="1196444"/>
            <wp:effectExtent l="0" t="0" r="0" b="3810"/>
            <wp:docPr id="188652256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256" name="Slika 1" descr="Slika na kojoj se prikazuje tekst, snimka zaslona, Font, broj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5B12" w14:textId="77777777" w:rsidR="00F63AD7" w:rsidRPr="00AE333D" w:rsidRDefault="00F63AD7" w:rsidP="00572293"/>
    <w:p w14:paraId="7EF4C6AF" w14:textId="72388B1C" w:rsidR="00902D06" w:rsidRPr="00AE333D" w:rsidRDefault="00902D06" w:rsidP="00572293">
      <w:r w:rsidRPr="00AE333D">
        <w:rPr>
          <w:noProof/>
        </w:rPr>
        <w:lastRenderedPageBreak/>
        <w:drawing>
          <wp:inline distT="0" distB="0" distL="0" distR="0" wp14:anchorId="7E3DA5C2" wp14:editId="2474ADD5">
            <wp:extent cx="5943600" cy="4325620"/>
            <wp:effectExtent l="0" t="0" r="0" b="0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D480" w14:textId="57FB9F2E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6B1692DB" wp14:editId="2AE37A11">
            <wp:extent cx="5943600" cy="4034155"/>
            <wp:effectExtent l="0" t="0" r="0" b="4445"/>
            <wp:docPr id="1710150350" name="Slika 1" descr="Slika na kojoj se prikazuje snimka zaslona, tekst, crt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0350" name="Slika 1" descr="Slika na kojoj se prikazuje snimka zaslona, tekst, crta, dijagram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AC1" w14:textId="561FF559" w:rsidR="00F63AD7" w:rsidRPr="00AE333D" w:rsidRDefault="00F63AD7" w:rsidP="00572293">
      <w:r w:rsidRPr="00AE333D">
        <w:rPr>
          <w:noProof/>
        </w:rPr>
        <w:drawing>
          <wp:inline distT="0" distB="0" distL="0" distR="0" wp14:anchorId="231432BF" wp14:editId="4A4AD25E">
            <wp:extent cx="4534293" cy="1150720"/>
            <wp:effectExtent l="0" t="0" r="0" b="0"/>
            <wp:docPr id="542571057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71057" name="Slika 1" descr="Slika na kojoj se prikazuje tekst, snimka zaslona, Font, broj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5B8" w14:textId="77777777" w:rsidR="00F63AD7" w:rsidRPr="00AE333D" w:rsidRDefault="00F63AD7" w:rsidP="00572293"/>
    <w:p w14:paraId="354F58C9" w14:textId="77777777" w:rsidR="00F63AD7" w:rsidRPr="00AE333D" w:rsidRDefault="00F63AD7" w:rsidP="00572293"/>
    <w:p w14:paraId="7325AAD9" w14:textId="29595E73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648938C4" wp14:editId="1CF80503">
            <wp:extent cx="5943600" cy="4329430"/>
            <wp:effectExtent l="0" t="0" r="0" b="0"/>
            <wp:docPr id="2063784450" name="Slika 1" descr="Slika na kojoj se prikazuje snimka zaslona, crta, tekst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4450" name="Slika 1" descr="Slika na kojoj se prikazuje snimka zaslona, crta, tekst, radnja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D5B3" w14:textId="77777777" w:rsidR="00F63AD7" w:rsidRPr="00AE333D" w:rsidRDefault="00F63AD7" w:rsidP="00572293"/>
    <w:p w14:paraId="5FA910CD" w14:textId="4954C77B" w:rsidR="00F63AD7" w:rsidRPr="00AE333D" w:rsidRDefault="00F63AD7" w:rsidP="00572293">
      <w:r w:rsidRPr="00AE333D">
        <w:rPr>
          <w:noProof/>
        </w:rPr>
        <w:drawing>
          <wp:inline distT="0" distB="0" distL="0" distR="0" wp14:anchorId="5475A8E0" wp14:editId="65E33C5A">
            <wp:extent cx="3627434" cy="1089754"/>
            <wp:effectExtent l="0" t="0" r="0" b="0"/>
            <wp:docPr id="214524412" name="Slika 1" descr="Slika na kojoj se prikazuje tekst, Font, snimka zaslona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412" name="Slika 1" descr="Slika na kojoj se prikazuje tekst, Font, snimka zaslona, broj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701" w14:textId="77777777" w:rsidR="00F63AD7" w:rsidRPr="00AE333D" w:rsidRDefault="00F63AD7" w:rsidP="00572293"/>
    <w:p w14:paraId="4B786C65" w14:textId="77777777" w:rsidR="00F63AD7" w:rsidRPr="00AE333D" w:rsidRDefault="00F63AD7" w:rsidP="00572293"/>
    <w:p w14:paraId="63777014" w14:textId="0454A765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3EA67120" wp14:editId="4403E244">
            <wp:extent cx="5943600" cy="4296410"/>
            <wp:effectExtent l="0" t="0" r="0" b="8890"/>
            <wp:docPr id="1187381722" name="Slika 1" descr="Slika na kojoj se prikazuje tekst, snimka zaslona, dijagram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81722" name="Slika 1" descr="Slika na kojoj se prikazuje tekst, snimka zaslona, dijagram, crta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06A" w14:textId="77777777" w:rsidR="00F63AD7" w:rsidRPr="00AE333D" w:rsidRDefault="00F63AD7" w:rsidP="00572293"/>
    <w:p w14:paraId="41ABF11E" w14:textId="09DE23A4" w:rsidR="00F63AD7" w:rsidRPr="00AE333D" w:rsidRDefault="00F63AD7" w:rsidP="00572293">
      <w:r w:rsidRPr="00AE333D">
        <w:rPr>
          <w:noProof/>
        </w:rPr>
        <w:drawing>
          <wp:inline distT="0" distB="0" distL="0" distR="0" wp14:anchorId="2A0A0F97" wp14:editId="0B75DBC2">
            <wp:extent cx="3939881" cy="1158340"/>
            <wp:effectExtent l="0" t="0" r="3810" b="3810"/>
            <wp:docPr id="212344547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547" name="Slika 1" descr="Slika na kojoj se prikazuje tekst, snimka zaslona, Font, broj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153" w14:textId="77777777" w:rsidR="00F63AD7" w:rsidRPr="00AE333D" w:rsidRDefault="00F63AD7" w:rsidP="00572293"/>
    <w:p w14:paraId="082B9814" w14:textId="3A0A7E8E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3FA5DBBD" wp14:editId="3FF11F63">
            <wp:extent cx="5943600" cy="4347210"/>
            <wp:effectExtent l="0" t="0" r="0" b="0"/>
            <wp:docPr id="516461752" name="Slika 1" descr="Slika na kojoj se prikazuje tekst, snimka zaslona, crt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61752" name="Slika 1" descr="Slika na kojoj se prikazuje tekst, snimka zaslona, crta, dijagram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6C6B" w14:textId="77777777" w:rsidR="00F63AD7" w:rsidRPr="00AE333D" w:rsidRDefault="00F63AD7" w:rsidP="00572293"/>
    <w:p w14:paraId="6615C0C9" w14:textId="2D8DC68B" w:rsidR="00F63AD7" w:rsidRPr="00AE333D" w:rsidRDefault="00F63AD7" w:rsidP="00572293">
      <w:r w:rsidRPr="00AE333D">
        <w:rPr>
          <w:noProof/>
        </w:rPr>
        <w:drawing>
          <wp:inline distT="0" distB="0" distL="0" distR="0" wp14:anchorId="33068183" wp14:editId="6322B58A">
            <wp:extent cx="4701947" cy="1158340"/>
            <wp:effectExtent l="0" t="0" r="3810" b="3810"/>
            <wp:docPr id="290253848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53848" name="Slika 1" descr="Slika na kojoj se prikazuje tekst, snimka zaslona, Font, broj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5CCE" w14:textId="1A29F319" w:rsidR="00F63AD7" w:rsidRPr="00AE333D" w:rsidRDefault="00F63AD7" w:rsidP="00572293">
      <w:r w:rsidRPr="00AE333D">
        <w:rPr>
          <w:noProof/>
        </w:rPr>
        <w:lastRenderedPageBreak/>
        <w:drawing>
          <wp:inline distT="0" distB="0" distL="0" distR="0" wp14:anchorId="565FCD7D" wp14:editId="20CB004C">
            <wp:extent cx="5943600" cy="4295140"/>
            <wp:effectExtent l="0" t="0" r="0" b="0"/>
            <wp:docPr id="1014655814" name="Slika 1" descr="Slika na kojoj se prikazuje tekst, snimka zaslona, crta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55814" name="Slika 1" descr="Slika na kojoj se prikazuje tekst, snimka zaslona, crta, radnja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E595" w14:textId="77777777" w:rsidR="00F63AD7" w:rsidRPr="00AE333D" w:rsidRDefault="00F63AD7" w:rsidP="00572293"/>
    <w:p w14:paraId="484B9F1F" w14:textId="081150C7" w:rsidR="00F63AD7" w:rsidRPr="00AE333D" w:rsidRDefault="00F63AD7" w:rsidP="00572293">
      <w:r w:rsidRPr="00AE333D">
        <w:rPr>
          <w:noProof/>
        </w:rPr>
        <w:drawing>
          <wp:inline distT="0" distB="0" distL="0" distR="0" wp14:anchorId="1B549FF6" wp14:editId="3F24CD7E">
            <wp:extent cx="5082980" cy="1150720"/>
            <wp:effectExtent l="0" t="0" r="3810" b="0"/>
            <wp:docPr id="1688563688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63688" name="Slika 1" descr="Slika na kojoj se prikazuje tekst, snimka zaslona, Font, broj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C06" w14:textId="77777777" w:rsidR="00F63AD7" w:rsidRPr="00AE333D" w:rsidRDefault="00F63AD7" w:rsidP="00572293"/>
    <w:p w14:paraId="0FE0D3AA" w14:textId="77777777" w:rsidR="00F63AD7" w:rsidRPr="00AE333D" w:rsidRDefault="00F63AD7" w:rsidP="00572293"/>
    <w:p w14:paraId="06D764E1" w14:textId="4BB7854C" w:rsidR="00902D06" w:rsidRPr="00AE333D" w:rsidRDefault="00902D06" w:rsidP="00572293">
      <w:r w:rsidRPr="00AE333D">
        <w:rPr>
          <w:noProof/>
        </w:rPr>
        <w:lastRenderedPageBreak/>
        <w:drawing>
          <wp:inline distT="0" distB="0" distL="0" distR="0" wp14:anchorId="5A8191D2" wp14:editId="7AEE1A5D">
            <wp:extent cx="5943600" cy="4311650"/>
            <wp:effectExtent l="0" t="0" r="0" b="0"/>
            <wp:docPr id="610088841" name="Slika 1" descr="Slika na kojoj se prikazuje tekst, snimka zaslona, dijagram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88841" name="Slika 1" descr="Slika na kojoj se prikazuje tekst, snimka zaslona, dijagram, crta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F96" w14:textId="77777777" w:rsidR="00902D06" w:rsidRPr="00AE333D" w:rsidRDefault="00902D06" w:rsidP="00572293"/>
    <w:p w14:paraId="72351EDE" w14:textId="5760E948" w:rsidR="00902D06" w:rsidRPr="00AE333D" w:rsidRDefault="00902D06" w:rsidP="00572293">
      <w:r w:rsidRPr="00AE333D">
        <w:rPr>
          <w:noProof/>
        </w:rPr>
        <w:drawing>
          <wp:inline distT="0" distB="0" distL="0" distR="0" wp14:anchorId="3BE262C5" wp14:editId="0A436A7B">
            <wp:extent cx="5189670" cy="1196444"/>
            <wp:effectExtent l="0" t="0" r="0" b="3810"/>
            <wp:docPr id="519432749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2749" name="Slika 1" descr="Slika na kojoj se prikazuje tekst, snimka zaslona, Font, broj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18D" w14:textId="77777777" w:rsidR="00F63AD7" w:rsidRPr="00AE333D" w:rsidRDefault="00F63AD7" w:rsidP="00572293"/>
    <w:p w14:paraId="2A22CAFB" w14:textId="77777777" w:rsidR="00F63AD7" w:rsidRPr="00AE333D" w:rsidRDefault="00F63AD7" w:rsidP="00572293"/>
    <w:p w14:paraId="089CD3F0" w14:textId="77777777" w:rsidR="00F63AD7" w:rsidRPr="00AE333D" w:rsidRDefault="00F63AD7" w:rsidP="00572293"/>
    <w:p w14:paraId="3005C497" w14:textId="571A10FA" w:rsidR="00572293" w:rsidRPr="00AE333D" w:rsidRDefault="00572293" w:rsidP="00572293">
      <w:pPr>
        <w:rPr>
          <w:b/>
          <w:bCs/>
        </w:rPr>
      </w:pPr>
      <w:r w:rsidRPr="00AE333D">
        <w:rPr>
          <w:b/>
          <w:bCs/>
        </w:rPr>
        <w:t>NASTAVAK KREIRANJA SVEUČILIŠTA</w:t>
      </w:r>
    </w:p>
    <w:p w14:paraId="68539391" w14:textId="77777777" w:rsidR="00572293" w:rsidRPr="00AE333D" w:rsidRDefault="00572293" w:rsidP="00572293">
      <w:r w:rsidRPr="00AE333D">
        <w:t xml:space="preserve">Uvidjevši da je uspješno generirao podatke za početnih 120 država, kako bismo napunili tablicu nastavljamo dalje sa sveučilištima, ali ovaj puta po </w:t>
      </w:r>
      <w:proofErr w:type="spellStart"/>
      <w:r w:rsidRPr="00AE333D">
        <w:t>ranking</w:t>
      </w:r>
      <w:proofErr w:type="spellEnd"/>
      <w:r w:rsidRPr="00AE333D">
        <w:t xml:space="preserve">. Problem kod </w:t>
      </w:r>
      <w:proofErr w:type="spellStart"/>
      <w:r w:rsidRPr="00AE333D">
        <w:t>rankinga</w:t>
      </w:r>
      <w:proofErr w:type="spellEnd"/>
      <w:r w:rsidRPr="00AE333D">
        <w:t xml:space="preserve"> je što je uzimao </w:t>
      </w:r>
      <w:proofErr w:type="spellStart"/>
      <w:r w:rsidRPr="00AE333D">
        <w:t>ranking</w:t>
      </w:r>
      <w:proofErr w:type="spellEnd"/>
      <w:r w:rsidRPr="00AE333D">
        <w:t xml:space="preserve"> za </w:t>
      </w:r>
      <w:proofErr w:type="spellStart"/>
      <w:r w:rsidRPr="00AE333D">
        <w:t>različith</w:t>
      </w:r>
      <w:proofErr w:type="spellEnd"/>
      <w:r w:rsidRPr="00AE333D">
        <w:t xml:space="preserve"> stranica pa se neka sveučilišta pojavljuju više puta. Najviše ponovljena sveučilišta su bila:</w:t>
      </w:r>
    </w:p>
    <w:p w14:paraId="69512326" w14:textId="77777777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Cape Town (5)</w:t>
      </w:r>
    </w:p>
    <w:p w14:paraId="76BEAD83" w14:textId="77777777" w:rsidR="00902D06" w:rsidRPr="00AE333D" w:rsidRDefault="00902D06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1021"/>
        <w:gridCol w:w="661"/>
        <w:gridCol w:w="517"/>
        <w:gridCol w:w="728"/>
        <w:gridCol w:w="773"/>
        <w:gridCol w:w="768"/>
        <w:gridCol w:w="688"/>
        <w:gridCol w:w="517"/>
        <w:gridCol w:w="553"/>
        <w:gridCol w:w="750"/>
        <w:gridCol w:w="777"/>
        <w:gridCol w:w="1015"/>
      </w:tblGrid>
      <w:tr w:rsidR="002708F7" w:rsidRPr="00AE333D" w14:paraId="71E44145" w14:textId="77777777" w:rsidTr="002708F7">
        <w:trPr>
          <w:trHeight w:val="288"/>
        </w:trPr>
        <w:tc>
          <w:tcPr>
            <w:tcW w:w="1122" w:type="dxa"/>
            <w:noWrap/>
            <w:hideMark/>
          </w:tcPr>
          <w:p w14:paraId="4FF09897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2209" w:type="dxa"/>
            <w:noWrap/>
            <w:hideMark/>
          </w:tcPr>
          <w:p w14:paraId="5C1ABB63" w14:textId="77777777" w:rsidR="002708F7" w:rsidRPr="00AE333D" w:rsidRDefault="002708F7" w:rsidP="002708F7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08939956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216E3FF3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1D98209A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702766D2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32A06CF1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4F802DB2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0365DED5" w14:textId="77777777" w:rsidR="002708F7" w:rsidRPr="00AE333D" w:rsidRDefault="002708F7" w:rsidP="002708F7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76224AB2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1C988D25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236B8F4C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70651BB1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2708F7" w:rsidRPr="00AE333D" w14:paraId="7C8BBF74" w14:textId="77777777" w:rsidTr="002708F7">
        <w:trPr>
          <w:trHeight w:val="288"/>
        </w:trPr>
        <w:tc>
          <w:tcPr>
            <w:tcW w:w="1122" w:type="dxa"/>
            <w:noWrap/>
            <w:hideMark/>
          </w:tcPr>
          <w:p w14:paraId="5CA8EA87" w14:textId="77777777" w:rsidR="002708F7" w:rsidRPr="00AE333D" w:rsidRDefault="002708F7">
            <w:proofErr w:type="spellStart"/>
            <w:r w:rsidRPr="00AE333D">
              <w:t>South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Africa</w:t>
            </w:r>
            <w:proofErr w:type="spellEnd"/>
          </w:p>
        </w:tc>
        <w:tc>
          <w:tcPr>
            <w:tcW w:w="2209" w:type="dxa"/>
            <w:noWrap/>
            <w:hideMark/>
          </w:tcPr>
          <w:p w14:paraId="573A1DA0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Cape Town</w:t>
            </w:r>
          </w:p>
        </w:tc>
        <w:tc>
          <w:tcPr>
            <w:tcW w:w="1155" w:type="dxa"/>
            <w:noWrap/>
            <w:hideMark/>
          </w:tcPr>
          <w:p w14:paraId="6B8F6222" w14:textId="77777777" w:rsidR="002708F7" w:rsidRPr="00AE333D" w:rsidRDefault="002708F7" w:rsidP="002708F7">
            <w:r w:rsidRPr="00AE333D">
              <w:t>60</w:t>
            </w:r>
          </w:p>
        </w:tc>
        <w:tc>
          <w:tcPr>
            <w:tcW w:w="960" w:type="dxa"/>
            <w:noWrap/>
            <w:hideMark/>
          </w:tcPr>
          <w:p w14:paraId="76B4987A" w14:textId="77777777" w:rsidR="002708F7" w:rsidRPr="00AE333D" w:rsidRDefault="002708F7" w:rsidP="002708F7">
            <w:r w:rsidRPr="00AE333D">
              <w:t>6000</w:t>
            </w:r>
          </w:p>
        </w:tc>
        <w:tc>
          <w:tcPr>
            <w:tcW w:w="1316" w:type="dxa"/>
            <w:noWrap/>
            <w:hideMark/>
          </w:tcPr>
          <w:p w14:paraId="094A7057" w14:textId="77777777" w:rsidR="002708F7" w:rsidRPr="00AE333D" w:rsidRDefault="002708F7" w:rsidP="002708F7">
            <w:r w:rsidRPr="00AE333D">
              <w:t>18</w:t>
            </w:r>
          </w:p>
        </w:tc>
        <w:tc>
          <w:tcPr>
            <w:tcW w:w="1502" w:type="dxa"/>
            <w:noWrap/>
            <w:hideMark/>
          </w:tcPr>
          <w:p w14:paraId="07C4825D" w14:textId="77777777" w:rsidR="002708F7" w:rsidRPr="00AE333D" w:rsidRDefault="002708F7" w:rsidP="002708F7">
            <w:r w:rsidRPr="00AE333D">
              <w:t>30</w:t>
            </w:r>
          </w:p>
        </w:tc>
        <w:tc>
          <w:tcPr>
            <w:tcW w:w="1452" w:type="dxa"/>
            <w:noWrap/>
            <w:hideMark/>
          </w:tcPr>
          <w:p w14:paraId="18C9EB93" w14:textId="77777777" w:rsidR="002708F7" w:rsidRPr="00AE333D" w:rsidRDefault="002708F7" w:rsidP="002708F7">
            <w:r w:rsidRPr="00AE333D">
              <w:t>65</w:t>
            </w:r>
          </w:p>
        </w:tc>
        <w:tc>
          <w:tcPr>
            <w:tcW w:w="1175" w:type="dxa"/>
            <w:noWrap/>
            <w:hideMark/>
          </w:tcPr>
          <w:p w14:paraId="155F2C50" w14:textId="77777777" w:rsidR="002708F7" w:rsidRPr="00AE333D" w:rsidRDefault="002708F7" w:rsidP="002708F7">
            <w:r w:rsidRPr="00AE333D">
              <w:t>800</w:t>
            </w:r>
          </w:p>
        </w:tc>
        <w:tc>
          <w:tcPr>
            <w:tcW w:w="960" w:type="dxa"/>
            <w:noWrap/>
            <w:hideMark/>
          </w:tcPr>
          <w:p w14:paraId="7F33BE98" w14:textId="77777777" w:rsidR="002708F7" w:rsidRPr="00AE333D" w:rsidRDefault="002708F7" w:rsidP="002708F7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7F23BCA2" w14:textId="77777777" w:rsidR="002708F7" w:rsidRPr="00AE333D" w:rsidRDefault="002708F7" w:rsidP="002708F7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190896F4" w14:textId="77777777" w:rsidR="002708F7" w:rsidRPr="00AE333D" w:rsidRDefault="002708F7" w:rsidP="002708F7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7993CB1B" w14:textId="77777777" w:rsidR="002708F7" w:rsidRPr="00AE333D" w:rsidRDefault="002708F7" w:rsidP="002708F7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35E3BB0D" w14:textId="77777777" w:rsidR="002708F7" w:rsidRPr="00AE333D" w:rsidRDefault="002708F7" w:rsidP="002708F7">
            <w:r w:rsidRPr="00AE333D">
              <w:t>50</w:t>
            </w:r>
          </w:p>
        </w:tc>
      </w:tr>
      <w:tr w:rsidR="002708F7" w:rsidRPr="00AE333D" w14:paraId="54757450" w14:textId="77777777" w:rsidTr="002708F7">
        <w:trPr>
          <w:trHeight w:val="288"/>
        </w:trPr>
        <w:tc>
          <w:tcPr>
            <w:tcW w:w="1122" w:type="dxa"/>
            <w:noWrap/>
            <w:hideMark/>
          </w:tcPr>
          <w:p w14:paraId="183CCE43" w14:textId="77777777" w:rsidR="002708F7" w:rsidRPr="00AE333D" w:rsidRDefault="002708F7">
            <w:proofErr w:type="spellStart"/>
            <w:r w:rsidRPr="00AE333D">
              <w:lastRenderedPageBreak/>
              <w:t>South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Africa</w:t>
            </w:r>
            <w:proofErr w:type="spellEnd"/>
          </w:p>
        </w:tc>
        <w:tc>
          <w:tcPr>
            <w:tcW w:w="2209" w:type="dxa"/>
            <w:noWrap/>
            <w:hideMark/>
          </w:tcPr>
          <w:p w14:paraId="6FC1A366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Cape Town</w:t>
            </w:r>
          </w:p>
        </w:tc>
        <w:tc>
          <w:tcPr>
            <w:tcW w:w="1155" w:type="dxa"/>
            <w:noWrap/>
            <w:hideMark/>
          </w:tcPr>
          <w:p w14:paraId="72A66FB2" w14:textId="77777777" w:rsidR="002708F7" w:rsidRPr="00AE333D" w:rsidRDefault="002708F7" w:rsidP="002708F7">
            <w:r w:rsidRPr="00AE333D">
              <w:t>86</w:t>
            </w:r>
          </w:p>
        </w:tc>
        <w:tc>
          <w:tcPr>
            <w:tcW w:w="960" w:type="dxa"/>
            <w:noWrap/>
            <w:hideMark/>
          </w:tcPr>
          <w:p w14:paraId="7617F260" w14:textId="77777777" w:rsidR="002708F7" w:rsidRPr="00AE333D" w:rsidRDefault="002708F7" w:rsidP="002708F7">
            <w:r w:rsidRPr="00AE333D">
              <w:t>5000</w:t>
            </w:r>
          </w:p>
        </w:tc>
        <w:tc>
          <w:tcPr>
            <w:tcW w:w="1316" w:type="dxa"/>
            <w:noWrap/>
            <w:hideMark/>
          </w:tcPr>
          <w:p w14:paraId="0FBA50AD" w14:textId="77777777" w:rsidR="002708F7" w:rsidRPr="00AE333D" w:rsidRDefault="002708F7" w:rsidP="002708F7">
            <w:r w:rsidRPr="00AE333D">
              <w:t>19</w:t>
            </w:r>
          </w:p>
        </w:tc>
        <w:tc>
          <w:tcPr>
            <w:tcW w:w="1502" w:type="dxa"/>
            <w:noWrap/>
            <w:hideMark/>
          </w:tcPr>
          <w:p w14:paraId="79B5C3CD" w14:textId="77777777" w:rsidR="002708F7" w:rsidRPr="00AE333D" w:rsidRDefault="002708F7" w:rsidP="002708F7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4D259033" w14:textId="77777777" w:rsidR="002708F7" w:rsidRPr="00AE333D" w:rsidRDefault="002708F7" w:rsidP="002708F7">
            <w:r w:rsidRPr="00AE333D">
              <w:t>60</w:t>
            </w:r>
          </w:p>
        </w:tc>
        <w:tc>
          <w:tcPr>
            <w:tcW w:w="1175" w:type="dxa"/>
            <w:noWrap/>
            <w:hideMark/>
          </w:tcPr>
          <w:p w14:paraId="3519D0C4" w14:textId="77777777" w:rsidR="002708F7" w:rsidRPr="00AE333D" w:rsidRDefault="002708F7" w:rsidP="002708F7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3A6AB9AF" w14:textId="77777777" w:rsidR="002708F7" w:rsidRPr="00AE333D" w:rsidRDefault="002708F7" w:rsidP="002708F7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2B62372E" w14:textId="77777777" w:rsidR="002708F7" w:rsidRPr="00AE333D" w:rsidRDefault="002708F7" w:rsidP="002708F7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71EBB9EC" w14:textId="77777777" w:rsidR="002708F7" w:rsidRPr="00AE333D" w:rsidRDefault="002708F7" w:rsidP="002708F7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7B48873F" w14:textId="77777777" w:rsidR="002708F7" w:rsidRPr="00AE333D" w:rsidRDefault="002708F7" w:rsidP="002708F7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2879671C" w14:textId="77777777" w:rsidR="002708F7" w:rsidRPr="00AE333D" w:rsidRDefault="002708F7" w:rsidP="002708F7">
            <w:r w:rsidRPr="00AE333D">
              <w:t>50</w:t>
            </w:r>
          </w:p>
        </w:tc>
      </w:tr>
      <w:tr w:rsidR="002708F7" w:rsidRPr="00AE333D" w14:paraId="05D0CF66" w14:textId="77777777" w:rsidTr="002708F7">
        <w:trPr>
          <w:trHeight w:val="288"/>
        </w:trPr>
        <w:tc>
          <w:tcPr>
            <w:tcW w:w="1122" w:type="dxa"/>
            <w:noWrap/>
            <w:hideMark/>
          </w:tcPr>
          <w:p w14:paraId="38FC046B" w14:textId="77777777" w:rsidR="002708F7" w:rsidRPr="00AE333D" w:rsidRDefault="002708F7">
            <w:proofErr w:type="spellStart"/>
            <w:r w:rsidRPr="00AE333D">
              <w:t>South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Africa</w:t>
            </w:r>
            <w:proofErr w:type="spellEnd"/>
          </w:p>
        </w:tc>
        <w:tc>
          <w:tcPr>
            <w:tcW w:w="2209" w:type="dxa"/>
            <w:noWrap/>
            <w:hideMark/>
          </w:tcPr>
          <w:p w14:paraId="3742512B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Cape Town</w:t>
            </w:r>
          </w:p>
        </w:tc>
        <w:tc>
          <w:tcPr>
            <w:tcW w:w="1155" w:type="dxa"/>
            <w:noWrap/>
            <w:hideMark/>
          </w:tcPr>
          <w:p w14:paraId="06309F5D" w14:textId="77777777" w:rsidR="002708F7" w:rsidRPr="00AE333D" w:rsidRDefault="002708F7" w:rsidP="002708F7">
            <w:r w:rsidRPr="00AE333D">
              <w:t>113</w:t>
            </w:r>
          </w:p>
        </w:tc>
        <w:tc>
          <w:tcPr>
            <w:tcW w:w="960" w:type="dxa"/>
            <w:noWrap/>
            <w:hideMark/>
          </w:tcPr>
          <w:p w14:paraId="125E63DE" w14:textId="77777777" w:rsidR="002708F7" w:rsidRPr="00AE333D" w:rsidRDefault="002708F7" w:rsidP="002708F7">
            <w:r w:rsidRPr="00AE333D">
              <w:t>5000</w:t>
            </w:r>
          </w:p>
        </w:tc>
        <w:tc>
          <w:tcPr>
            <w:tcW w:w="1316" w:type="dxa"/>
            <w:noWrap/>
            <w:hideMark/>
          </w:tcPr>
          <w:p w14:paraId="4A29EE26" w14:textId="77777777" w:rsidR="002708F7" w:rsidRPr="00AE333D" w:rsidRDefault="002708F7" w:rsidP="002708F7">
            <w:r w:rsidRPr="00AE333D">
              <w:t>18</w:t>
            </w:r>
          </w:p>
        </w:tc>
        <w:tc>
          <w:tcPr>
            <w:tcW w:w="1502" w:type="dxa"/>
            <w:noWrap/>
            <w:hideMark/>
          </w:tcPr>
          <w:p w14:paraId="45A211FA" w14:textId="77777777" w:rsidR="002708F7" w:rsidRPr="00AE333D" w:rsidRDefault="002708F7" w:rsidP="002708F7">
            <w:r w:rsidRPr="00AE333D">
              <w:t>35</w:t>
            </w:r>
          </w:p>
        </w:tc>
        <w:tc>
          <w:tcPr>
            <w:tcW w:w="1452" w:type="dxa"/>
            <w:noWrap/>
            <w:hideMark/>
          </w:tcPr>
          <w:p w14:paraId="75988C6B" w14:textId="77777777" w:rsidR="002708F7" w:rsidRPr="00AE333D" w:rsidRDefault="002708F7" w:rsidP="002708F7">
            <w:r w:rsidRPr="00AE333D">
              <w:t>60</w:t>
            </w:r>
          </w:p>
        </w:tc>
        <w:tc>
          <w:tcPr>
            <w:tcW w:w="1175" w:type="dxa"/>
            <w:noWrap/>
            <w:hideMark/>
          </w:tcPr>
          <w:p w14:paraId="784FD496" w14:textId="77777777" w:rsidR="002708F7" w:rsidRPr="00AE333D" w:rsidRDefault="002708F7" w:rsidP="002708F7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299B781A" w14:textId="77777777" w:rsidR="002708F7" w:rsidRPr="00AE333D" w:rsidRDefault="002708F7" w:rsidP="002708F7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4C5B4FCB" w14:textId="77777777" w:rsidR="002708F7" w:rsidRPr="00AE333D" w:rsidRDefault="002708F7" w:rsidP="002708F7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6610EA1F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31F29D20" w14:textId="77777777" w:rsidR="002708F7" w:rsidRPr="00AE333D" w:rsidRDefault="002708F7" w:rsidP="002708F7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4382A3C0" w14:textId="77777777" w:rsidR="002708F7" w:rsidRPr="00AE333D" w:rsidRDefault="002708F7" w:rsidP="002708F7">
            <w:r w:rsidRPr="00AE333D">
              <w:t>40</w:t>
            </w:r>
          </w:p>
        </w:tc>
      </w:tr>
      <w:tr w:rsidR="002708F7" w:rsidRPr="00AE333D" w14:paraId="3F21F575" w14:textId="77777777" w:rsidTr="002708F7">
        <w:trPr>
          <w:trHeight w:val="288"/>
        </w:trPr>
        <w:tc>
          <w:tcPr>
            <w:tcW w:w="1122" w:type="dxa"/>
            <w:noWrap/>
            <w:hideMark/>
          </w:tcPr>
          <w:p w14:paraId="36B13CF2" w14:textId="77777777" w:rsidR="002708F7" w:rsidRPr="00AE333D" w:rsidRDefault="002708F7">
            <w:proofErr w:type="spellStart"/>
            <w:r w:rsidRPr="00AE333D">
              <w:t>South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Africa</w:t>
            </w:r>
            <w:proofErr w:type="spellEnd"/>
          </w:p>
        </w:tc>
        <w:tc>
          <w:tcPr>
            <w:tcW w:w="2209" w:type="dxa"/>
            <w:noWrap/>
            <w:hideMark/>
          </w:tcPr>
          <w:p w14:paraId="487BCEEE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Cape Town</w:t>
            </w:r>
          </w:p>
        </w:tc>
        <w:tc>
          <w:tcPr>
            <w:tcW w:w="1155" w:type="dxa"/>
            <w:noWrap/>
            <w:hideMark/>
          </w:tcPr>
          <w:p w14:paraId="50BE5115" w14:textId="77777777" w:rsidR="002708F7" w:rsidRPr="00AE333D" w:rsidRDefault="002708F7" w:rsidP="002708F7">
            <w:r w:rsidRPr="00AE333D">
              <w:t>140</w:t>
            </w:r>
          </w:p>
        </w:tc>
        <w:tc>
          <w:tcPr>
            <w:tcW w:w="960" w:type="dxa"/>
            <w:noWrap/>
            <w:hideMark/>
          </w:tcPr>
          <w:p w14:paraId="30397D8E" w14:textId="77777777" w:rsidR="002708F7" w:rsidRPr="00AE333D" w:rsidRDefault="002708F7" w:rsidP="002708F7">
            <w:r w:rsidRPr="00AE333D">
              <w:t>4000</w:t>
            </w:r>
          </w:p>
        </w:tc>
        <w:tc>
          <w:tcPr>
            <w:tcW w:w="1316" w:type="dxa"/>
            <w:noWrap/>
            <w:hideMark/>
          </w:tcPr>
          <w:p w14:paraId="28926BC8" w14:textId="77777777" w:rsidR="002708F7" w:rsidRPr="00AE333D" w:rsidRDefault="002708F7" w:rsidP="002708F7">
            <w:r w:rsidRPr="00AE333D">
              <w:t>22</w:t>
            </w:r>
          </w:p>
        </w:tc>
        <w:tc>
          <w:tcPr>
            <w:tcW w:w="1502" w:type="dxa"/>
            <w:noWrap/>
            <w:hideMark/>
          </w:tcPr>
          <w:p w14:paraId="143D9E2B" w14:textId="77777777" w:rsidR="002708F7" w:rsidRPr="00AE333D" w:rsidRDefault="002708F7" w:rsidP="002708F7">
            <w:r w:rsidRPr="00AE333D">
              <w:t>19</w:t>
            </w:r>
          </w:p>
        </w:tc>
        <w:tc>
          <w:tcPr>
            <w:tcW w:w="1452" w:type="dxa"/>
            <w:noWrap/>
            <w:hideMark/>
          </w:tcPr>
          <w:p w14:paraId="1AE9882D" w14:textId="77777777" w:rsidR="002708F7" w:rsidRPr="00AE333D" w:rsidRDefault="002708F7" w:rsidP="002708F7">
            <w:r w:rsidRPr="00AE333D">
              <w:t>55</w:t>
            </w:r>
          </w:p>
        </w:tc>
        <w:tc>
          <w:tcPr>
            <w:tcW w:w="1175" w:type="dxa"/>
            <w:noWrap/>
            <w:hideMark/>
          </w:tcPr>
          <w:p w14:paraId="0C19F4CD" w14:textId="77777777" w:rsidR="002708F7" w:rsidRPr="00AE333D" w:rsidRDefault="002708F7" w:rsidP="002708F7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5AD116C4" w14:textId="77777777" w:rsidR="002708F7" w:rsidRPr="00AE333D" w:rsidRDefault="002708F7" w:rsidP="002708F7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2263432F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55151DB7" w14:textId="77777777" w:rsidR="002708F7" w:rsidRPr="00AE333D" w:rsidRDefault="002708F7" w:rsidP="002708F7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2621E5CD" w14:textId="77777777" w:rsidR="002708F7" w:rsidRPr="00AE333D" w:rsidRDefault="002708F7" w:rsidP="002708F7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7D79A7A9" w14:textId="77777777" w:rsidR="002708F7" w:rsidRPr="00AE333D" w:rsidRDefault="002708F7" w:rsidP="002708F7">
            <w:r w:rsidRPr="00AE333D">
              <w:t>40</w:t>
            </w:r>
          </w:p>
        </w:tc>
      </w:tr>
      <w:tr w:rsidR="002708F7" w:rsidRPr="00AE333D" w14:paraId="06435008" w14:textId="77777777" w:rsidTr="002708F7">
        <w:trPr>
          <w:trHeight w:val="288"/>
        </w:trPr>
        <w:tc>
          <w:tcPr>
            <w:tcW w:w="1122" w:type="dxa"/>
            <w:noWrap/>
            <w:hideMark/>
          </w:tcPr>
          <w:p w14:paraId="14D2551C" w14:textId="77777777" w:rsidR="002708F7" w:rsidRPr="00AE333D" w:rsidRDefault="002708F7">
            <w:proofErr w:type="spellStart"/>
            <w:r w:rsidRPr="00AE333D">
              <w:t>South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Africa</w:t>
            </w:r>
            <w:proofErr w:type="spellEnd"/>
          </w:p>
        </w:tc>
        <w:tc>
          <w:tcPr>
            <w:tcW w:w="2209" w:type="dxa"/>
            <w:noWrap/>
            <w:hideMark/>
          </w:tcPr>
          <w:p w14:paraId="6417D136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Cape Town</w:t>
            </w:r>
          </w:p>
        </w:tc>
        <w:tc>
          <w:tcPr>
            <w:tcW w:w="1155" w:type="dxa"/>
            <w:noWrap/>
            <w:hideMark/>
          </w:tcPr>
          <w:p w14:paraId="00C1EDBF" w14:textId="77777777" w:rsidR="002708F7" w:rsidRPr="00AE333D" w:rsidRDefault="002708F7" w:rsidP="002708F7">
            <w:r w:rsidRPr="00AE333D">
              <w:t>162</w:t>
            </w:r>
          </w:p>
        </w:tc>
        <w:tc>
          <w:tcPr>
            <w:tcW w:w="960" w:type="dxa"/>
            <w:noWrap/>
            <w:hideMark/>
          </w:tcPr>
          <w:p w14:paraId="2ACA65CB" w14:textId="77777777" w:rsidR="002708F7" w:rsidRPr="00AE333D" w:rsidRDefault="002708F7" w:rsidP="002708F7">
            <w:r w:rsidRPr="00AE333D">
              <w:t>6000</w:t>
            </w:r>
          </w:p>
        </w:tc>
        <w:tc>
          <w:tcPr>
            <w:tcW w:w="1316" w:type="dxa"/>
            <w:noWrap/>
            <w:hideMark/>
          </w:tcPr>
          <w:p w14:paraId="31AFF96F" w14:textId="77777777" w:rsidR="002708F7" w:rsidRPr="00AE333D" w:rsidRDefault="002708F7" w:rsidP="002708F7">
            <w:r w:rsidRPr="00AE333D">
              <w:t>20</w:t>
            </w:r>
          </w:p>
        </w:tc>
        <w:tc>
          <w:tcPr>
            <w:tcW w:w="1502" w:type="dxa"/>
            <w:noWrap/>
            <w:hideMark/>
          </w:tcPr>
          <w:p w14:paraId="4700F0C0" w14:textId="77777777" w:rsidR="002708F7" w:rsidRPr="00AE333D" w:rsidRDefault="002708F7" w:rsidP="002708F7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0A20DAA5" w14:textId="77777777" w:rsidR="002708F7" w:rsidRPr="00AE333D" w:rsidRDefault="002708F7" w:rsidP="002708F7">
            <w:r w:rsidRPr="00AE333D">
              <w:t>60</w:t>
            </w:r>
          </w:p>
        </w:tc>
        <w:tc>
          <w:tcPr>
            <w:tcW w:w="1175" w:type="dxa"/>
            <w:noWrap/>
            <w:hideMark/>
          </w:tcPr>
          <w:p w14:paraId="2970A27E" w14:textId="77777777" w:rsidR="002708F7" w:rsidRPr="00AE333D" w:rsidRDefault="002708F7" w:rsidP="002708F7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6116783D" w14:textId="77777777" w:rsidR="002708F7" w:rsidRPr="00AE333D" w:rsidRDefault="002708F7" w:rsidP="002708F7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360FAC67" w14:textId="77777777" w:rsidR="002708F7" w:rsidRPr="00AE333D" w:rsidRDefault="002708F7" w:rsidP="002708F7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1255C902" w14:textId="77777777" w:rsidR="002708F7" w:rsidRPr="00AE333D" w:rsidRDefault="002708F7" w:rsidP="002708F7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000D0030" w14:textId="77777777" w:rsidR="002708F7" w:rsidRPr="00AE333D" w:rsidRDefault="002708F7" w:rsidP="002708F7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0DCCD63B" w14:textId="77777777" w:rsidR="002708F7" w:rsidRPr="00AE333D" w:rsidRDefault="002708F7" w:rsidP="002708F7">
            <w:r w:rsidRPr="00AE333D">
              <w:t>40</w:t>
            </w:r>
          </w:p>
        </w:tc>
      </w:tr>
    </w:tbl>
    <w:p w14:paraId="6326A662" w14:textId="77777777" w:rsidR="00902D06" w:rsidRPr="00AE333D" w:rsidRDefault="00902D06" w:rsidP="00572293"/>
    <w:p w14:paraId="6A3BDB58" w14:textId="77777777" w:rsidR="002708F7" w:rsidRPr="00AE333D" w:rsidRDefault="002708F7" w:rsidP="00572293"/>
    <w:p w14:paraId="68BE6436" w14:textId="77777777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Vienna</w:t>
      </w:r>
      <w:proofErr w:type="spellEnd"/>
      <w:r w:rsidRPr="00AE333D">
        <w:t xml:space="preserve"> (5)</w:t>
      </w:r>
    </w:p>
    <w:p w14:paraId="52A1AC78" w14:textId="77777777" w:rsidR="002708F7" w:rsidRPr="00AE333D" w:rsidRDefault="002708F7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893"/>
        <w:gridCol w:w="676"/>
        <w:gridCol w:w="527"/>
        <w:gridCol w:w="745"/>
        <w:gridCol w:w="792"/>
        <w:gridCol w:w="787"/>
        <w:gridCol w:w="704"/>
        <w:gridCol w:w="527"/>
        <w:gridCol w:w="564"/>
        <w:gridCol w:w="768"/>
        <w:gridCol w:w="796"/>
        <w:gridCol w:w="1043"/>
      </w:tblGrid>
      <w:tr w:rsidR="002708F7" w:rsidRPr="00AE333D" w14:paraId="5F0B3A84" w14:textId="77777777" w:rsidTr="002708F7">
        <w:trPr>
          <w:trHeight w:val="288"/>
        </w:trPr>
        <w:tc>
          <w:tcPr>
            <w:tcW w:w="960" w:type="dxa"/>
            <w:noWrap/>
            <w:hideMark/>
          </w:tcPr>
          <w:p w14:paraId="25E4F32B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837" w:type="dxa"/>
            <w:noWrap/>
            <w:hideMark/>
          </w:tcPr>
          <w:p w14:paraId="5B51728A" w14:textId="77777777" w:rsidR="002708F7" w:rsidRPr="00AE333D" w:rsidRDefault="002708F7" w:rsidP="002708F7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5EA401A1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54DF7419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1B75D187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11F3F7D8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5777DE1A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2C9073F9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3CBDD9D8" w14:textId="77777777" w:rsidR="002708F7" w:rsidRPr="00AE333D" w:rsidRDefault="002708F7" w:rsidP="002708F7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5A5B0AC2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71B8A5C4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53BC429E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78548F52" w14:textId="77777777" w:rsidR="002708F7" w:rsidRPr="00AE333D" w:rsidRDefault="002708F7" w:rsidP="002708F7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2708F7" w:rsidRPr="00AE333D" w14:paraId="22802D42" w14:textId="77777777" w:rsidTr="002708F7">
        <w:trPr>
          <w:trHeight w:val="288"/>
        </w:trPr>
        <w:tc>
          <w:tcPr>
            <w:tcW w:w="960" w:type="dxa"/>
            <w:noWrap/>
            <w:hideMark/>
          </w:tcPr>
          <w:p w14:paraId="4CD0D25D" w14:textId="77777777" w:rsidR="002708F7" w:rsidRPr="00AE333D" w:rsidRDefault="002708F7">
            <w:proofErr w:type="spellStart"/>
            <w:r w:rsidRPr="00AE333D">
              <w:t>Austria</w:t>
            </w:r>
            <w:proofErr w:type="spellEnd"/>
          </w:p>
        </w:tc>
        <w:tc>
          <w:tcPr>
            <w:tcW w:w="1837" w:type="dxa"/>
            <w:noWrap/>
            <w:hideMark/>
          </w:tcPr>
          <w:p w14:paraId="02230FA8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Vienna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161C59A7" w14:textId="77777777" w:rsidR="002708F7" w:rsidRPr="00AE333D" w:rsidRDefault="002708F7" w:rsidP="002708F7">
            <w:r w:rsidRPr="00AE333D">
              <w:t>61</w:t>
            </w:r>
          </w:p>
        </w:tc>
        <w:tc>
          <w:tcPr>
            <w:tcW w:w="960" w:type="dxa"/>
            <w:noWrap/>
            <w:hideMark/>
          </w:tcPr>
          <w:p w14:paraId="58A8294B" w14:textId="77777777" w:rsidR="002708F7" w:rsidRPr="00AE333D" w:rsidRDefault="002708F7" w:rsidP="002708F7">
            <w:r w:rsidRPr="00AE333D">
              <w:t>1500</w:t>
            </w:r>
          </w:p>
        </w:tc>
        <w:tc>
          <w:tcPr>
            <w:tcW w:w="1316" w:type="dxa"/>
            <w:noWrap/>
            <w:hideMark/>
          </w:tcPr>
          <w:p w14:paraId="464519FB" w14:textId="77777777" w:rsidR="002708F7" w:rsidRPr="00AE333D" w:rsidRDefault="002708F7" w:rsidP="002708F7">
            <w:r w:rsidRPr="00AE333D">
              <w:t>28</w:t>
            </w:r>
          </w:p>
        </w:tc>
        <w:tc>
          <w:tcPr>
            <w:tcW w:w="1502" w:type="dxa"/>
            <w:noWrap/>
            <w:hideMark/>
          </w:tcPr>
          <w:p w14:paraId="64029610" w14:textId="77777777" w:rsidR="002708F7" w:rsidRPr="00AE333D" w:rsidRDefault="002708F7" w:rsidP="002708F7">
            <w:r w:rsidRPr="00AE333D">
              <w:t>25</w:t>
            </w:r>
          </w:p>
        </w:tc>
        <w:tc>
          <w:tcPr>
            <w:tcW w:w="1452" w:type="dxa"/>
            <w:noWrap/>
            <w:hideMark/>
          </w:tcPr>
          <w:p w14:paraId="5243C285" w14:textId="77777777" w:rsidR="002708F7" w:rsidRPr="00AE333D" w:rsidRDefault="002708F7" w:rsidP="002708F7">
            <w:r w:rsidRPr="00AE333D">
              <w:t>88</w:t>
            </w:r>
          </w:p>
        </w:tc>
        <w:tc>
          <w:tcPr>
            <w:tcW w:w="1175" w:type="dxa"/>
            <w:noWrap/>
            <w:hideMark/>
          </w:tcPr>
          <w:p w14:paraId="0C8A58F0" w14:textId="77777777" w:rsidR="002708F7" w:rsidRPr="00AE333D" w:rsidRDefault="002708F7" w:rsidP="002708F7">
            <w:r w:rsidRPr="00AE333D">
              <w:t>1300</w:t>
            </w:r>
          </w:p>
        </w:tc>
        <w:tc>
          <w:tcPr>
            <w:tcW w:w="960" w:type="dxa"/>
            <w:noWrap/>
            <w:hideMark/>
          </w:tcPr>
          <w:p w14:paraId="3282A2E4" w14:textId="77777777" w:rsidR="002708F7" w:rsidRPr="00AE333D" w:rsidRDefault="002708F7" w:rsidP="002708F7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58AFC50A" w14:textId="77777777" w:rsidR="002708F7" w:rsidRPr="00AE333D" w:rsidRDefault="002708F7" w:rsidP="002708F7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6A270405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75D22987" w14:textId="77777777" w:rsidR="002708F7" w:rsidRPr="00AE333D" w:rsidRDefault="002708F7" w:rsidP="002708F7">
            <w:r w:rsidRPr="00AE333D">
              <w:t>400</w:t>
            </w:r>
          </w:p>
        </w:tc>
        <w:tc>
          <w:tcPr>
            <w:tcW w:w="2050" w:type="dxa"/>
            <w:noWrap/>
            <w:hideMark/>
          </w:tcPr>
          <w:p w14:paraId="1A900799" w14:textId="77777777" w:rsidR="002708F7" w:rsidRPr="00AE333D" w:rsidRDefault="002708F7" w:rsidP="002708F7">
            <w:r w:rsidRPr="00AE333D">
              <w:t>60</w:t>
            </w:r>
          </w:p>
        </w:tc>
      </w:tr>
      <w:tr w:rsidR="002708F7" w:rsidRPr="00AE333D" w14:paraId="305A01A1" w14:textId="77777777" w:rsidTr="002708F7">
        <w:trPr>
          <w:trHeight w:val="288"/>
        </w:trPr>
        <w:tc>
          <w:tcPr>
            <w:tcW w:w="960" w:type="dxa"/>
            <w:noWrap/>
            <w:hideMark/>
          </w:tcPr>
          <w:p w14:paraId="2A550B0E" w14:textId="77777777" w:rsidR="002708F7" w:rsidRPr="00AE333D" w:rsidRDefault="002708F7">
            <w:proofErr w:type="spellStart"/>
            <w:r w:rsidRPr="00AE333D">
              <w:t>Austria</w:t>
            </w:r>
            <w:proofErr w:type="spellEnd"/>
          </w:p>
        </w:tc>
        <w:tc>
          <w:tcPr>
            <w:tcW w:w="1837" w:type="dxa"/>
            <w:noWrap/>
            <w:hideMark/>
          </w:tcPr>
          <w:p w14:paraId="1B95D5E8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Vienna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5E3BD323" w14:textId="77777777" w:rsidR="002708F7" w:rsidRPr="00AE333D" w:rsidRDefault="002708F7" w:rsidP="002708F7">
            <w:r w:rsidRPr="00AE333D">
              <w:t>82</w:t>
            </w:r>
          </w:p>
        </w:tc>
        <w:tc>
          <w:tcPr>
            <w:tcW w:w="960" w:type="dxa"/>
            <w:noWrap/>
            <w:hideMark/>
          </w:tcPr>
          <w:p w14:paraId="381FC5D9" w14:textId="77777777" w:rsidR="002708F7" w:rsidRPr="00AE333D" w:rsidRDefault="002708F7" w:rsidP="002708F7">
            <w:r w:rsidRPr="00AE333D">
              <w:t>800</w:t>
            </w:r>
          </w:p>
        </w:tc>
        <w:tc>
          <w:tcPr>
            <w:tcW w:w="1316" w:type="dxa"/>
            <w:noWrap/>
            <w:hideMark/>
          </w:tcPr>
          <w:p w14:paraId="35F5F165" w14:textId="77777777" w:rsidR="002708F7" w:rsidRPr="00AE333D" w:rsidRDefault="002708F7" w:rsidP="002708F7">
            <w:r w:rsidRPr="00AE333D">
              <w:t>28</w:t>
            </w:r>
          </w:p>
        </w:tc>
        <w:tc>
          <w:tcPr>
            <w:tcW w:w="1502" w:type="dxa"/>
            <w:noWrap/>
            <w:hideMark/>
          </w:tcPr>
          <w:p w14:paraId="373A882F" w14:textId="77777777" w:rsidR="002708F7" w:rsidRPr="00AE333D" w:rsidRDefault="002708F7" w:rsidP="002708F7">
            <w:r w:rsidRPr="00AE333D">
              <w:t>36</w:t>
            </w:r>
          </w:p>
        </w:tc>
        <w:tc>
          <w:tcPr>
            <w:tcW w:w="1452" w:type="dxa"/>
            <w:noWrap/>
            <w:hideMark/>
          </w:tcPr>
          <w:p w14:paraId="5B873A68" w14:textId="77777777" w:rsidR="002708F7" w:rsidRPr="00AE333D" w:rsidRDefault="002708F7" w:rsidP="002708F7">
            <w:r w:rsidRPr="00AE333D">
              <w:t>92</w:t>
            </w:r>
          </w:p>
        </w:tc>
        <w:tc>
          <w:tcPr>
            <w:tcW w:w="1175" w:type="dxa"/>
            <w:noWrap/>
            <w:hideMark/>
          </w:tcPr>
          <w:p w14:paraId="6DD87E9F" w14:textId="77777777" w:rsidR="002708F7" w:rsidRPr="00AE333D" w:rsidRDefault="002708F7" w:rsidP="002708F7">
            <w:r w:rsidRPr="00AE333D">
              <w:t>1400</w:t>
            </w:r>
          </w:p>
        </w:tc>
        <w:tc>
          <w:tcPr>
            <w:tcW w:w="960" w:type="dxa"/>
            <w:noWrap/>
            <w:hideMark/>
          </w:tcPr>
          <w:p w14:paraId="257E879C" w14:textId="77777777" w:rsidR="002708F7" w:rsidRPr="00AE333D" w:rsidRDefault="002708F7" w:rsidP="002708F7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02252A3E" w14:textId="77777777" w:rsidR="002708F7" w:rsidRPr="00AE333D" w:rsidRDefault="002708F7" w:rsidP="002708F7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66D23356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29084788" w14:textId="77777777" w:rsidR="002708F7" w:rsidRPr="00AE333D" w:rsidRDefault="002708F7" w:rsidP="002708F7">
            <w:r w:rsidRPr="00AE333D">
              <w:t>500</w:t>
            </w:r>
          </w:p>
        </w:tc>
        <w:tc>
          <w:tcPr>
            <w:tcW w:w="2050" w:type="dxa"/>
            <w:noWrap/>
            <w:hideMark/>
          </w:tcPr>
          <w:p w14:paraId="3DACFC5B" w14:textId="77777777" w:rsidR="002708F7" w:rsidRPr="00AE333D" w:rsidRDefault="002708F7" w:rsidP="002708F7">
            <w:r w:rsidRPr="00AE333D">
              <w:t>60</w:t>
            </w:r>
          </w:p>
        </w:tc>
      </w:tr>
      <w:tr w:rsidR="002708F7" w:rsidRPr="00AE333D" w14:paraId="4B283C03" w14:textId="77777777" w:rsidTr="002708F7">
        <w:trPr>
          <w:trHeight w:val="288"/>
        </w:trPr>
        <w:tc>
          <w:tcPr>
            <w:tcW w:w="960" w:type="dxa"/>
            <w:noWrap/>
            <w:hideMark/>
          </w:tcPr>
          <w:p w14:paraId="07FD5DC6" w14:textId="77777777" w:rsidR="002708F7" w:rsidRPr="00AE333D" w:rsidRDefault="002708F7">
            <w:proofErr w:type="spellStart"/>
            <w:r w:rsidRPr="00AE333D">
              <w:t>Austria</w:t>
            </w:r>
            <w:proofErr w:type="spellEnd"/>
          </w:p>
        </w:tc>
        <w:tc>
          <w:tcPr>
            <w:tcW w:w="1837" w:type="dxa"/>
            <w:noWrap/>
            <w:hideMark/>
          </w:tcPr>
          <w:p w14:paraId="1E033811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Vienna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7C8AB46C" w14:textId="77777777" w:rsidR="002708F7" w:rsidRPr="00AE333D" w:rsidRDefault="002708F7" w:rsidP="002708F7">
            <w:r w:rsidRPr="00AE333D">
              <w:t>103</w:t>
            </w:r>
          </w:p>
        </w:tc>
        <w:tc>
          <w:tcPr>
            <w:tcW w:w="960" w:type="dxa"/>
            <w:noWrap/>
            <w:hideMark/>
          </w:tcPr>
          <w:p w14:paraId="703881AD" w14:textId="77777777" w:rsidR="002708F7" w:rsidRPr="00AE333D" w:rsidRDefault="002708F7" w:rsidP="002708F7">
            <w:r w:rsidRPr="00AE333D">
              <w:t>7000</w:t>
            </w:r>
          </w:p>
        </w:tc>
        <w:tc>
          <w:tcPr>
            <w:tcW w:w="1316" w:type="dxa"/>
            <w:noWrap/>
            <w:hideMark/>
          </w:tcPr>
          <w:p w14:paraId="42D3C029" w14:textId="77777777" w:rsidR="002708F7" w:rsidRPr="00AE333D" w:rsidRDefault="002708F7" w:rsidP="002708F7">
            <w:r w:rsidRPr="00AE333D">
              <w:t>28</w:t>
            </w:r>
          </w:p>
        </w:tc>
        <w:tc>
          <w:tcPr>
            <w:tcW w:w="1502" w:type="dxa"/>
            <w:noWrap/>
            <w:hideMark/>
          </w:tcPr>
          <w:p w14:paraId="507FB78A" w14:textId="77777777" w:rsidR="002708F7" w:rsidRPr="00AE333D" w:rsidRDefault="002708F7" w:rsidP="002708F7">
            <w:r w:rsidRPr="00AE333D">
              <w:t>30</w:t>
            </w:r>
          </w:p>
        </w:tc>
        <w:tc>
          <w:tcPr>
            <w:tcW w:w="1452" w:type="dxa"/>
            <w:noWrap/>
            <w:hideMark/>
          </w:tcPr>
          <w:p w14:paraId="4EB11062" w14:textId="77777777" w:rsidR="002708F7" w:rsidRPr="00AE333D" w:rsidRDefault="002708F7" w:rsidP="002708F7">
            <w:r w:rsidRPr="00AE333D">
              <w:t>89</w:t>
            </w:r>
          </w:p>
        </w:tc>
        <w:tc>
          <w:tcPr>
            <w:tcW w:w="1175" w:type="dxa"/>
            <w:noWrap/>
            <w:hideMark/>
          </w:tcPr>
          <w:p w14:paraId="79CE64FA" w14:textId="77777777" w:rsidR="002708F7" w:rsidRPr="00AE333D" w:rsidRDefault="002708F7" w:rsidP="002708F7">
            <w:r w:rsidRPr="00AE333D">
              <w:t>1600</w:t>
            </w:r>
          </w:p>
        </w:tc>
        <w:tc>
          <w:tcPr>
            <w:tcW w:w="960" w:type="dxa"/>
            <w:noWrap/>
            <w:hideMark/>
          </w:tcPr>
          <w:p w14:paraId="7E04C1CE" w14:textId="77777777" w:rsidR="002708F7" w:rsidRPr="00AE333D" w:rsidRDefault="002708F7" w:rsidP="002708F7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178BE6C3" w14:textId="77777777" w:rsidR="002708F7" w:rsidRPr="00AE333D" w:rsidRDefault="002708F7" w:rsidP="002708F7">
            <w:r w:rsidRPr="00AE333D">
              <w:t>350</w:t>
            </w:r>
          </w:p>
        </w:tc>
        <w:tc>
          <w:tcPr>
            <w:tcW w:w="1420" w:type="dxa"/>
            <w:noWrap/>
            <w:hideMark/>
          </w:tcPr>
          <w:p w14:paraId="6D20821B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132C39A7" w14:textId="77777777" w:rsidR="002708F7" w:rsidRPr="00AE333D" w:rsidRDefault="002708F7" w:rsidP="002708F7">
            <w:r w:rsidRPr="00AE333D">
              <w:t>500</w:t>
            </w:r>
          </w:p>
        </w:tc>
        <w:tc>
          <w:tcPr>
            <w:tcW w:w="2050" w:type="dxa"/>
            <w:noWrap/>
            <w:hideMark/>
          </w:tcPr>
          <w:p w14:paraId="22AC6841" w14:textId="77777777" w:rsidR="002708F7" w:rsidRPr="00AE333D" w:rsidRDefault="002708F7" w:rsidP="002708F7">
            <w:r w:rsidRPr="00AE333D">
              <w:t>50</w:t>
            </w:r>
          </w:p>
        </w:tc>
      </w:tr>
      <w:tr w:rsidR="002708F7" w:rsidRPr="00AE333D" w14:paraId="1A7A357E" w14:textId="77777777" w:rsidTr="002708F7">
        <w:trPr>
          <w:trHeight w:val="288"/>
        </w:trPr>
        <w:tc>
          <w:tcPr>
            <w:tcW w:w="960" w:type="dxa"/>
            <w:noWrap/>
            <w:hideMark/>
          </w:tcPr>
          <w:p w14:paraId="619313FB" w14:textId="77777777" w:rsidR="002708F7" w:rsidRPr="00AE333D" w:rsidRDefault="002708F7">
            <w:proofErr w:type="spellStart"/>
            <w:r w:rsidRPr="00AE333D">
              <w:t>Austria</w:t>
            </w:r>
            <w:proofErr w:type="spellEnd"/>
          </w:p>
        </w:tc>
        <w:tc>
          <w:tcPr>
            <w:tcW w:w="1837" w:type="dxa"/>
            <w:noWrap/>
            <w:hideMark/>
          </w:tcPr>
          <w:p w14:paraId="62727CAB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Vienna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5D2588F5" w14:textId="77777777" w:rsidR="002708F7" w:rsidRPr="00AE333D" w:rsidRDefault="002708F7" w:rsidP="002708F7">
            <w:r w:rsidRPr="00AE333D">
              <w:t>117</w:t>
            </w:r>
          </w:p>
        </w:tc>
        <w:tc>
          <w:tcPr>
            <w:tcW w:w="960" w:type="dxa"/>
            <w:noWrap/>
            <w:hideMark/>
          </w:tcPr>
          <w:p w14:paraId="0403FADF" w14:textId="77777777" w:rsidR="002708F7" w:rsidRPr="00AE333D" w:rsidRDefault="002708F7" w:rsidP="002708F7">
            <w:r w:rsidRPr="00AE333D">
              <w:t>7500</w:t>
            </w:r>
          </w:p>
        </w:tc>
        <w:tc>
          <w:tcPr>
            <w:tcW w:w="1316" w:type="dxa"/>
            <w:noWrap/>
            <w:hideMark/>
          </w:tcPr>
          <w:p w14:paraId="27BBE4A7" w14:textId="77777777" w:rsidR="002708F7" w:rsidRPr="00AE333D" w:rsidRDefault="002708F7" w:rsidP="002708F7">
            <w:r w:rsidRPr="00AE333D">
              <w:t>28</w:t>
            </w:r>
          </w:p>
        </w:tc>
        <w:tc>
          <w:tcPr>
            <w:tcW w:w="1502" w:type="dxa"/>
            <w:noWrap/>
            <w:hideMark/>
          </w:tcPr>
          <w:p w14:paraId="6E3F9183" w14:textId="77777777" w:rsidR="002708F7" w:rsidRPr="00AE333D" w:rsidRDefault="002708F7" w:rsidP="002708F7">
            <w:r w:rsidRPr="00AE333D">
              <w:t>23</w:t>
            </w:r>
          </w:p>
        </w:tc>
        <w:tc>
          <w:tcPr>
            <w:tcW w:w="1452" w:type="dxa"/>
            <w:noWrap/>
            <w:hideMark/>
          </w:tcPr>
          <w:p w14:paraId="17BE4D4C" w14:textId="77777777" w:rsidR="002708F7" w:rsidRPr="00AE333D" w:rsidRDefault="002708F7" w:rsidP="002708F7">
            <w:r w:rsidRPr="00AE333D">
              <w:t>88</w:t>
            </w:r>
          </w:p>
        </w:tc>
        <w:tc>
          <w:tcPr>
            <w:tcW w:w="1175" w:type="dxa"/>
            <w:noWrap/>
            <w:hideMark/>
          </w:tcPr>
          <w:p w14:paraId="7AA81613" w14:textId="77777777" w:rsidR="002708F7" w:rsidRPr="00AE333D" w:rsidRDefault="002708F7" w:rsidP="002708F7">
            <w:r w:rsidRPr="00AE333D">
              <w:t>1400</w:t>
            </w:r>
          </w:p>
        </w:tc>
        <w:tc>
          <w:tcPr>
            <w:tcW w:w="960" w:type="dxa"/>
            <w:noWrap/>
            <w:hideMark/>
          </w:tcPr>
          <w:p w14:paraId="1D63E352" w14:textId="77777777" w:rsidR="002708F7" w:rsidRPr="00AE333D" w:rsidRDefault="002708F7" w:rsidP="002708F7">
            <w:r w:rsidRPr="00AE333D">
              <w:t>600</w:t>
            </w:r>
          </w:p>
        </w:tc>
        <w:tc>
          <w:tcPr>
            <w:tcW w:w="960" w:type="dxa"/>
            <w:noWrap/>
            <w:hideMark/>
          </w:tcPr>
          <w:p w14:paraId="1C14838D" w14:textId="77777777" w:rsidR="002708F7" w:rsidRPr="00AE333D" w:rsidRDefault="002708F7" w:rsidP="002708F7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5A078BFE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6E926BF5" w14:textId="77777777" w:rsidR="002708F7" w:rsidRPr="00AE333D" w:rsidRDefault="002708F7" w:rsidP="002708F7">
            <w:r w:rsidRPr="00AE333D">
              <w:t>500</w:t>
            </w:r>
          </w:p>
        </w:tc>
        <w:tc>
          <w:tcPr>
            <w:tcW w:w="2050" w:type="dxa"/>
            <w:noWrap/>
            <w:hideMark/>
          </w:tcPr>
          <w:p w14:paraId="02448A4C" w14:textId="77777777" w:rsidR="002708F7" w:rsidRPr="00AE333D" w:rsidRDefault="002708F7" w:rsidP="002708F7">
            <w:r w:rsidRPr="00AE333D">
              <w:t>50</w:t>
            </w:r>
          </w:p>
        </w:tc>
      </w:tr>
      <w:tr w:rsidR="002708F7" w:rsidRPr="00AE333D" w14:paraId="3930112E" w14:textId="77777777" w:rsidTr="002708F7">
        <w:trPr>
          <w:trHeight w:val="288"/>
        </w:trPr>
        <w:tc>
          <w:tcPr>
            <w:tcW w:w="960" w:type="dxa"/>
            <w:noWrap/>
            <w:hideMark/>
          </w:tcPr>
          <w:p w14:paraId="5D62D8DF" w14:textId="77777777" w:rsidR="002708F7" w:rsidRPr="00AE333D" w:rsidRDefault="002708F7">
            <w:proofErr w:type="spellStart"/>
            <w:r w:rsidRPr="00AE333D">
              <w:t>Austria</w:t>
            </w:r>
            <w:proofErr w:type="spellEnd"/>
          </w:p>
        </w:tc>
        <w:tc>
          <w:tcPr>
            <w:tcW w:w="1837" w:type="dxa"/>
            <w:noWrap/>
            <w:hideMark/>
          </w:tcPr>
          <w:p w14:paraId="3426D966" w14:textId="77777777" w:rsidR="002708F7" w:rsidRPr="00AE333D" w:rsidRDefault="002708F7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Vienna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516EF798" w14:textId="77777777" w:rsidR="002708F7" w:rsidRPr="00AE333D" w:rsidRDefault="002708F7" w:rsidP="002708F7">
            <w:r w:rsidRPr="00AE333D">
              <w:t>137</w:t>
            </w:r>
          </w:p>
        </w:tc>
        <w:tc>
          <w:tcPr>
            <w:tcW w:w="960" w:type="dxa"/>
            <w:noWrap/>
            <w:hideMark/>
          </w:tcPr>
          <w:p w14:paraId="291D5E62" w14:textId="77777777" w:rsidR="002708F7" w:rsidRPr="00AE333D" w:rsidRDefault="002708F7" w:rsidP="002708F7">
            <w:r w:rsidRPr="00AE333D">
              <w:t>1500</w:t>
            </w:r>
          </w:p>
        </w:tc>
        <w:tc>
          <w:tcPr>
            <w:tcW w:w="1316" w:type="dxa"/>
            <w:noWrap/>
            <w:hideMark/>
          </w:tcPr>
          <w:p w14:paraId="66BA991C" w14:textId="77777777" w:rsidR="002708F7" w:rsidRPr="00AE333D" w:rsidRDefault="002708F7" w:rsidP="002708F7">
            <w:r w:rsidRPr="00AE333D">
              <w:t>30</w:t>
            </w:r>
          </w:p>
        </w:tc>
        <w:tc>
          <w:tcPr>
            <w:tcW w:w="1502" w:type="dxa"/>
            <w:noWrap/>
            <w:hideMark/>
          </w:tcPr>
          <w:p w14:paraId="1F90BA44" w14:textId="77777777" w:rsidR="002708F7" w:rsidRPr="00AE333D" w:rsidRDefault="002708F7" w:rsidP="002708F7">
            <w:r w:rsidRPr="00AE333D">
              <w:t>34</w:t>
            </w:r>
          </w:p>
        </w:tc>
        <w:tc>
          <w:tcPr>
            <w:tcW w:w="1452" w:type="dxa"/>
            <w:noWrap/>
            <w:hideMark/>
          </w:tcPr>
          <w:p w14:paraId="0E46762F" w14:textId="77777777" w:rsidR="002708F7" w:rsidRPr="00AE333D" w:rsidRDefault="002708F7" w:rsidP="002708F7">
            <w:r w:rsidRPr="00AE333D">
              <w:t>92</w:t>
            </w:r>
          </w:p>
        </w:tc>
        <w:tc>
          <w:tcPr>
            <w:tcW w:w="1175" w:type="dxa"/>
            <w:noWrap/>
            <w:hideMark/>
          </w:tcPr>
          <w:p w14:paraId="40309462" w14:textId="77777777" w:rsidR="002708F7" w:rsidRPr="00AE333D" w:rsidRDefault="002708F7" w:rsidP="002708F7">
            <w:r w:rsidRPr="00AE333D">
              <w:t>1200</w:t>
            </w:r>
          </w:p>
        </w:tc>
        <w:tc>
          <w:tcPr>
            <w:tcW w:w="960" w:type="dxa"/>
            <w:noWrap/>
            <w:hideMark/>
          </w:tcPr>
          <w:p w14:paraId="22B94CFE" w14:textId="77777777" w:rsidR="002708F7" w:rsidRPr="00AE333D" w:rsidRDefault="002708F7" w:rsidP="002708F7">
            <w:r w:rsidRPr="00AE333D">
              <w:t>500</w:t>
            </w:r>
          </w:p>
        </w:tc>
        <w:tc>
          <w:tcPr>
            <w:tcW w:w="960" w:type="dxa"/>
            <w:noWrap/>
            <w:hideMark/>
          </w:tcPr>
          <w:p w14:paraId="39CB7A80" w14:textId="77777777" w:rsidR="002708F7" w:rsidRPr="00AE333D" w:rsidRDefault="002708F7" w:rsidP="002708F7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4E274C41" w14:textId="77777777" w:rsidR="002708F7" w:rsidRPr="00AE333D" w:rsidRDefault="002708F7" w:rsidP="002708F7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54A52597" w14:textId="77777777" w:rsidR="002708F7" w:rsidRPr="00AE333D" w:rsidRDefault="002708F7" w:rsidP="002708F7">
            <w:r w:rsidRPr="00AE333D">
              <w:t>400</w:t>
            </w:r>
          </w:p>
        </w:tc>
        <w:tc>
          <w:tcPr>
            <w:tcW w:w="2050" w:type="dxa"/>
            <w:noWrap/>
            <w:hideMark/>
          </w:tcPr>
          <w:p w14:paraId="5E9FF2BC" w14:textId="77777777" w:rsidR="002708F7" w:rsidRPr="00AE333D" w:rsidRDefault="002708F7" w:rsidP="002708F7">
            <w:r w:rsidRPr="00AE333D">
              <w:t>50</w:t>
            </w:r>
          </w:p>
        </w:tc>
      </w:tr>
    </w:tbl>
    <w:p w14:paraId="1C3C4595" w14:textId="77777777" w:rsidR="002708F7" w:rsidRPr="00AE333D" w:rsidRDefault="002708F7" w:rsidP="00572293"/>
    <w:p w14:paraId="6B174BAC" w14:textId="77777777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Antwerp</w:t>
      </w:r>
      <w:proofErr w:type="spellEnd"/>
      <w:r w:rsidRPr="00AE333D">
        <w:t xml:space="preserve"> (5)</w:t>
      </w:r>
    </w:p>
    <w:p w14:paraId="2F4B791C" w14:textId="77777777" w:rsidR="00A45215" w:rsidRPr="00AE333D" w:rsidRDefault="00A45215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951"/>
        <w:gridCol w:w="671"/>
        <w:gridCol w:w="524"/>
        <w:gridCol w:w="740"/>
        <w:gridCol w:w="786"/>
        <w:gridCol w:w="782"/>
        <w:gridCol w:w="699"/>
        <w:gridCol w:w="524"/>
        <w:gridCol w:w="561"/>
        <w:gridCol w:w="763"/>
        <w:gridCol w:w="791"/>
        <w:gridCol w:w="1035"/>
      </w:tblGrid>
      <w:tr w:rsidR="00A45215" w:rsidRPr="00AE333D" w14:paraId="4BC88480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44403559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991" w:type="dxa"/>
            <w:noWrap/>
            <w:hideMark/>
          </w:tcPr>
          <w:p w14:paraId="6E4B8014" w14:textId="77777777" w:rsidR="00A45215" w:rsidRPr="00AE333D" w:rsidRDefault="00A45215" w:rsidP="00A45215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617D7CEB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262E34BD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55AA09AE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77423BF0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43025D53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4CC30BCC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71A8785C" w14:textId="77777777" w:rsidR="00A45215" w:rsidRPr="00AE333D" w:rsidRDefault="00A45215" w:rsidP="00A45215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671E46CC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0F8EF72C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7AAD1E82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5E786506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A45215" w:rsidRPr="00AE333D" w14:paraId="49C10040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668FFCDD" w14:textId="77777777" w:rsidR="00A45215" w:rsidRPr="00AE333D" w:rsidRDefault="00A45215">
            <w:proofErr w:type="spellStart"/>
            <w:r w:rsidRPr="00AE333D">
              <w:t>Belgium</w:t>
            </w:r>
            <w:proofErr w:type="spellEnd"/>
          </w:p>
        </w:tc>
        <w:tc>
          <w:tcPr>
            <w:tcW w:w="1991" w:type="dxa"/>
            <w:noWrap/>
            <w:hideMark/>
          </w:tcPr>
          <w:p w14:paraId="3CE4865F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Antwerp</w:t>
            </w:r>
            <w:proofErr w:type="spellEnd"/>
          </w:p>
        </w:tc>
        <w:tc>
          <w:tcPr>
            <w:tcW w:w="1155" w:type="dxa"/>
            <w:noWrap/>
            <w:hideMark/>
          </w:tcPr>
          <w:p w14:paraId="2603CD6B" w14:textId="77777777" w:rsidR="00A45215" w:rsidRPr="00AE333D" w:rsidRDefault="00A45215" w:rsidP="00A45215">
            <w:r w:rsidRPr="00AE333D">
              <w:t>108</w:t>
            </w:r>
          </w:p>
        </w:tc>
        <w:tc>
          <w:tcPr>
            <w:tcW w:w="960" w:type="dxa"/>
            <w:noWrap/>
            <w:hideMark/>
          </w:tcPr>
          <w:p w14:paraId="7AEC52B7" w14:textId="77777777" w:rsidR="00A45215" w:rsidRPr="00AE333D" w:rsidRDefault="00A45215" w:rsidP="00A45215">
            <w:r w:rsidRPr="00AE333D">
              <w:t>6000</w:t>
            </w:r>
          </w:p>
        </w:tc>
        <w:tc>
          <w:tcPr>
            <w:tcW w:w="1316" w:type="dxa"/>
            <w:noWrap/>
            <w:hideMark/>
          </w:tcPr>
          <w:p w14:paraId="572E364F" w14:textId="77777777" w:rsidR="00A45215" w:rsidRPr="00AE333D" w:rsidRDefault="00A45215" w:rsidP="00A45215">
            <w:r w:rsidRPr="00AE333D">
              <w:t>16</w:t>
            </w:r>
          </w:p>
        </w:tc>
        <w:tc>
          <w:tcPr>
            <w:tcW w:w="1502" w:type="dxa"/>
            <w:noWrap/>
            <w:hideMark/>
          </w:tcPr>
          <w:p w14:paraId="22E64A0B" w14:textId="77777777" w:rsidR="00A45215" w:rsidRPr="00AE333D" w:rsidRDefault="00A45215" w:rsidP="00A45215">
            <w:r w:rsidRPr="00AE333D">
              <w:t>25</w:t>
            </w:r>
          </w:p>
        </w:tc>
        <w:tc>
          <w:tcPr>
            <w:tcW w:w="1452" w:type="dxa"/>
            <w:noWrap/>
            <w:hideMark/>
          </w:tcPr>
          <w:p w14:paraId="77B35D90" w14:textId="77777777" w:rsidR="00A45215" w:rsidRPr="00AE333D" w:rsidRDefault="00A45215" w:rsidP="00A45215">
            <w:r w:rsidRPr="00AE333D">
              <w:t>87</w:t>
            </w:r>
          </w:p>
        </w:tc>
        <w:tc>
          <w:tcPr>
            <w:tcW w:w="1175" w:type="dxa"/>
            <w:noWrap/>
            <w:hideMark/>
          </w:tcPr>
          <w:p w14:paraId="371947C9" w14:textId="77777777" w:rsidR="00A45215" w:rsidRPr="00AE333D" w:rsidRDefault="00A45215" w:rsidP="00A45215">
            <w:r w:rsidRPr="00AE333D">
              <w:t>1500</w:t>
            </w:r>
          </w:p>
        </w:tc>
        <w:tc>
          <w:tcPr>
            <w:tcW w:w="960" w:type="dxa"/>
            <w:noWrap/>
            <w:hideMark/>
          </w:tcPr>
          <w:p w14:paraId="5FE3C834" w14:textId="77777777" w:rsidR="00A45215" w:rsidRPr="00AE333D" w:rsidRDefault="00A45215" w:rsidP="00A45215">
            <w:r w:rsidRPr="00AE333D">
              <w:t>650</w:t>
            </w:r>
          </w:p>
        </w:tc>
        <w:tc>
          <w:tcPr>
            <w:tcW w:w="960" w:type="dxa"/>
            <w:noWrap/>
            <w:hideMark/>
          </w:tcPr>
          <w:p w14:paraId="40845918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305ABE45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24421AA9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2050" w:type="dxa"/>
            <w:noWrap/>
            <w:hideMark/>
          </w:tcPr>
          <w:p w14:paraId="170584B6" w14:textId="77777777" w:rsidR="00A45215" w:rsidRPr="00AE333D" w:rsidRDefault="00A45215" w:rsidP="00A45215">
            <w:r w:rsidRPr="00AE333D">
              <w:t>50</w:t>
            </w:r>
          </w:p>
        </w:tc>
      </w:tr>
      <w:tr w:rsidR="00A45215" w:rsidRPr="00AE333D" w14:paraId="094C6D7D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0C3371B1" w14:textId="77777777" w:rsidR="00A45215" w:rsidRPr="00AE333D" w:rsidRDefault="00A45215">
            <w:proofErr w:type="spellStart"/>
            <w:r w:rsidRPr="00AE333D">
              <w:t>Belgium</w:t>
            </w:r>
            <w:proofErr w:type="spellEnd"/>
          </w:p>
        </w:tc>
        <w:tc>
          <w:tcPr>
            <w:tcW w:w="1991" w:type="dxa"/>
            <w:noWrap/>
            <w:hideMark/>
          </w:tcPr>
          <w:p w14:paraId="2C9D4FFF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Antwerp</w:t>
            </w:r>
            <w:proofErr w:type="spellEnd"/>
          </w:p>
        </w:tc>
        <w:tc>
          <w:tcPr>
            <w:tcW w:w="1155" w:type="dxa"/>
            <w:noWrap/>
            <w:hideMark/>
          </w:tcPr>
          <w:p w14:paraId="2A12A20F" w14:textId="77777777" w:rsidR="00A45215" w:rsidRPr="00AE333D" w:rsidRDefault="00A45215" w:rsidP="00A45215">
            <w:r w:rsidRPr="00AE333D">
              <w:t>125</w:t>
            </w:r>
          </w:p>
        </w:tc>
        <w:tc>
          <w:tcPr>
            <w:tcW w:w="960" w:type="dxa"/>
            <w:noWrap/>
            <w:hideMark/>
          </w:tcPr>
          <w:p w14:paraId="27DFEAAC" w14:textId="77777777" w:rsidR="00A45215" w:rsidRPr="00AE333D" w:rsidRDefault="00A45215" w:rsidP="00A45215">
            <w:r w:rsidRPr="00AE333D">
              <w:t>6000</w:t>
            </w:r>
          </w:p>
        </w:tc>
        <w:tc>
          <w:tcPr>
            <w:tcW w:w="1316" w:type="dxa"/>
            <w:noWrap/>
            <w:hideMark/>
          </w:tcPr>
          <w:p w14:paraId="543A9E6D" w14:textId="77777777" w:rsidR="00A45215" w:rsidRPr="00AE333D" w:rsidRDefault="00A45215" w:rsidP="00A45215">
            <w:r w:rsidRPr="00AE333D">
              <w:t>19</w:t>
            </w:r>
          </w:p>
        </w:tc>
        <w:tc>
          <w:tcPr>
            <w:tcW w:w="1502" w:type="dxa"/>
            <w:noWrap/>
            <w:hideMark/>
          </w:tcPr>
          <w:p w14:paraId="67DCA28C" w14:textId="77777777" w:rsidR="00A45215" w:rsidRPr="00AE333D" w:rsidRDefault="00A45215" w:rsidP="00A45215">
            <w:r w:rsidRPr="00AE333D">
              <w:t>30</w:t>
            </w:r>
          </w:p>
        </w:tc>
        <w:tc>
          <w:tcPr>
            <w:tcW w:w="1452" w:type="dxa"/>
            <w:noWrap/>
            <w:hideMark/>
          </w:tcPr>
          <w:p w14:paraId="1654C4BB" w14:textId="77777777" w:rsidR="00A45215" w:rsidRPr="00AE333D" w:rsidRDefault="00A45215" w:rsidP="00A45215">
            <w:r w:rsidRPr="00AE333D">
              <w:t>87</w:t>
            </w:r>
          </w:p>
        </w:tc>
        <w:tc>
          <w:tcPr>
            <w:tcW w:w="1175" w:type="dxa"/>
            <w:noWrap/>
            <w:hideMark/>
          </w:tcPr>
          <w:p w14:paraId="4D0BF4AD" w14:textId="77777777" w:rsidR="00A45215" w:rsidRPr="00AE333D" w:rsidRDefault="00A45215" w:rsidP="00A45215">
            <w:r w:rsidRPr="00AE333D">
              <w:t>1300</w:t>
            </w:r>
          </w:p>
        </w:tc>
        <w:tc>
          <w:tcPr>
            <w:tcW w:w="960" w:type="dxa"/>
            <w:noWrap/>
            <w:hideMark/>
          </w:tcPr>
          <w:p w14:paraId="5EB67A45" w14:textId="77777777" w:rsidR="00A45215" w:rsidRPr="00AE333D" w:rsidRDefault="00A45215" w:rsidP="00A45215">
            <w:r w:rsidRPr="00AE333D">
              <w:t>600</w:t>
            </w:r>
          </w:p>
        </w:tc>
        <w:tc>
          <w:tcPr>
            <w:tcW w:w="960" w:type="dxa"/>
            <w:noWrap/>
            <w:hideMark/>
          </w:tcPr>
          <w:p w14:paraId="197D98B6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02584A53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1027FB37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68DD3523" w14:textId="77777777" w:rsidR="00A45215" w:rsidRPr="00AE333D" w:rsidRDefault="00A45215" w:rsidP="00A45215">
            <w:r w:rsidRPr="00AE333D">
              <w:t>50</w:t>
            </w:r>
          </w:p>
        </w:tc>
      </w:tr>
      <w:tr w:rsidR="00A45215" w:rsidRPr="00AE333D" w14:paraId="2322A552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54110BDB" w14:textId="77777777" w:rsidR="00A45215" w:rsidRPr="00AE333D" w:rsidRDefault="00A45215">
            <w:proofErr w:type="spellStart"/>
            <w:r w:rsidRPr="00AE333D">
              <w:t>Belgiu</w:t>
            </w:r>
            <w:r w:rsidRPr="00AE333D">
              <w:lastRenderedPageBreak/>
              <w:t>m</w:t>
            </w:r>
            <w:proofErr w:type="spellEnd"/>
          </w:p>
        </w:tc>
        <w:tc>
          <w:tcPr>
            <w:tcW w:w="1991" w:type="dxa"/>
            <w:noWrap/>
            <w:hideMark/>
          </w:tcPr>
          <w:p w14:paraId="2D00BA49" w14:textId="77777777" w:rsidR="00A45215" w:rsidRPr="00AE333D" w:rsidRDefault="00A45215">
            <w:r w:rsidRPr="00AE333D">
              <w:lastRenderedPageBreak/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lastRenderedPageBreak/>
              <w:t>Antwerp</w:t>
            </w:r>
            <w:proofErr w:type="spellEnd"/>
          </w:p>
        </w:tc>
        <w:tc>
          <w:tcPr>
            <w:tcW w:w="1155" w:type="dxa"/>
            <w:noWrap/>
            <w:hideMark/>
          </w:tcPr>
          <w:p w14:paraId="0FF74150" w14:textId="77777777" w:rsidR="00A45215" w:rsidRPr="00AE333D" w:rsidRDefault="00A45215" w:rsidP="00A45215">
            <w:r w:rsidRPr="00AE333D">
              <w:lastRenderedPageBreak/>
              <w:t>204</w:t>
            </w:r>
          </w:p>
        </w:tc>
        <w:tc>
          <w:tcPr>
            <w:tcW w:w="960" w:type="dxa"/>
            <w:noWrap/>
            <w:hideMark/>
          </w:tcPr>
          <w:p w14:paraId="1B9155C8" w14:textId="77777777" w:rsidR="00A45215" w:rsidRPr="00AE333D" w:rsidRDefault="00A45215" w:rsidP="00A45215">
            <w:r w:rsidRPr="00AE333D">
              <w:t>3500</w:t>
            </w:r>
          </w:p>
        </w:tc>
        <w:tc>
          <w:tcPr>
            <w:tcW w:w="1316" w:type="dxa"/>
            <w:noWrap/>
            <w:hideMark/>
          </w:tcPr>
          <w:p w14:paraId="3194AA94" w14:textId="77777777" w:rsidR="00A45215" w:rsidRPr="00AE333D" w:rsidRDefault="00A45215" w:rsidP="00A45215">
            <w:r w:rsidRPr="00AE333D">
              <w:t>20</w:t>
            </w:r>
          </w:p>
        </w:tc>
        <w:tc>
          <w:tcPr>
            <w:tcW w:w="1502" w:type="dxa"/>
            <w:noWrap/>
            <w:hideMark/>
          </w:tcPr>
          <w:p w14:paraId="2F60D033" w14:textId="77777777" w:rsidR="00A45215" w:rsidRPr="00AE333D" w:rsidRDefault="00A45215" w:rsidP="00A45215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3020059A" w14:textId="77777777" w:rsidR="00A45215" w:rsidRPr="00AE333D" w:rsidRDefault="00A45215" w:rsidP="00A45215">
            <w:r w:rsidRPr="00AE333D">
              <w:t>87</w:t>
            </w:r>
          </w:p>
        </w:tc>
        <w:tc>
          <w:tcPr>
            <w:tcW w:w="1175" w:type="dxa"/>
            <w:noWrap/>
            <w:hideMark/>
          </w:tcPr>
          <w:p w14:paraId="5783ACF3" w14:textId="77777777" w:rsidR="00A45215" w:rsidRPr="00AE333D" w:rsidRDefault="00A45215" w:rsidP="00A45215">
            <w:r w:rsidRPr="00AE333D">
              <w:t>1100</w:t>
            </w:r>
          </w:p>
        </w:tc>
        <w:tc>
          <w:tcPr>
            <w:tcW w:w="960" w:type="dxa"/>
            <w:noWrap/>
            <w:hideMark/>
          </w:tcPr>
          <w:p w14:paraId="718ED578" w14:textId="77777777" w:rsidR="00A45215" w:rsidRPr="00AE333D" w:rsidRDefault="00A45215" w:rsidP="00A45215">
            <w:r w:rsidRPr="00AE333D">
              <w:t>450</w:t>
            </w:r>
          </w:p>
        </w:tc>
        <w:tc>
          <w:tcPr>
            <w:tcW w:w="960" w:type="dxa"/>
            <w:noWrap/>
            <w:hideMark/>
          </w:tcPr>
          <w:p w14:paraId="0FA04BB7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13856D58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00C095D9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7741673E" w14:textId="77777777" w:rsidR="00A45215" w:rsidRPr="00AE333D" w:rsidRDefault="00A45215" w:rsidP="00A45215">
            <w:r w:rsidRPr="00AE333D">
              <w:t>45</w:t>
            </w:r>
          </w:p>
        </w:tc>
      </w:tr>
      <w:tr w:rsidR="00A45215" w:rsidRPr="00AE333D" w14:paraId="67E77B89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032CFA1C" w14:textId="77777777" w:rsidR="00A45215" w:rsidRPr="00AE333D" w:rsidRDefault="00A45215">
            <w:proofErr w:type="spellStart"/>
            <w:r w:rsidRPr="00AE333D">
              <w:t>Belgium</w:t>
            </w:r>
            <w:proofErr w:type="spellEnd"/>
          </w:p>
        </w:tc>
        <w:tc>
          <w:tcPr>
            <w:tcW w:w="1991" w:type="dxa"/>
            <w:noWrap/>
            <w:hideMark/>
          </w:tcPr>
          <w:p w14:paraId="6F83A3F0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Antwerp</w:t>
            </w:r>
            <w:proofErr w:type="spellEnd"/>
          </w:p>
        </w:tc>
        <w:tc>
          <w:tcPr>
            <w:tcW w:w="1155" w:type="dxa"/>
            <w:noWrap/>
            <w:hideMark/>
          </w:tcPr>
          <w:p w14:paraId="28352EFE" w14:textId="77777777" w:rsidR="00A45215" w:rsidRPr="00AE333D" w:rsidRDefault="00A45215" w:rsidP="00A45215">
            <w:r w:rsidRPr="00AE333D">
              <w:t>291</w:t>
            </w:r>
          </w:p>
        </w:tc>
        <w:tc>
          <w:tcPr>
            <w:tcW w:w="960" w:type="dxa"/>
            <w:noWrap/>
            <w:hideMark/>
          </w:tcPr>
          <w:p w14:paraId="1B5899F9" w14:textId="77777777" w:rsidR="00A45215" w:rsidRPr="00AE333D" w:rsidRDefault="00A45215" w:rsidP="00A45215">
            <w:r w:rsidRPr="00AE333D">
              <w:t>6000</w:t>
            </w:r>
          </w:p>
        </w:tc>
        <w:tc>
          <w:tcPr>
            <w:tcW w:w="1316" w:type="dxa"/>
            <w:noWrap/>
            <w:hideMark/>
          </w:tcPr>
          <w:p w14:paraId="311794D0" w14:textId="77777777" w:rsidR="00A45215" w:rsidRPr="00AE333D" w:rsidRDefault="00A45215" w:rsidP="00A45215">
            <w:r w:rsidRPr="00AE333D">
              <w:t>18</w:t>
            </w:r>
          </w:p>
        </w:tc>
        <w:tc>
          <w:tcPr>
            <w:tcW w:w="1502" w:type="dxa"/>
            <w:noWrap/>
            <w:hideMark/>
          </w:tcPr>
          <w:p w14:paraId="70B4C19B" w14:textId="77777777" w:rsidR="00A45215" w:rsidRPr="00AE333D" w:rsidRDefault="00A45215" w:rsidP="00A45215">
            <w:r w:rsidRPr="00AE333D">
              <w:t>35</w:t>
            </w:r>
          </w:p>
        </w:tc>
        <w:tc>
          <w:tcPr>
            <w:tcW w:w="1452" w:type="dxa"/>
            <w:noWrap/>
            <w:hideMark/>
          </w:tcPr>
          <w:p w14:paraId="6174538A" w14:textId="77777777" w:rsidR="00A45215" w:rsidRPr="00AE333D" w:rsidRDefault="00A45215" w:rsidP="00A45215">
            <w:r w:rsidRPr="00AE333D">
              <w:t>88</w:t>
            </w:r>
          </w:p>
        </w:tc>
        <w:tc>
          <w:tcPr>
            <w:tcW w:w="1175" w:type="dxa"/>
            <w:noWrap/>
            <w:hideMark/>
          </w:tcPr>
          <w:p w14:paraId="46B5B544" w14:textId="77777777" w:rsidR="00A45215" w:rsidRPr="00AE333D" w:rsidRDefault="00A45215" w:rsidP="00A45215">
            <w:r w:rsidRPr="00AE333D">
              <w:t>1400</w:t>
            </w:r>
          </w:p>
        </w:tc>
        <w:tc>
          <w:tcPr>
            <w:tcW w:w="960" w:type="dxa"/>
            <w:noWrap/>
            <w:hideMark/>
          </w:tcPr>
          <w:p w14:paraId="43F7CD44" w14:textId="77777777" w:rsidR="00A45215" w:rsidRPr="00AE333D" w:rsidRDefault="00A45215" w:rsidP="00A45215">
            <w:r w:rsidRPr="00AE333D">
              <w:t>600</w:t>
            </w:r>
          </w:p>
        </w:tc>
        <w:tc>
          <w:tcPr>
            <w:tcW w:w="960" w:type="dxa"/>
            <w:noWrap/>
            <w:hideMark/>
          </w:tcPr>
          <w:p w14:paraId="148A8232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20B17F7F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547501FA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27D9C1AB" w14:textId="77777777" w:rsidR="00A45215" w:rsidRPr="00AE333D" w:rsidRDefault="00A45215" w:rsidP="00A45215">
            <w:r w:rsidRPr="00AE333D">
              <w:t>60</w:t>
            </w:r>
          </w:p>
        </w:tc>
      </w:tr>
      <w:tr w:rsidR="00A45215" w:rsidRPr="00AE333D" w14:paraId="4029BE02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367B1C60" w14:textId="77777777" w:rsidR="00A45215" w:rsidRPr="00AE333D" w:rsidRDefault="00A45215">
            <w:proofErr w:type="spellStart"/>
            <w:r w:rsidRPr="00AE333D">
              <w:t>Belgium</w:t>
            </w:r>
            <w:proofErr w:type="spellEnd"/>
          </w:p>
        </w:tc>
        <w:tc>
          <w:tcPr>
            <w:tcW w:w="1991" w:type="dxa"/>
            <w:noWrap/>
            <w:hideMark/>
          </w:tcPr>
          <w:p w14:paraId="2BFC4E0B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Antwerp</w:t>
            </w:r>
            <w:proofErr w:type="spellEnd"/>
          </w:p>
        </w:tc>
        <w:tc>
          <w:tcPr>
            <w:tcW w:w="1155" w:type="dxa"/>
            <w:noWrap/>
            <w:hideMark/>
          </w:tcPr>
          <w:p w14:paraId="094AB432" w14:textId="77777777" w:rsidR="00A45215" w:rsidRPr="00AE333D" w:rsidRDefault="00A45215" w:rsidP="00A45215">
            <w:r w:rsidRPr="00AE333D">
              <w:t>361</w:t>
            </w:r>
          </w:p>
        </w:tc>
        <w:tc>
          <w:tcPr>
            <w:tcW w:w="960" w:type="dxa"/>
            <w:noWrap/>
            <w:hideMark/>
          </w:tcPr>
          <w:p w14:paraId="11EF9E7C" w14:textId="77777777" w:rsidR="00A45215" w:rsidRPr="00AE333D" w:rsidRDefault="00A45215" w:rsidP="00A45215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309FB6FE" w14:textId="77777777" w:rsidR="00A45215" w:rsidRPr="00AE333D" w:rsidRDefault="00A45215" w:rsidP="00A45215">
            <w:r w:rsidRPr="00AE333D">
              <w:t>18</w:t>
            </w:r>
          </w:p>
        </w:tc>
        <w:tc>
          <w:tcPr>
            <w:tcW w:w="1502" w:type="dxa"/>
            <w:noWrap/>
            <w:hideMark/>
          </w:tcPr>
          <w:p w14:paraId="7A3BEDBC" w14:textId="77777777" w:rsidR="00A45215" w:rsidRPr="00AE333D" w:rsidRDefault="00A45215" w:rsidP="00A45215">
            <w:r w:rsidRPr="00AE333D">
              <w:t>70</w:t>
            </w:r>
          </w:p>
        </w:tc>
        <w:tc>
          <w:tcPr>
            <w:tcW w:w="1452" w:type="dxa"/>
            <w:noWrap/>
            <w:hideMark/>
          </w:tcPr>
          <w:p w14:paraId="681C3FBA" w14:textId="77777777" w:rsidR="00A45215" w:rsidRPr="00AE333D" w:rsidRDefault="00A45215" w:rsidP="00A45215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1EC5BB48" w14:textId="77777777" w:rsidR="00A45215" w:rsidRPr="00AE333D" w:rsidRDefault="00A45215" w:rsidP="00A45215">
            <w:r w:rsidRPr="00AE333D">
              <w:t>1200</w:t>
            </w:r>
          </w:p>
        </w:tc>
        <w:tc>
          <w:tcPr>
            <w:tcW w:w="960" w:type="dxa"/>
            <w:noWrap/>
            <w:hideMark/>
          </w:tcPr>
          <w:p w14:paraId="22AE8489" w14:textId="77777777" w:rsidR="00A45215" w:rsidRPr="00AE333D" w:rsidRDefault="00A45215" w:rsidP="00A45215">
            <w:r w:rsidRPr="00AE333D">
              <w:t>500</w:t>
            </w:r>
          </w:p>
        </w:tc>
        <w:tc>
          <w:tcPr>
            <w:tcW w:w="960" w:type="dxa"/>
            <w:noWrap/>
            <w:hideMark/>
          </w:tcPr>
          <w:p w14:paraId="1C1F4B45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1420" w:type="dxa"/>
            <w:noWrap/>
            <w:hideMark/>
          </w:tcPr>
          <w:p w14:paraId="77976530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0611DB73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761C8BBD" w14:textId="77777777" w:rsidR="00A45215" w:rsidRPr="00AE333D" w:rsidRDefault="00A45215" w:rsidP="00A45215">
            <w:r w:rsidRPr="00AE333D">
              <w:t>50</w:t>
            </w:r>
          </w:p>
        </w:tc>
      </w:tr>
    </w:tbl>
    <w:p w14:paraId="1787754A" w14:textId="77777777" w:rsidR="00A45215" w:rsidRPr="00AE333D" w:rsidRDefault="00A45215" w:rsidP="00572293"/>
    <w:p w14:paraId="77BF0070" w14:textId="77777777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Oslo (5)</w:t>
      </w:r>
    </w:p>
    <w:p w14:paraId="0DCA0B4F" w14:textId="77777777" w:rsidR="00A45215" w:rsidRPr="00AE333D" w:rsidRDefault="00A45215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809"/>
        <w:gridCol w:w="682"/>
        <w:gridCol w:w="531"/>
        <w:gridCol w:w="753"/>
        <w:gridCol w:w="800"/>
        <w:gridCol w:w="796"/>
        <w:gridCol w:w="711"/>
        <w:gridCol w:w="531"/>
        <w:gridCol w:w="569"/>
        <w:gridCol w:w="776"/>
        <w:gridCol w:w="805"/>
        <w:gridCol w:w="1055"/>
      </w:tblGrid>
      <w:tr w:rsidR="00A45215" w:rsidRPr="00AE333D" w14:paraId="27D40180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5C22DB1C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614" w:type="dxa"/>
            <w:noWrap/>
            <w:hideMark/>
          </w:tcPr>
          <w:p w14:paraId="403C9D7C" w14:textId="77777777" w:rsidR="00A45215" w:rsidRPr="00AE333D" w:rsidRDefault="00A45215" w:rsidP="00A45215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70726F7E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712C1F9E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44C5F180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78CE9423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2815FE59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6ECB6B14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0CD7DACD" w14:textId="77777777" w:rsidR="00A45215" w:rsidRPr="00AE333D" w:rsidRDefault="00A45215" w:rsidP="00A45215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4FF199C0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02A44C32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740BCDC9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03E29DFF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A45215" w:rsidRPr="00AE333D" w14:paraId="2C2F7D88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0B4A5861" w14:textId="77777777" w:rsidR="00A45215" w:rsidRPr="00AE333D" w:rsidRDefault="00A45215">
            <w:proofErr w:type="spellStart"/>
            <w:r w:rsidRPr="00AE333D">
              <w:t>Norway</w:t>
            </w:r>
            <w:proofErr w:type="spellEnd"/>
          </w:p>
        </w:tc>
        <w:tc>
          <w:tcPr>
            <w:tcW w:w="1614" w:type="dxa"/>
            <w:noWrap/>
            <w:hideMark/>
          </w:tcPr>
          <w:p w14:paraId="3E2D42A7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Oslo</w:t>
            </w:r>
          </w:p>
        </w:tc>
        <w:tc>
          <w:tcPr>
            <w:tcW w:w="1155" w:type="dxa"/>
            <w:noWrap/>
            <w:hideMark/>
          </w:tcPr>
          <w:p w14:paraId="6962CA18" w14:textId="77777777" w:rsidR="00A45215" w:rsidRPr="00AE333D" w:rsidRDefault="00A45215" w:rsidP="00A45215">
            <w:r w:rsidRPr="00AE333D">
              <w:t>74</w:t>
            </w:r>
          </w:p>
        </w:tc>
        <w:tc>
          <w:tcPr>
            <w:tcW w:w="960" w:type="dxa"/>
            <w:noWrap/>
            <w:hideMark/>
          </w:tcPr>
          <w:p w14:paraId="0DEFFB39" w14:textId="77777777" w:rsidR="00A45215" w:rsidRPr="00AE333D" w:rsidRDefault="00A45215" w:rsidP="00A45215">
            <w:r w:rsidRPr="00AE333D">
              <w:t>9000</w:t>
            </w:r>
          </w:p>
        </w:tc>
        <w:tc>
          <w:tcPr>
            <w:tcW w:w="1316" w:type="dxa"/>
            <w:noWrap/>
            <w:hideMark/>
          </w:tcPr>
          <w:p w14:paraId="4A8580E3" w14:textId="77777777" w:rsidR="00A45215" w:rsidRPr="00AE333D" w:rsidRDefault="00A45215" w:rsidP="00A45215">
            <w:r w:rsidRPr="00AE333D">
              <w:t>16</w:t>
            </w:r>
          </w:p>
        </w:tc>
        <w:tc>
          <w:tcPr>
            <w:tcW w:w="1502" w:type="dxa"/>
            <w:noWrap/>
            <w:hideMark/>
          </w:tcPr>
          <w:p w14:paraId="7EAE73BB" w14:textId="77777777" w:rsidR="00A45215" w:rsidRPr="00AE333D" w:rsidRDefault="00A45215" w:rsidP="00A45215">
            <w:r w:rsidRPr="00AE333D">
              <w:t>22</w:t>
            </w:r>
          </w:p>
        </w:tc>
        <w:tc>
          <w:tcPr>
            <w:tcW w:w="1452" w:type="dxa"/>
            <w:noWrap/>
            <w:hideMark/>
          </w:tcPr>
          <w:p w14:paraId="059AC306" w14:textId="77777777" w:rsidR="00A45215" w:rsidRPr="00AE333D" w:rsidRDefault="00A45215" w:rsidP="00A45215">
            <w:r w:rsidRPr="00AE333D">
              <w:t>94</w:t>
            </w:r>
          </w:p>
        </w:tc>
        <w:tc>
          <w:tcPr>
            <w:tcW w:w="1175" w:type="dxa"/>
            <w:noWrap/>
            <w:hideMark/>
          </w:tcPr>
          <w:p w14:paraId="1D387AD9" w14:textId="77777777" w:rsidR="00A45215" w:rsidRPr="00AE333D" w:rsidRDefault="00A45215" w:rsidP="00A45215">
            <w:r w:rsidRPr="00AE333D">
              <w:t>1900</w:t>
            </w:r>
          </w:p>
        </w:tc>
        <w:tc>
          <w:tcPr>
            <w:tcW w:w="960" w:type="dxa"/>
            <w:noWrap/>
            <w:hideMark/>
          </w:tcPr>
          <w:p w14:paraId="1ACD9D1E" w14:textId="77777777" w:rsidR="00A45215" w:rsidRPr="00AE333D" w:rsidRDefault="00A45215" w:rsidP="00A45215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5D1149E9" w14:textId="77777777" w:rsidR="00A45215" w:rsidRPr="00AE333D" w:rsidRDefault="00A45215" w:rsidP="00A45215">
            <w:r w:rsidRPr="00AE333D">
              <w:t>350</w:t>
            </w:r>
          </w:p>
        </w:tc>
        <w:tc>
          <w:tcPr>
            <w:tcW w:w="1420" w:type="dxa"/>
            <w:noWrap/>
            <w:hideMark/>
          </w:tcPr>
          <w:p w14:paraId="7B4D4A74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5F2E4A09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2050" w:type="dxa"/>
            <w:noWrap/>
            <w:hideMark/>
          </w:tcPr>
          <w:p w14:paraId="0DDB2BE4" w14:textId="77777777" w:rsidR="00A45215" w:rsidRPr="00AE333D" w:rsidRDefault="00A45215" w:rsidP="00A45215">
            <w:r w:rsidRPr="00AE333D">
              <w:t>80</w:t>
            </w:r>
          </w:p>
        </w:tc>
      </w:tr>
      <w:tr w:rsidR="00A45215" w:rsidRPr="00AE333D" w14:paraId="7555377C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34EF8A9F" w14:textId="77777777" w:rsidR="00A45215" w:rsidRPr="00AE333D" w:rsidRDefault="00A45215">
            <w:proofErr w:type="spellStart"/>
            <w:r w:rsidRPr="00AE333D">
              <w:t>Norway</w:t>
            </w:r>
            <w:proofErr w:type="spellEnd"/>
          </w:p>
        </w:tc>
        <w:tc>
          <w:tcPr>
            <w:tcW w:w="1614" w:type="dxa"/>
            <w:noWrap/>
            <w:hideMark/>
          </w:tcPr>
          <w:p w14:paraId="64A5C2C9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Oslo</w:t>
            </w:r>
          </w:p>
        </w:tc>
        <w:tc>
          <w:tcPr>
            <w:tcW w:w="1155" w:type="dxa"/>
            <w:noWrap/>
            <w:hideMark/>
          </w:tcPr>
          <w:p w14:paraId="462E8EBB" w14:textId="77777777" w:rsidR="00A45215" w:rsidRPr="00AE333D" w:rsidRDefault="00A45215" w:rsidP="00A45215">
            <w:r w:rsidRPr="00AE333D">
              <w:t>97</w:t>
            </w:r>
          </w:p>
        </w:tc>
        <w:tc>
          <w:tcPr>
            <w:tcW w:w="960" w:type="dxa"/>
            <w:noWrap/>
            <w:hideMark/>
          </w:tcPr>
          <w:p w14:paraId="0326837D" w14:textId="77777777" w:rsidR="00A45215" w:rsidRPr="00AE333D" w:rsidRDefault="00A45215" w:rsidP="00A45215">
            <w:r w:rsidRPr="00AE333D">
              <w:t>9000</w:t>
            </w:r>
          </w:p>
        </w:tc>
        <w:tc>
          <w:tcPr>
            <w:tcW w:w="1316" w:type="dxa"/>
            <w:noWrap/>
            <w:hideMark/>
          </w:tcPr>
          <w:p w14:paraId="778F06EF" w14:textId="77777777" w:rsidR="00A45215" w:rsidRPr="00AE333D" w:rsidRDefault="00A45215" w:rsidP="00A45215">
            <w:r w:rsidRPr="00AE333D">
              <w:t>15</w:t>
            </w:r>
          </w:p>
        </w:tc>
        <w:tc>
          <w:tcPr>
            <w:tcW w:w="1502" w:type="dxa"/>
            <w:noWrap/>
            <w:hideMark/>
          </w:tcPr>
          <w:p w14:paraId="4509E554" w14:textId="77777777" w:rsidR="00A45215" w:rsidRPr="00AE333D" w:rsidRDefault="00A45215" w:rsidP="00A45215">
            <w:r w:rsidRPr="00AE333D">
              <w:t>20</w:t>
            </w:r>
          </w:p>
        </w:tc>
        <w:tc>
          <w:tcPr>
            <w:tcW w:w="1452" w:type="dxa"/>
            <w:noWrap/>
            <w:hideMark/>
          </w:tcPr>
          <w:p w14:paraId="27AFA4A7" w14:textId="77777777" w:rsidR="00A45215" w:rsidRPr="00AE333D" w:rsidRDefault="00A45215" w:rsidP="00A45215">
            <w:r w:rsidRPr="00AE333D">
              <w:t>95</w:t>
            </w:r>
          </w:p>
        </w:tc>
        <w:tc>
          <w:tcPr>
            <w:tcW w:w="1175" w:type="dxa"/>
            <w:noWrap/>
            <w:hideMark/>
          </w:tcPr>
          <w:p w14:paraId="184C6C0B" w14:textId="77777777" w:rsidR="00A45215" w:rsidRPr="00AE333D" w:rsidRDefault="00A45215" w:rsidP="00A45215">
            <w:r w:rsidRPr="00AE333D">
              <w:t>1800</w:t>
            </w:r>
          </w:p>
        </w:tc>
        <w:tc>
          <w:tcPr>
            <w:tcW w:w="960" w:type="dxa"/>
            <w:noWrap/>
            <w:hideMark/>
          </w:tcPr>
          <w:p w14:paraId="46D99F83" w14:textId="77777777" w:rsidR="00A45215" w:rsidRPr="00AE333D" w:rsidRDefault="00A45215" w:rsidP="00A45215">
            <w:r w:rsidRPr="00AE333D">
              <w:t>850</w:t>
            </w:r>
          </w:p>
        </w:tc>
        <w:tc>
          <w:tcPr>
            <w:tcW w:w="960" w:type="dxa"/>
            <w:noWrap/>
            <w:hideMark/>
          </w:tcPr>
          <w:p w14:paraId="25C9434D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1420" w:type="dxa"/>
            <w:noWrap/>
            <w:hideMark/>
          </w:tcPr>
          <w:p w14:paraId="3527AB3A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1479" w:type="dxa"/>
            <w:noWrap/>
            <w:hideMark/>
          </w:tcPr>
          <w:p w14:paraId="4DE0AA22" w14:textId="77777777" w:rsidR="00A45215" w:rsidRPr="00AE333D" w:rsidRDefault="00A45215" w:rsidP="00A45215">
            <w:r w:rsidRPr="00AE333D">
              <w:t>500</w:t>
            </w:r>
          </w:p>
        </w:tc>
        <w:tc>
          <w:tcPr>
            <w:tcW w:w="2050" w:type="dxa"/>
            <w:noWrap/>
            <w:hideMark/>
          </w:tcPr>
          <w:p w14:paraId="3EEBC0EE" w14:textId="77777777" w:rsidR="00A45215" w:rsidRPr="00AE333D" w:rsidRDefault="00A45215" w:rsidP="00A45215">
            <w:r w:rsidRPr="00AE333D">
              <w:t>70</w:t>
            </w:r>
          </w:p>
        </w:tc>
      </w:tr>
      <w:tr w:rsidR="00A45215" w:rsidRPr="00AE333D" w14:paraId="6A53CFB1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613E85C2" w14:textId="77777777" w:rsidR="00A45215" w:rsidRPr="00AE333D" w:rsidRDefault="00A45215">
            <w:proofErr w:type="spellStart"/>
            <w:r w:rsidRPr="00AE333D">
              <w:t>Norway</w:t>
            </w:r>
            <w:proofErr w:type="spellEnd"/>
          </w:p>
        </w:tc>
        <w:tc>
          <w:tcPr>
            <w:tcW w:w="1614" w:type="dxa"/>
            <w:noWrap/>
            <w:hideMark/>
          </w:tcPr>
          <w:p w14:paraId="369E4B1A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Oslo</w:t>
            </w:r>
          </w:p>
        </w:tc>
        <w:tc>
          <w:tcPr>
            <w:tcW w:w="1155" w:type="dxa"/>
            <w:noWrap/>
            <w:hideMark/>
          </w:tcPr>
          <w:p w14:paraId="71B4064D" w14:textId="77777777" w:rsidR="00A45215" w:rsidRPr="00AE333D" w:rsidRDefault="00A45215" w:rsidP="00A45215">
            <w:r w:rsidRPr="00AE333D">
              <w:t>118</w:t>
            </w:r>
          </w:p>
        </w:tc>
        <w:tc>
          <w:tcPr>
            <w:tcW w:w="960" w:type="dxa"/>
            <w:noWrap/>
            <w:hideMark/>
          </w:tcPr>
          <w:p w14:paraId="22629A5B" w14:textId="77777777" w:rsidR="00A45215" w:rsidRPr="00AE333D" w:rsidRDefault="00A45215" w:rsidP="00A45215">
            <w:r w:rsidRPr="00AE333D">
              <w:t>0</w:t>
            </w:r>
          </w:p>
        </w:tc>
        <w:tc>
          <w:tcPr>
            <w:tcW w:w="1316" w:type="dxa"/>
            <w:noWrap/>
            <w:hideMark/>
          </w:tcPr>
          <w:p w14:paraId="3BC85B91" w14:textId="77777777" w:rsidR="00A45215" w:rsidRPr="00AE333D" w:rsidRDefault="00A45215" w:rsidP="00A45215">
            <w:r w:rsidRPr="00AE333D">
              <w:t>20</w:t>
            </w:r>
          </w:p>
        </w:tc>
        <w:tc>
          <w:tcPr>
            <w:tcW w:w="1502" w:type="dxa"/>
            <w:noWrap/>
            <w:hideMark/>
          </w:tcPr>
          <w:p w14:paraId="106DA099" w14:textId="77777777" w:rsidR="00A45215" w:rsidRPr="00AE333D" w:rsidRDefault="00A45215" w:rsidP="00A45215">
            <w:r w:rsidRPr="00AE333D">
              <w:t>18</w:t>
            </w:r>
          </w:p>
        </w:tc>
        <w:tc>
          <w:tcPr>
            <w:tcW w:w="1452" w:type="dxa"/>
            <w:noWrap/>
            <w:hideMark/>
          </w:tcPr>
          <w:p w14:paraId="58B6B5AB" w14:textId="77777777" w:rsidR="00A45215" w:rsidRPr="00AE333D" w:rsidRDefault="00A45215" w:rsidP="00A45215">
            <w:r w:rsidRPr="00AE333D">
              <w:t>94</w:t>
            </w:r>
          </w:p>
        </w:tc>
        <w:tc>
          <w:tcPr>
            <w:tcW w:w="1175" w:type="dxa"/>
            <w:noWrap/>
            <w:hideMark/>
          </w:tcPr>
          <w:p w14:paraId="746441C7" w14:textId="77777777" w:rsidR="00A45215" w:rsidRPr="00AE333D" w:rsidRDefault="00A45215" w:rsidP="00A45215">
            <w:r w:rsidRPr="00AE333D">
              <w:t>1900</w:t>
            </w:r>
          </w:p>
        </w:tc>
        <w:tc>
          <w:tcPr>
            <w:tcW w:w="960" w:type="dxa"/>
            <w:noWrap/>
            <w:hideMark/>
          </w:tcPr>
          <w:p w14:paraId="453C5545" w14:textId="77777777" w:rsidR="00A45215" w:rsidRPr="00AE333D" w:rsidRDefault="00A45215" w:rsidP="00A45215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36A01A26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1420" w:type="dxa"/>
            <w:noWrap/>
            <w:hideMark/>
          </w:tcPr>
          <w:p w14:paraId="3717F4BA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1479" w:type="dxa"/>
            <w:noWrap/>
            <w:hideMark/>
          </w:tcPr>
          <w:p w14:paraId="2D146401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024D4B71" w14:textId="77777777" w:rsidR="00A45215" w:rsidRPr="00AE333D" w:rsidRDefault="00A45215" w:rsidP="00A45215">
            <w:r w:rsidRPr="00AE333D">
              <w:t>70</w:t>
            </w:r>
          </w:p>
        </w:tc>
      </w:tr>
      <w:tr w:rsidR="00A45215" w:rsidRPr="00AE333D" w14:paraId="67BE6F25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2C53A880" w14:textId="77777777" w:rsidR="00A45215" w:rsidRPr="00AE333D" w:rsidRDefault="00A45215">
            <w:proofErr w:type="spellStart"/>
            <w:r w:rsidRPr="00AE333D">
              <w:t>Norway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073EFE6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Oslo</w:t>
            </w:r>
          </w:p>
        </w:tc>
        <w:tc>
          <w:tcPr>
            <w:tcW w:w="1155" w:type="dxa"/>
            <w:noWrap/>
            <w:hideMark/>
          </w:tcPr>
          <w:p w14:paraId="1AC70347" w14:textId="77777777" w:rsidR="00A45215" w:rsidRPr="00AE333D" w:rsidRDefault="00A45215" w:rsidP="00A45215">
            <w:r w:rsidRPr="00AE333D">
              <w:t>135</w:t>
            </w:r>
          </w:p>
        </w:tc>
        <w:tc>
          <w:tcPr>
            <w:tcW w:w="960" w:type="dxa"/>
            <w:noWrap/>
            <w:hideMark/>
          </w:tcPr>
          <w:p w14:paraId="5FD58186" w14:textId="77777777" w:rsidR="00A45215" w:rsidRPr="00AE333D" w:rsidRDefault="00A45215" w:rsidP="00A45215">
            <w:r w:rsidRPr="00AE333D">
              <w:t>10000</w:t>
            </w:r>
          </w:p>
        </w:tc>
        <w:tc>
          <w:tcPr>
            <w:tcW w:w="1316" w:type="dxa"/>
            <w:noWrap/>
            <w:hideMark/>
          </w:tcPr>
          <w:p w14:paraId="1CD6DD81" w14:textId="77777777" w:rsidR="00A45215" w:rsidRPr="00AE333D" w:rsidRDefault="00A45215" w:rsidP="00A45215">
            <w:r w:rsidRPr="00AE333D">
              <w:t>15</w:t>
            </w:r>
          </w:p>
        </w:tc>
        <w:tc>
          <w:tcPr>
            <w:tcW w:w="1502" w:type="dxa"/>
            <w:noWrap/>
            <w:hideMark/>
          </w:tcPr>
          <w:p w14:paraId="79FC5FF2" w14:textId="77777777" w:rsidR="00A45215" w:rsidRPr="00AE333D" w:rsidRDefault="00A45215" w:rsidP="00A45215">
            <w:r w:rsidRPr="00AE333D">
              <w:t>25</w:t>
            </w:r>
          </w:p>
        </w:tc>
        <w:tc>
          <w:tcPr>
            <w:tcW w:w="1452" w:type="dxa"/>
            <w:noWrap/>
            <w:hideMark/>
          </w:tcPr>
          <w:p w14:paraId="61F9CF0F" w14:textId="77777777" w:rsidR="00A45215" w:rsidRPr="00AE333D" w:rsidRDefault="00A45215" w:rsidP="00A45215">
            <w:r w:rsidRPr="00AE333D">
              <w:t>93</w:t>
            </w:r>
          </w:p>
        </w:tc>
        <w:tc>
          <w:tcPr>
            <w:tcW w:w="1175" w:type="dxa"/>
            <w:noWrap/>
            <w:hideMark/>
          </w:tcPr>
          <w:p w14:paraId="47894DF0" w14:textId="77777777" w:rsidR="00A45215" w:rsidRPr="00AE333D" w:rsidRDefault="00A45215" w:rsidP="00A45215">
            <w:r w:rsidRPr="00AE333D">
              <w:t>2000</w:t>
            </w:r>
          </w:p>
        </w:tc>
        <w:tc>
          <w:tcPr>
            <w:tcW w:w="960" w:type="dxa"/>
            <w:noWrap/>
            <w:hideMark/>
          </w:tcPr>
          <w:p w14:paraId="797FC1B5" w14:textId="77777777" w:rsidR="00A45215" w:rsidRPr="00AE333D" w:rsidRDefault="00A45215" w:rsidP="00A45215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35372E92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1420" w:type="dxa"/>
            <w:noWrap/>
            <w:hideMark/>
          </w:tcPr>
          <w:p w14:paraId="21026D95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1479" w:type="dxa"/>
            <w:noWrap/>
            <w:hideMark/>
          </w:tcPr>
          <w:p w14:paraId="7532BF19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2050" w:type="dxa"/>
            <w:noWrap/>
            <w:hideMark/>
          </w:tcPr>
          <w:p w14:paraId="36DA1758" w14:textId="77777777" w:rsidR="00A45215" w:rsidRPr="00AE333D" w:rsidRDefault="00A45215" w:rsidP="00A45215">
            <w:r w:rsidRPr="00AE333D">
              <w:t>70</w:t>
            </w:r>
          </w:p>
        </w:tc>
      </w:tr>
      <w:tr w:rsidR="00A45215" w:rsidRPr="00AE333D" w14:paraId="015B110A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0FBAD907" w14:textId="77777777" w:rsidR="00A45215" w:rsidRPr="00AE333D" w:rsidRDefault="00A45215">
            <w:proofErr w:type="spellStart"/>
            <w:r w:rsidRPr="00AE333D">
              <w:t>Norway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E249B51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Oslo</w:t>
            </w:r>
          </w:p>
        </w:tc>
        <w:tc>
          <w:tcPr>
            <w:tcW w:w="1155" w:type="dxa"/>
            <w:noWrap/>
            <w:hideMark/>
          </w:tcPr>
          <w:p w14:paraId="2D6727A0" w14:textId="77777777" w:rsidR="00A45215" w:rsidRPr="00AE333D" w:rsidRDefault="00A45215" w:rsidP="00A45215">
            <w:r w:rsidRPr="00AE333D">
              <w:t>152</w:t>
            </w:r>
          </w:p>
        </w:tc>
        <w:tc>
          <w:tcPr>
            <w:tcW w:w="960" w:type="dxa"/>
            <w:noWrap/>
            <w:hideMark/>
          </w:tcPr>
          <w:p w14:paraId="6967FD9D" w14:textId="77777777" w:rsidR="00A45215" w:rsidRPr="00AE333D" w:rsidRDefault="00A45215" w:rsidP="00A45215">
            <w:r w:rsidRPr="00AE333D">
              <w:t>10000</w:t>
            </w:r>
          </w:p>
        </w:tc>
        <w:tc>
          <w:tcPr>
            <w:tcW w:w="1316" w:type="dxa"/>
            <w:noWrap/>
            <w:hideMark/>
          </w:tcPr>
          <w:p w14:paraId="55795DBB" w14:textId="77777777" w:rsidR="00A45215" w:rsidRPr="00AE333D" w:rsidRDefault="00A45215" w:rsidP="00A45215">
            <w:r w:rsidRPr="00AE333D">
              <w:t>15</w:t>
            </w:r>
          </w:p>
        </w:tc>
        <w:tc>
          <w:tcPr>
            <w:tcW w:w="1502" w:type="dxa"/>
            <w:noWrap/>
            <w:hideMark/>
          </w:tcPr>
          <w:p w14:paraId="2C0DA5C7" w14:textId="77777777" w:rsidR="00A45215" w:rsidRPr="00AE333D" w:rsidRDefault="00A45215" w:rsidP="00A45215">
            <w:r w:rsidRPr="00AE333D">
              <w:t>50</w:t>
            </w:r>
          </w:p>
        </w:tc>
        <w:tc>
          <w:tcPr>
            <w:tcW w:w="1452" w:type="dxa"/>
            <w:noWrap/>
            <w:hideMark/>
          </w:tcPr>
          <w:p w14:paraId="229D8AC7" w14:textId="77777777" w:rsidR="00A45215" w:rsidRPr="00AE333D" w:rsidRDefault="00A45215" w:rsidP="00A45215">
            <w:r w:rsidRPr="00AE333D">
              <w:t>96</w:t>
            </w:r>
          </w:p>
        </w:tc>
        <w:tc>
          <w:tcPr>
            <w:tcW w:w="1175" w:type="dxa"/>
            <w:noWrap/>
            <w:hideMark/>
          </w:tcPr>
          <w:p w14:paraId="10E1B2B6" w14:textId="77777777" w:rsidR="00A45215" w:rsidRPr="00AE333D" w:rsidRDefault="00A45215" w:rsidP="00A45215">
            <w:r w:rsidRPr="00AE333D">
              <w:t>1600</w:t>
            </w:r>
          </w:p>
        </w:tc>
        <w:tc>
          <w:tcPr>
            <w:tcW w:w="960" w:type="dxa"/>
            <w:noWrap/>
            <w:hideMark/>
          </w:tcPr>
          <w:p w14:paraId="3D91AF5B" w14:textId="77777777" w:rsidR="00A45215" w:rsidRPr="00AE333D" w:rsidRDefault="00A45215" w:rsidP="00A45215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19011B97" w14:textId="77777777" w:rsidR="00A45215" w:rsidRPr="00AE333D" w:rsidRDefault="00A45215" w:rsidP="00A45215">
            <w:r w:rsidRPr="00AE333D">
              <w:t>350</w:t>
            </w:r>
          </w:p>
        </w:tc>
        <w:tc>
          <w:tcPr>
            <w:tcW w:w="1420" w:type="dxa"/>
            <w:noWrap/>
            <w:hideMark/>
          </w:tcPr>
          <w:p w14:paraId="5A8C280D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1479" w:type="dxa"/>
            <w:noWrap/>
            <w:hideMark/>
          </w:tcPr>
          <w:p w14:paraId="4DE95D67" w14:textId="77777777" w:rsidR="00A45215" w:rsidRPr="00AE333D" w:rsidRDefault="00A45215" w:rsidP="00A45215">
            <w:r w:rsidRPr="00AE333D">
              <w:t>500</w:t>
            </w:r>
          </w:p>
        </w:tc>
        <w:tc>
          <w:tcPr>
            <w:tcW w:w="2050" w:type="dxa"/>
            <w:noWrap/>
            <w:hideMark/>
          </w:tcPr>
          <w:p w14:paraId="0CB11ABA" w14:textId="77777777" w:rsidR="00A45215" w:rsidRPr="00AE333D" w:rsidRDefault="00A45215" w:rsidP="00A45215">
            <w:r w:rsidRPr="00AE333D">
              <w:t>70</w:t>
            </w:r>
          </w:p>
        </w:tc>
      </w:tr>
    </w:tbl>
    <w:p w14:paraId="03EB74D4" w14:textId="77777777" w:rsidR="00A45215" w:rsidRPr="00AE333D" w:rsidRDefault="00A45215" w:rsidP="00572293"/>
    <w:p w14:paraId="065D592F" w14:textId="77777777" w:rsidR="00A45215" w:rsidRPr="00AE333D" w:rsidRDefault="00A45215" w:rsidP="00572293"/>
    <w:p w14:paraId="7580CBBC" w14:textId="30E3C826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Porto (</w:t>
      </w:r>
      <w:r w:rsidR="00A45215" w:rsidRPr="00AE333D">
        <w:t>6)</w:t>
      </w:r>
    </w:p>
    <w:p w14:paraId="728C0615" w14:textId="77777777" w:rsidR="00A45215" w:rsidRPr="00AE333D" w:rsidRDefault="00A45215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846"/>
        <w:gridCol w:w="679"/>
        <w:gridCol w:w="529"/>
        <w:gridCol w:w="750"/>
        <w:gridCol w:w="797"/>
        <w:gridCol w:w="792"/>
        <w:gridCol w:w="708"/>
        <w:gridCol w:w="529"/>
        <w:gridCol w:w="567"/>
        <w:gridCol w:w="773"/>
        <w:gridCol w:w="801"/>
        <w:gridCol w:w="1049"/>
      </w:tblGrid>
      <w:tr w:rsidR="00A45215" w:rsidRPr="00AE333D" w14:paraId="4242BAEB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62AD6747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712" w:type="dxa"/>
            <w:noWrap/>
            <w:hideMark/>
          </w:tcPr>
          <w:p w14:paraId="31600A33" w14:textId="77777777" w:rsidR="00A45215" w:rsidRPr="00AE333D" w:rsidRDefault="00A45215" w:rsidP="00A45215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4C742696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1EF91D17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55DDB19A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34F34E44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750E6110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43AEA543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E06DE53" w14:textId="77777777" w:rsidR="00A45215" w:rsidRPr="00AE333D" w:rsidRDefault="00A45215" w:rsidP="00A45215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088BC79C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75755AA6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32238E3D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19147E6C" w14:textId="77777777" w:rsidR="00A45215" w:rsidRPr="00AE333D" w:rsidRDefault="00A45215" w:rsidP="00A45215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A45215" w:rsidRPr="00AE333D" w14:paraId="1A53ED56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1509A05E" w14:textId="77777777" w:rsidR="00A45215" w:rsidRPr="00AE333D" w:rsidRDefault="00A45215">
            <w:r w:rsidRPr="00AE333D">
              <w:t>Portugal</w:t>
            </w:r>
          </w:p>
        </w:tc>
        <w:tc>
          <w:tcPr>
            <w:tcW w:w="1712" w:type="dxa"/>
            <w:noWrap/>
            <w:hideMark/>
          </w:tcPr>
          <w:p w14:paraId="2D59E534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Porto</w:t>
            </w:r>
          </w:p>
        </w:tc>
        <w:tc>
          <w:tcPr>
            <w:tcW w:w="1155" w:type="dxa"/>
            <w:noWrap/>
            <w:hideMark/>
          </w:tcPr>
          <w:p w14:paraId="6CBAD86D" w14:textId="77777777" w:rsidR="00A45215" w:rsidRPr="00AE333D" w:rsidRDefault="00A45215" w:rsidP="00A45215">
            <w:r w:rsidRPr="00AE333D">
              <w:t>78</w:t>
            </w:r>
          </w:p>
        </w:tc>
        <w:tc>
          <w:tcPr>
            <w:tcW w:w="960" w:type="dxa"/>
            <w:noWrap/>
            <w:hideMark/>
          </w:tcPr>
          <w:p w14:paraId="570DB3F3" w14:textId="77777777" w:rsidR="00A45215" w:rsidRPr="00AE333D" w:rsidRDefault="00A45215" w:rsidP="00A45215">
            <w:r w:rsidRPr="00AE333D">
              <w:t>1500</w:t>
            </w:r>
          </w:p>
        </w:tc>
        <w:tc>
          <w:tcPr>
            <w:tcW w:w="1316" w:type="dxa"/>
            <w:noWrap/>
            <w:hideMark/>
          </w:tcPr>
          <w:p w14:paraId="43BD4FE9" w14:textId="77777777" w:rsidR="00A45215" w:rsidRPr="00AE333D" w:rsidRDefault="00A45215" w:rsidP="00A45215">
            <w:r w:rsidRPr="00AE333D">
              <w:t>14</w:t>
            </w:r>
          </w:p>
        </w:tc>
        <w:tc>
          <w:tcPr>
            <w:tcW w:w="1502" w:type="dxa"/>
            <w:noWrap/>
            <w:hideMark/>
          </w:tcPr>
          <w:p w14:paraId="50AF874B" w14:textId="77777777" w:rsidR="00A45215" w:rsidRPr="00AE333D" w:rsidRDefault="00A45215" w:rsidP="00A45215">
            <w:r w:rsidRPr="00AE333D">
              <w:t>45</w:t>
            </w:r>
          </w:p>
        </w:tc>
        <w:tc>
          <w:tcPr>
            <w:tcW w:w="1452" w:type="dxa"/>
            <w:noWrap/>
            <w:hideMark/>
          </w:tcPr>
          <w:p w14:paraId="78E6266E" w14:textId="77777777" w:rsidR="00A45215" w:rsidRPr="00AE333D" w:rsidRDefault="00A45215" w:rsidP="00A45215">
            <w:r w:rsidRPr="00AE333D">
              <w:t>88</w:t>
            </w:r>
          </w:p>
        </w:tc>
        <w:tc>
          <w:tcPr>
            <w:tcW w:w="1175" w:type="dxa"/>
            <w:noWrap/>
            <w:hideMark/>
          </w:tcPr>
          <w:p w14:paraId="305D302A" w14:textId="77777777" w:rsidR="00A45215" w:rsidRPr="00AE333D" w:rsidRDefault="00A45215" w:rsidP="00A45215">
            <w:r w:rsidRPr="00AE333D">
              <w:t>1200</w:t>
            </w:r>
          </w:p>
        </w:tc>
        <w:tc>
          <w:tcPr>
            <w:tcW w:w="960" w:type="dxa"/>
            <w:noWrap/>
            <w:hideMark/>
          </w:tcPr>
          <w:p w14:paraId="020D8BCF" w14:textId="77777777" w:rsidR="00A45215" w:rsidRPr="00AE333D" w:rsidRDefault="00A45215" w:rsidP="00A45215">
            <w:r w:rsidRPr="00AE333D">
              <w:t>500</w:t>
            </w:r>
          </w:p>
        </w:tc>
        <w:tc>
          <w:tcPr>
            <w:tcW w:w="960" w:type="dxa"/>
            <w:noWrap/>
            <w:hideMark/>
          </w:tcPr>
          <w:p w14:paraId="5CB941CA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4A1DC810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7390EAF2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19923DA7" w14:textId="77777777" w:rsidR="00A45215" w:rsidRPr="00AE333D" w:rsidRDefault="00A45215" w:rsidP="00A45215">
            <w:r w:rsidRPr="00AE333D">
              <w:t>50</w:t>
            </w:r>
          </w:p>
        </w:tc>
      </w:tr>
      <w:tr w:rsidR="00A45215" w:rsidRPr="00AE333D" w14:paraId="5F809EBA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20C4C287" w14:textId="77777777" w:rsidR="00A45215" w:rsidRPr="00AE333D" w:rsidRDefault="00A45215">
            <w:r w:rsidRPr="00AE333D">
              <w:t>Portugal</w:t>
            </w:r>
          </w:p>
        </w:tc>
        <w:tc>
          <w:tcPr>
            <w:tcW w:w="1712" w:type="dxa"/>
            <w:noWrap/>
            <w:hideMark/>
          </w:tcPr>
          <w:p w14:paraId="3767770E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Porto</w:t>
            </w:r>
          </w:p>
        </w:tc>
        <w:tc>
          <w:tcPr>
            <w:tcW w:w="1155" w:type="dxa"/>
            <w:noWrap/>
            <w:hideMark/>
          </w:tcPr>
          <w:p w14:paraId="174F2EE7" w14:textId="77777777" w:rsidR="00A45215" w:rsidRPr="00AE333D" w:rsidRDefault="00A45215" w:rsidP="00A45215">
            <w:r w:rsidRPr="00AE333D">
              <w:t>147</w:t>
            </w:r>
          </w:p>
        </w:tc>
        <w:tc>
          <w:tcPr>
            <w:tcW w:w="960" w:type="dxa"/>
            <w:noWrap/>
            <w:hideMark/>
          </w:tcPr>
          <w:p w14:paraId="53C70D16" w14:textId="77777777" w:rsidR="00A45215" w:rsidRPr="00AE333D" w:rsidRDefault="00A45215" w:rsidP="00A45215">
            <w:r w:rsidRPr="00AE333D">
              <w:t>3500</w:t>
            </w:r>
          </w:p>
        </w:tc>
        <w:tc>
          <w:tcPr>
            <w:tcW w:w="1316" w:type="dxa"/>
            <w:noWrap/>
            <w:hideMark/>
          </w:tcPr>
          <w:p w14:paraId="164DF58A" w14:textId="77777777" w:rsidR="00A45215" w:rsidRPr="00AE333D" w:rsidRDefault="00A45215" w:rsidP="00A45215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47D15BDD" w14:textId="77777777" w:rsidR="00A45215" w:rsidRPr="00AE333D" w:rsidRDefault="00A45215" w:rsidP="00A45215">
            <w:r w:rsidRPr="00AE333D">
              <w:t>55</w:t>
            </w:r>
          </w:p>
        </w:tc>
        <w:tc>
          <w:tcPr>
            <w:tcW w:w="1452" w:type="dxa"/>
            <w:noWrap/>
            <w:hideMark/>
          </w:tcPr>
          <w:p w14:paraId="45BE17FC" w14:textId="77777777" w:rsidR="00A45215" w:rsidRPr="00AE333D" w:rsidRDefault="00A45215" w:rsidP="00A45215">
            <w:r w:rsidRPr="00AE333D">
              <w:t>88</w:t>
            </w:r>
          </w:p>
        </w:tc>
        <w:tc>
          <w:tcPr>
            <w:tcW w:w="1175" w:type="dxa"/>
            <w:noWrap/>
            <w:hideMark/>
          </w:tcPr>
          <w:p w14:paraId="28AAEB33" w14:textId="77777777" w:rsidR="00A45215" w:rsidRPr="00AE333D" w:rsidRDefault="00A45215" w:rsidP="00A45215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400DD666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6DE6DCD8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4CB349D9" w14:textId="77777777" w:rsidR="00A45215" w:rsidRPr="00AE333D" w:rsidRDefault="00A45215" w:rsidP="00A45215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1524DB95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42089D20" w14:textId="77777777" w:rsidR="00A45215" w:rsidRPr="00AE333D" w:rsidRDefault="00A45215" w:rsidP="00A45215">
            <w:r w:rsidRPr="00AE333D">
              <w:t>50</w:t>
            </w:r>
          </w:p>
        </w:tc>
      </w:tr>
      <w:tr w:rsidR="00A45215" w:rsidRPr="00AE333D" w14:paraId="23380475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6456380F" w14:textId="77777777" w:rsidR="00A45215" w:rsidRPr="00AE333D" w:rsidRDefault="00A45215">
            <w:r w:rsidRPr="00AE333D">
              <w:t>Portugal</w:t>
            </w:r>
          </w:p>
        </w:tc>
        <w:tc>
          <w:tcPr>
            <w:tcW w:w="1712" w:type="dxa"/>
            <w:noWrap/>
            <w:hideMark/>
          </w:tcPr>
          <w:p w14:paraId="5AB18644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Porto</w:t>
            </w:r>
          </w:p>
        </w:tc>
        <w:tc>
          <w:tcPr>
            <w:tcW w:w="1155" w:type="dxa"/>
            <w:noWrap/>
            <w:hideMark/>
          </w:tcPr>
          <w:p w14:paraId="6778D157" w14:textId="77777777" w:rsidR="00A45215" w:rsidRPr="00AE333D" w:rsidRDefault="00A45215" w:rsidP="00A45215">
            <w:r w:rsidRPr="00AE333D">
              <w:t>180</w:t>
            </w:r>
          </w:p>
        </w:tc>
        <w:tc>
          <w:tcPr>
            <w:tcW w:w="960" w:type="dxa"/>
            <w:noWrap/>
            <w:hideMark/>
          </w:tcPr>
          <w:p w14:paraId="2103F35D" w14:textId="77777777" w:rsidR="00A45215" w:rsidRPr="00AE333D" w:rsidRDefault="00A45215" w:rsidP="00A45215">
            <w:r w:rsidRPr="00AE333D">
              <w:t>2500</w:t>
            </w:r>
          </w:p>
        </w:tc>
        <w:tc>
          <w:tcPr>
            <w:tcW w:w="1316" w:type="dxa"/>
            <w:noWrap/>
            <w:hideMark/>
          </w:tcPr>
          <w:p w14:paraId="2F9BFAD2" w14:textId="77777777" w:rsidR="00A45215" w:rsidRPr="00AE333D" w:rsidRDefault="00A45215" w:rsidP="00A45215">
            <w:r w:rsidRPr="00AE333D">
              <w:t>12</w:t>
            </w:r>
          </w:p>
        </w:tc>
        <w:tc>
          <w:tcPr>
            <w:tcW w:w="1502" w:type="dxa"/>
            <w:noWrap/>
            <w:hideMark/>
          </w:tcPr>
          <w:p w14:paraId="0DF2216F" w14:textId="77777777" w:rsidR="00A45215" w:rsidRPr="00AE333D" w:rsidRDefault="00A45215" w:rsidP="00A45215">
            <w:r w:rsidRPr="00AE333D">
              <w:t>50</w:t>
            </w:r>
          </w:p>
        </w:tc>
        <w:tc>
          <w:tcPr>
            <w:tcW w:w="1452" w:type="dxa"/>
            <w:noWrap/>
            <w:hideMark/>
          </w:tcPr>
          <w:p w14:paraId="1CF95C51" w14:textId="77777777" w:rsidR="00A45215" w:rsidRPr="00AE333D" w:rsidRDefault="00A45215" w:rsidP="00A45215">
            <w:r w:rsidRPr="00AE333D">
              <w:t>88</w:t>
            </w:r>
          </w:p>
        </w:tc>
        <w:tc>
          <w:tcPr>
            <w:tcW w:w="1175" w:type="dxa"/>
            <w:noWrap/>
            <w:hideMark/>
          </w:tcPr>
          <w:p w14:paraId="255763B9" w14:textId="77777777" w:rsidR="00A45215" w:rsidRPr="00AE333D" w:rsidRDefault="00A45215" w:rsidP="00A45215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249970F2" w14:textId="77777777" w:rsidR="00A45215" w:rsidRPr="00AE333D" w:rsidRDefault="00A45215" w:rsidP="00A45215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2D8ECB5B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5A1C3AEC" w14:textId="77777777" w:rsidR="00A45215" w:rsidRPr="00AE333D" w:rsidRDefault="00A45215" w:rsidP="00A45215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080D59E9" w14:textId="77777777" w:rsidR="00A45215" w:rsidRPr="00AE333D" w:rsidRDefault="00A45215" w:rsidP="00A45215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033F01E3" w14:textId="77777777" w:rsidR="00A45215" w:rsidRPr="00AE333D" w:rsidRDefault="00A45215" w:rsidP="00A45215">
            <w:r w:rsidRPr="00AE333D">
              <w:t>35</w:t>
            </w:r>
          </w:p>
        </w:tc>
      </w:tr>
      <w:tr w:rsidR="00A45215" w:rsidRPr="00AE333D" w14:paraId="10C984B9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370FCFAD" w14:textId="77777777" w:rsidR="00A45215" w:rsidRPr="00AE333D" w:rsidRDefault="00A45215">
            <w:r w:rsidRPr="00AE333D">
              <w:t>Portugal</w:t>
            </w:r>
          </w:p>
        </w:tc>
        <w:tc>
          <w:tcPr>
            <w:tcW w:w="1712" w:type="dxa"/>
            <w:noWrap/>
            <w:hideMark/>
          </w:tcPr>
          <w:p w14:paraId="749F0227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Porto</w:t>
            </w:r>
          </w:p>
        </w:tc>
        <w:tc>
          <w:tcPr>
            <w:tcW w:w="1155" w:type="dxa"/>
            <w:noWrap/>
            <w:hideMark/>
          </w:tcPr>
          <w:p w14:paraId="13227800" w14:textId="77777777" w:rsidR="00A45215" w:rsidRPr="00AE333D" w:rsidRDefault="00A45215" w:rsidP="00A45215">
            <w:r w:rsidRPr="00AE333D">
              <w:t>199</w:t>
            </w:r>
          </w:p>
        </w:tc>
        <w:tc>
          <w:tcPr>
            <w:tcW w:w="960" w:type="dxa"/>
            <w:noWrap/>
            <w:hideMark/>
          </w:tcPr>
          <w:p w14:paraId="2C6245C8" w14:textId="77777777" w:rsidR="00A45215" w:rsidRPr="00AE333D" w:rsidRDefault="00A45215" w:rsidP="00A45215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511BE2D2" w14:textId="77777777" w:rsidR="00A45215" w:rsidRPr="00AE333D" w:rsidRDefault="00A45215" w:rsidP="00A45215">
            <w:r w:rsidRPr="00AE333D">
              <w:t>14</w:t>
            </w:r>
          </w:p>
        </w:tc>
        <w:tc>
          <w:tcPr>
            <w:tcW w:w="1502" w:type="dxa"/>
            <w:noWrap/>
            <w:hideMark/>
          </w:tcPr>
          <w:p w14:paraId="35D971F9" w14:textId="77777777" w:rsidR="00A45215" w:rsidRPr="00AE333D" w:rsidRDefault="00A45215" w:rsidP="00A45215">
            <w:r w:rsidRPr="00AE333D">
              <w:t>45</w:t>
            </w:r>
          </w:p>
        </w:tc>
        <w:tc>
          <w:tcPr>
            <w:tcW w:w="1452" w:type="dxa"/>
            <w:noWrap/>
            <w:hideMark/>
          </w:tcPr>
          <w:p w14:paraId="71F63592" w14:textId="77777777" w:rsidR="00A45215" w:rsidRPr="00AE333D" w:rsidRDefault="00A45215" w:rsidP="00A45215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0D721342" w14:textId="77777777" w:rsidR="00A45215" w:rsidRPr="00AE333D" w:rsidRDefault="00A45215" w:rsidP="00A45215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6C599022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42FB5B4B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3FEA184C" w14:textId="77777777" w:rsidR="00A45215" w:rsidRPr="00AE333D" w:rsidRDefault="00A45215" w:rsidP="00A45215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12B30377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78989643" w14:textId="77777777" w:rsidR="00A45215" w:rsidRPr="00AE333D" w:rsidRDefault="00A45215" w:rsidP="00A45215">
            <w:r w:rsidRPr="00AE333D">
              <w:t>40</w:t>
            </w:r>
          </w:p>
        </w:tc>
      </w:tr>
      <w:tr w:rsidR="00A45215" w:rsidRPr="00AE333D" w14:paraId="2FD99ABB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1DF574C4" w14:textId="77777777" w:rsidR="00A45215" w:rsidRPr="00AE333D" w:rsidRDefault="00A45215">
            <w:r w:rsidRPr="00AE333D">
              <w:t>Portugal</w:t>
            </w:r>
          </w:p>
        </w:tc>
        <w:tc>
          <w:tcPr>
            <w:tcW w:w="1712" w:type="dxa"/>
            <w:noWrap/>
            <w:hideMark/>
          </w:tcPr>
          <w:p w14:paraId="6C8D4896" w14:textId="77777777" w:rsidR="00A45215" w:rsidRPr="00AE333D" w:rsidRDefault="00A45215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Porto</w:t>
            </w:r>
          </w:p>
        </w:tc>
        <w:tc>
          <w:tcPr>
            <w:tcW w:w="1155" w:type="dxa"/>
            <w:noWrap/>
            <w:hideMark/>
          </w:tcPr>
          <w:p w14:paraId="032683FA" w14:textId="77777777" w:rsidR="00A45215" w:rsidRPr="00AE333D" w:rsidRDefault="00A45215" w:rsidP="00A45215">
            <w:r w:rsidRPr="00AE333D">
              <w:t>374</w:t>
            </w:r>
          </w:p>
        </w:tc>
        <w:tc>
          <w:tcPr>
            <w:tcW w:w="960" w:type="dxa"/>
            <w:noWrap/>
            <w:hideMark/>
          </w:tcPr>
          <w:p w14:paraId="77A1CD6E" w14:textId="77777777" w:rsidR="00A45215" w:rsidRPr="00AE333D" w:rsidRDefault="00A45215" w:rsidP="00A45215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1552FD56" w14:textId="77777777" w:rsidR="00A45215" w:rsidRPr="00AE333D" w:rsidRDefault="00A45215" w:rsidP="00A45215">
            <w:r w:rsidRPr="00AE333D">
              <w:t>9</w:t>
            </w:r>
          </w:p>
        </w:tc>
        <w:tc>
          <w:tcPr>
            <w:tcW w:w="1502" w:type="dxa"/>
            <w:noWrap/>
            <w:hideMark/>
          </w:tcPr>
          <w:p w14:paraId="2BCD86EA" w14:textId="77777777" w:rsidR="00A45215" w:rsidRPr="00AE333D" w:rsidRDefault="00A45215" w:rsidP="00A45215">
            <w:r w:rsidRPr="00AE333D">
              <w:t>70</w:t>
            </w:r>
          </w:p>
        </w:tc>
        <w:tc>
          <w:tcPr>
            <w:tcW w:w="1452" w:type="dxa"/>
            <w:noWrap/>
            <w:hideMark/>
          </w:tcPr>
          <w:p w14:paraId="06BD7B1B" w14:textId="77777777" w:rsidR="00A45215" w:rsidRPr="00AE333D" w:rsidRDefault="00A45215" w:rsidP="00A45215">
            <w:r w:rsidRPr="00AE333D">
              <w:t>86</w:t>
            </w:r>
          </w:p>
        </w:tc>
        <w:tc>
          <w:tcPr>
            <w:tcW w:w="1175" w:type="dxa"/>
            <w:noWrap/>
            <w:hideMark/>
          </w:tcPr>
          <w:p w14:paraId="2E2861D9" w14:textId="77777777" w:rsidR="00A45215" w:rsidRPr="00AE333D" w:rsidRDefault="00A45215" w:rsidP="00A45215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5E3E8DA8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20CD5F58" w14:textId="77777777" w:rsidR="00A45215" w:rsidRPr="00AE333D" w:rsidRDefault="00A45215" w:rsidP="00A45215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01CF695F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0D0A100C" w14:textId="77777777" w:rsidR="00A45215" w:rsidRPr="00AE333D" w:rsidRDefault="00A45215" w:rsidP="00A45215">
            <w:r w:rsidRPr="00AE333D">
              <w:t>150</w:t>
            </w:r>
          </w:p>
        </w:tc>
        <w:tc>
          <w:tcPr>
            <w:tcW w:w="2050" w:type="dxa"/>
            <w:noWrap/>
            <w:hideMark/>
          </w:tcPr>
          <w:p w14:paraId="5616481E" w14:textId="77777777" w:rsidR="00A45215" w:rsidRPr="00AE333D" w:rsidRDefault="00A45215" w:rsidP="00A45215">
            <w:r w:rsidRPr="00AE333D">
              <w:t>40</w:t>
            </w:r>
          </w:p>
        </w:tc>
      </w:tr>
      <w:tr w:rsidR="00A45215" w:rsidRPr="00AE333D" w14:paraId="602EED50" w14:textId="77777777" w:rsidTr="00A45215">
        <w:trPr>
          <w:trHeight w:val="288"/>
        </w:trPr>
        <w:tc>
          <w:tcPr>
            <w:tcW w:w="960" w:type="dxa"/>
            <w:noWrap/>
            <w:hideMark/>
          </w:tcPr>
          <w:p w14:paraId="4A11BB72" w14:textId="77777777" w:rsidR="00A45215" w:rsidRPr="00AE333D" w:rsidRDefault="00A45215">
            <w:r w:rsidRPr="00AE333D">
              <w:t>Portug</w:t>
            </w:r>
            <w:r w:rsidRPr="00AE333D">
              <w:lastRenderedPageBreak/>
              <w:t>al</w:t>
            </w:r>
          </w:p>
        </w:tc>
        <w:tc>
          <w:tcPr>
            <w:tcW w:w="1712" w:type="dxa"/>
            <w:noWrap/>
            <w:hideMark/>
          </w:tcPr>
          <w:p w14:paraId="2550D125" w14:textId="77777777" w:rsidR="00A45215" w:rsidRPr="00AE333D" w:rsidRDefault="00A45215">
            <w:r w:rsidRPr="00AE333D">
              <w:lastRenderedPageBreak/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r w:rsidRPr="00AE333D">
              <w:lastRenderedPageBreak/>
              <w:t>Porto</w:t>
            </w:r>
          </w:p>
        </w:tc>
        <w:tc>
          <w:tcPr>
            <w:tcW w:w="1155" w:type="dxa"/>
            <w:noWrap/>
            <w:hideMark/>
          </w:tcPr>
          <w:p w14:paraId="28742BEB" w14:textId="77777777" w:rsidR="00A45215" w:rsidRPr="00AE333D" w:rsidRDefault="00A45215" w:rsidP="00A45215">
            <w:r w:rsidRPr="00AE333D">
              <w:lastRenderedPageBreak/>
              <w:t>461</w:t>
            </w:r>
          </w:p>
        </w:tc>
        <w:tc>
          <w:tcPr>
            <w:tcW w:w="960" w:type="dxa"/>
            <w:noWrap/>
            <w:hideMark/>
          </w:tcPr>
          <w:p w14:paraId="0BC5A80C" w14:textId="77777777" w:rsidR="00A45215" w:rsidRPr="00AE333D" w:rsidRDefault="00A45215" w:rsidP="00A45215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38CC8763" w14:textId="77777777" w:rsidR="00A45215" w:rsidRPr="00AE333D" w:rsidRDefault="00A45215" w:rsidP="00A45215">
            <w:r w:rsidRPr="00AE333D">
              <w:t>12</w:t>
            </w:r>
          </w:p>
        </w:tc>
        <w:tc>
          <w:tcPr>
            <w:tcW w:w="1502" w:type="dxa"/>
            <w:noWrap/>
            <w:hideMark/>
          </w:tcPr>
          <w:p w14:paraId="1972AF31" w14:textId="77777777" w:rsidR="00A45215" w:rsidRPr="00AE333D" w:rsidRDefault="00A45215" w:rsidP="00A45215">
            <w:r w:rsidRPr="00AE333D">
              <w:t>70</w:t>
            </w:r>
          </w:p>
        </w:tc>
        <w:tc>
          <w:tcPr>
            <w:tcW w:w="1452" w:type="dxa"/>
            <w:noWrap/>
            <w:hideMark/>
          </w:tcPr>
          <w:p w14:paraId="5FB7B68D" w14:textId="77777777" w:rsidR="00A45215" w:rsidRPr="00AE333D" w:rsidRDefault="00A45215" w:rsidP="00A45215">
            <w:r w:rsidRPr="00AE333D">
              <w:t>90</w:t>
            </w:r>
          </w:p>
        </w:tc>
        <w:tc>
          <w:tcPr>
            <w:tcW w:w="1175" w:type="dxa"/>
            <w:noWrap/>
            <w:hideMark/>
          </w:tcPr>
          <w:p w14:paraId="25E33191" w14:textId="77777777" w:rsidR="00A45215" w:rsidRPr="00AE333D" w:rsidRDefault="00A45215" w:rsidP="00A45215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17F14233" w14:textId="77777777" w:rsidR="00A45215" w:rsidRPr="00AE333D" w:rsidRDefault="00A45215" w:rsidP="00A45215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1D854CB0" w14:textId="77777777" w:rsidR="00A45215" w:rsidRPr="00AE333D" w:rsidRDefault="00A45215" w:rsidP="00A45215">
            <w:r w:rsidRPr="00AE333D">
              <w:t>220</w:t>
            </w:r>
          </w:p>
        </w:tc>
        <w:tc>
          <w:tcPr>
            <w:tcW w:w="1420" w:type="dxa"/>
            <w:noWrap/>
            <w:hideMark/>
          </w:tcPr>
          <w:p w14:paraId="1DDBAB38" w14:textId="77777777" w:rsidR="00A45215" w:rsidRPr="00AE333D" w:rsidRDefault="00A45215" w:rsidP="00A45215">
            <w:r w:rsidRPr="00AE333D">
              <w:t>130</w:t>
            </w:r>
          </w:p>
        </w:tc>
        <w:tc>
          <w:tcPr>
            <w:tcW w:w="1479" w:type="dxa"/>
            <w:noWrap/>
            <w:hideMark/>
          </w:tcPr>
          <w:p w14:paraId="0F444E6D" w14:textId="77777777" w:rsidR="00A45215" w:rsidRPr="00AE333D" w:rsidRDefault="00A45215" w:rsidP="00A45215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4A815F39" w14:textId="77777777" w:rsidR="00A45215" w:rsidRPr="00AE333D" w:rsidRDefault="00A45215" w:rsidP="00A45215">
            <w:r w:rsidRPr="00AE333D">
              <w:t>35</w:t>
            </w:r>
          </w:p>
        </w:tc>
      </w:tr>
    </w:tbl>
    <w:p w14:paraId="030C4C19" w14:textId="77777777" w:rsidR="00A45215" w:rsidRPr="00AE333D" w:rsidRDefault="00A45215" w:rsidP="00572293"/>
    <w:p w14:paraId="10213ABA" w14:textId="77777777" w:rsidR="00A45215" w:rsidRPr="00AE333D" w:rsidRDefault="00A45215" w:rsidP="00572293"/>
    <w:p w14:paraId="77ED82E3" w14:textId="77777777" w:rsidR="00A45215" w:rsidRPr="00AE333D" w:rsidRDefault="00A45215" w:rsidP="00572293"/>
    <w:p w14:paraId="6914DFA9" w14:textId="30F1E655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Pisa</w:t>
      </w:r>
      <w:proofErr w:type="spellEnd"/>
      <w:r w:rsidRPr="00AE333D">
        <w:t xml:space="preserve"> (</w:t>
      </w:r>
      <w:r w:rsidR="008331D2" w:rsidRPr="00AE333D">
        <w:t>5</w:t>
      </w:r>
      <w:r w:rsidRPr="00AE333D">
        <w:t>)</w:t>
      </w:r>
    </w:p>
    <w:p w14:paraId="5780CEEE" w14:textId="77777777" w:rsidR="008331D2" w:rsidRPr="00AE333D" w:rsidRDefault="008331D2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792"/>
        <w:gridCol w:w="684"/>
        <w:gridCol w:w="532"/>
        <w:gridCol w:w="755"/>
        <w:gridCol w:w="802"/>
        <w:gridCol w:w="797"/>
        <w:gridCol w:w="712"/>
        <w:gridCol w:w="532"/>
        <w:gridCol w:w="570"/>
        <w:gridCol w:w="778"/>
        <w:gridCol w:w="807"/>
        <w:gridCol w:w="1057"/>
      </w:tblGrid>
      <w:tr w:rsidR="008331D2" w:rsidRPr="00AE333D" w14:paraId="1F2B52A9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1422ABA3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571" w:type="dxa"/>
            <w:noWrap/>
            <w:hideMark/>
          </w:tcPr>
          <w:p w14:paraId="111F453D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77AFF166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33CCD7C2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547DF123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7E98A660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4133A8D6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75E0EC3C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0D3B979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657F4493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5E76B1A3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0A89AC2F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5E9F451D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8331D2" w:rsidRPr="00AE333D" w14:paraId="432D94BE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5C0EF12A" w14:textId="77777777" w:rsidR="008331D2" w:rsidRPr="00AE333D" w:rsidRDefault="008331D2">
            <w:proofErr w:type="spellStart"/>
            <w:r w:rsidRPr="00AE333D">
              <w:t>Italy</w:t>
            </w:r>
            <w:proofErr w:type="spellEnd"/>
          </w:p>
        </w:tc>
        <w:tc>
          <w:tcPr>
            <w:tcW w:w="1571" w:type="dxa"/>
            <w:noWrap/>
            <w:hideMark/>
          </w:tcPr>
          <w:p w14:paraId="4446B4F2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Pisa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679875D6" w14:textId="77777777" w:rsidR="008331D2" w:rsidRPr="00AE333D" w:rsidRDefault="008331D2" w:rsidP="008331D2">
            <w:r w:rsidRPr="00AE333D">
              <w:t>122</w:t>
            </w:r>
          </w:p>
        </w:tc>
        <w:tc>
          <w:tcPr>
            <w:tcW w:w="960" w:type="dxa"/>
            <w:noWrap/>
            <w:hideMark/>
          </w:tcPr>
          <w:p w14:paraId="5EED8F59" w14:textId="77777777" w:rsidR="008331D2" w:rsidRPr="00AE333D" w:rsidRDefault="008331D2" w:rsidP="008331D2">
            <w:r w:rsidRPr="00AE333D">
              <w:t>2500</w:t>
            </w:r>
          </w:p>
        </w:tc>
        <w:tc>
          <w:tcPr>
            <w:tcW w:w="1316" w:type="dxa"/>
            <w:noWrap/>
            <w:hideMark/>
          </w:tcPr>
          <w:p w14:paraId="5AA125CB" w14:textId="77777777" w:rsidR="008331D2" w:rsidRPr="00AE333D" w:rsidRDefault="008331D2" w:rsidP="008331D2">
            <w:r w:rsidRPr="00AE333D">
              <w:t>12</w:t>
            </w:r>
          </w:p>
        </w:tc>
        <w:tc>
          <w:tcPr>
            <w:tcW w:w="1502" w:type="dxa"/>
            <w:noWrap/>
            <w:hideMark/>
          </w:tcPr>
          <w:p w14:paraId="7333BC21" w14:textId="77777777" w:rsidR="008331D2" w:rsidRPr="00AE333D" w:rsidRDefault="008331D2" w:rsidP="008331D2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22C52099" w14:textId="77777777" w:rsidR="008331D2" w:rsidRPr="00AE333D" w:rsidRDefault="008331D2" w:rsidP="008331D2">
            <w:r w:rsidRPr="00AE333D">
              <w:t>84</w:t>
            </w:r>
          </w:p>
        </w:tc>
        <w:tc>
          <w:tcPr>
            <w:tcW w:w="1175" w:type="dxa"/>
            <w:noWrap/>
            <w:hideMark/>
          </w:tcPr>
          <w:p w14:paraId="7F80428E" w14:textId="77777777" w:rsidR="008331D2" w:rsidRPr="00AE333D" w:rsidRDefault="008331D2" w:rsidP="008331D2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76862B88" w14:textId="77777777" w:rsidR="008331D2" w:rsidRPr="00AE333D" w:rsidRDefault="008331D2" w:rsidP="008331D2">
            <w:r w:rsidRPr="00AE333D">
              <w:t>500</w:t>
            </w:r>
          </w:p>
        </w:tc>
        <w:tc>
          <w:tcPr>
            <w:tcW w:w="960" w:type="dxa"/>
            <w:noWrap/>
            <w:hideMark/>
          </w:tcPr>
          <w:p w14:paraId="1440FA9E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1BDB3CC4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44B6FBFA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3AED7851" w14:textId="77777777" w:rsidR="008331D2" w:rsidRPr="00AE333D" w:rsidRDefault="008331D2" w:rsidP="008331D2">
            <w:r w:rsidRPr="00AE333D">
              <w:t>45</w:t>
            </w:r>
          </w:p>
        </w:tc>
      </w:tr>
      <w:tr w:rsidR="008331D2" w:rsidRPr="00AE333D" w14:paraId="03F83BAE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46B00448" w14:textId="77777777" w:rsidR="008331D2" w:rsidRPr="00AE333D" w:rsidRDefault="008331D2">
            <w:proofErr w:type="spellStart"/>
            <w:r w:rsidRPr="00AE333D">
              <w:t>Italy</w:t>
            </w:r>
            <w:proofErr w:type="spellEnd"/>
          </w:p>
        </w:tc>
        <w:tc>
          <w:tcPr>
            <w:tcW w:w="1571" w:type="dxa"/>
            <w:noWrap/>
            <w:hideMark/>
          </w:tcPr>
          <w:p w14:paraId="69A10E07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Pisa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62A41482" w14:textId="77777777" w:rsidR="008331D2" w:rsidRPr="00AE333D" w:rsidRDefault="008331D2" w:rsidP="008331D2">
            <w:r w:rsidRPr="00AE333D">
              <w:t>201</w:t>
            </w:r>
          </w:p>
        </w:tc>
        <w:tc>
          <w:tcPr>
            <w:tcW w:w="960" w:type="dxa"/>
            <w:noWrap/>
            <w:hideMark/>
          </w:tcPr>
          <w:p w14:paraId="4BB3A3A1" w14:textId="77777777" w:rsidR="008331D2" w:rsidRPr="00AE333D" w:rsidRDefault="008331D2" w:rsidP="008331D2">
            <w:r w:rsidRPr="00AE333D">
              <w:t>2500</w:t>
            </w:r>
          </w:p>
        </w:tc>
        <w:tc>
          <w:tcPr>
            <w:tcW w:w="1316" w:type="dxa"/>
            <w:noWrap/>
            <w:hideMark/>
          </w:tcPr>
          <w:p w14:paraId="4599409D" w14:textId="77777777" w:rsidR="008331D2" w:rsidRPr="00AE333D" w:rsidRDefault="008331D2" w:rsidP="008331D2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23509ACF" w14:textId="77777777" w:rsidR="008331D2" w:rsidRPr="00AE333D" w:rsidRDefault="008331D2" w:rsidP="008331D2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664FAD85" w14:textId="77777777" w:rsidR="008331D2" w:rsidRPr="00AE333D" w:rsidRDefault="008331D2" w:rsidP="008331D2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19C0BB9C" w14:textId="77777777" w:rsidR="008331D2" w:rsidRPr="00AE333D" w:rsidRDefault="008331D2" w:rsidP="008331D2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11E9FF8E" w14:textId="77777777" w:rsidR="008331D2" w:rsidRPr="00AE333D" w:rsidRDefault="008331D2" w:rsidP="008331D2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58FDA0AF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150A38F6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4437F19C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313CC903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18E7F615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65162F8A" w14:textId="77777777" w:rsidR="008331D2" w:rsidRPr="00AE333D" w:rsidRDefault="008331D2">
            <w:proofErr w:type="spellStart"/>
            <w:r w:rsidRPr="00AE333D">
              <w:t>Italy</w:t>
            </w:r>
            <w:proofErr w:type="spellEnd"/>
          </w:p>
        </w:tc>
        <w:tc>
          <w:tcPr>
            <w:tcW w:w="1571" w:type="dxa"/>
            <w:noWrap/>
            <w:hideMark/>
          </w:tcPr>
          <w:p w14:paraId="1F2ABD37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Pisa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45A9B907" w14:textId="77777777" w:rsidR="008331D2" w:rsidRPr="00AE333D" w:rsidRDefault="008331D2" w:rsidP="008331D2">
            <w:r w:rsidRPr="00AE333D">
              <w:t>297</w:t>
            </w:r>
          </w:p>
        </w:tc>
        <w:tc>
          <w:tcPr>
            <w:tcW w:w="960" w:type="dxa"/>
            <w:noWrap/>
            <w:hideMark/>
          </w:tcPr>
          <w:p w14:paraId="1B2C176A" w14:textId="77777777" w:rsidR="008331D2" w:rsidRPr="00AE333D" w:rsidRDefault="008331D2" w:rsidP="008331D2">
            <w:r w:rsidRPr="00AE333D">
              <w:t>2500</w:t>
            </w:r>
          </w:p>
        </w:tc>
        <w:tc>
          <w:tcPr>
            <w:tcW w:w="1316" w:type="dxa"/>
            <w:noWrap/>
            <w:hideMark/>
          </w:tcPr>
          <w:p w14:paraId="058AF722" w14:textId="77777777" w:rsidR="008331D2" w:rsidRPr="00AE333D" w:rsidRDefault="008331D2" w:rsidP="008331D2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3F377A9D" w14:textId="77777777" w:rsidR="008331D2" w:rsidRPr="00AE333D" w:rsidRDefault="008331D2" w:rsidP="008331D2">
            <w:r w:rsidRPr="00AE333D">
              <w:t>60</w:t>
            </w:r>
          </w:p>
        </w:tc>
        <w:tc>
          <w:tcPr>
            <w:tcW w:w="1452" w:type="dxa"/>
            <w:noWrap/>
            <w:hideMark/>
          </w:tcPr>
          <w:p w14:paraId="4E67B9C4" w14:textId="77777777" w:rsidR="008331D2" w:rsidRPr="00AE333D" w:rsidRDefault="008331D2" w:rsidP="008331D2">
            <w:r w:rsidRPr="00AE333D">
              <w:t>80</w:t>
            </w:r>
          </w:p>
        </w:tc>
        <w:tc>
          <w:tcPr>
            <w:tcW w:w="1175" w:type="dxa"/>
            <w:noWrap/>
            <w:hideMark/>
          </w:tcPr>
          <w:p w14:paraId="7C4E8125" w14:textId="77777777" w:rsidR="008331D2" w:rsidRPr="00AE333D" w:rsidRDefault="008331D2" w:rsidP="008331D2">
            <w:r w:rsidRPr="00AE333D">
              <w:t>1100</w:t>
            </w:r>
          </w:p>
        </w:tc>
        <w:tc>
          <w:tcPr>
            <w:tcW w:w="960" w:type="dxa"/>
            <w:noWrap/>
            <w:hideMark/>
          </w:tcPr>
          <w:p w14:paraId="6ABD6CB0" w14:textId="77777777" w:rsidR="008331D2" w:rsidRPr="00AE333D" w:rsidRDefault="008331D2" w:rsidP="008331D2">
            <w:r w:rsidRPr="00AE333D">
              <w:t>500</w:t>
            </w:r>
          </w:p>
        </w:tc>
        <w:tc>
          <w:tcPr>
            <w:tcW w:w="960" w:type="dxa"/>
            <w:noWrap/>
            <w:hideMark/>
          </w:tcPr>
          <w:p w14:paraId="7FFF8CB3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09C5BD65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01FF83AB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426ADE89" w14:textId="77777777" w:rsidR="008331D2" w:rsidRPr="00AE333D" w:rsidRDefault="008331D2" w:rsidP="008331D2">
            <w:r w:rsidRPr="00AE333D">
              <w:t>50</w:t>
            </w:r>
          </w:p>
        </w:tc>
      </w:tr>
      <w:tr w:rsidR="008331D2" w:rsidRPr="00AE333D" w14:paraId="4E2AEDDC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15D8329D" w14:textId="77777777" w:rsidR="008331D2" w:rsidRPr="00AE333D" w:rsidRDefault="008331D2">
            <w:proofErr w:type="spellStart"/>
            <w:r w:rsidRPr="00AE333D">
              <w:t>Italy</w:t>
            </w:r>
            <w:proofErr w:type="spellEnd"/>
          </w:p>
        </w:tc>
        <w:tc>
          <w:tcPr>
            <w:tcW w:w="1571" w:type="dxa"/>
            <w:noWrap/>
            <w:hideMark/>
          </w:tcPr>
          <w:p w14:paraId="221A603E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Pisa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68EAEEA2" w14:textId="77777777" w:rsidR="008331D2" w:rsidRPr="00AE333D" w:rsidRDefault="008331D2" w:rsidP="008331D2">
            <w:r w:rsidRPr="00AE333D">
              <w:t>358</w:t>
            </w:r>
          </w:p>
        </w:tc>
        <w:tc>
          <w:tcPr>
            <w:tcW w:w="960" w:type="dxa"/>
            <w:noWrap/>
            <w:hideMark/>
          </w:tcPr>
          <w:p w14:paraId="17D19AF7" w14:textId="77777777" w:rsidR="008331D2" w:rsidRPr="00AE333D" w:rsidRDefault="008331D2" w:rsidP="008331D2">
            <w:r w:rsidRPr="00AE333D">
              <w:t>2500</w:t>
            </w:r>
          </w:p>
        </w:tc>
        <w:tc>
          <w:tcPr>
            <w:tcW w:w="1316" w:type="dxa"/>
            <w:noWrap/>
            <w:hideMark/>
          </w:tcPr>
          <w:p w14:paraId="5F32AE99" w14:textId="77777777" w:rsidR="008331D2" w:rsidRPr="00AE333D" w:rsidRDefault="008331D2" w:rsidP="008331D2">
            <w:r w:rsidRPr="00AE333D">
              <w:t>11</w:t>
            </w:r>
          </w:p>
        </w:tc>
        <w:tc>
          <w:tcPr>
            <w:tcW w:w="1502" w:type="dxa"/>
            <w:noWrap/>
            <w:hideMark/>
          </w:tcPr>
          <w:p w14:paraId="36611E9D" w14:textId="77777777" w:rsidR="008331D2" w:rsidRPr="00AE333D" w:rsidRDefault="008331D2" w:rsidP="008331D2">
            <w:r w:rsidRPr="00AE333D">
              <w:t>75</w:t>
            </w:r>
          </w:p>
        </w:tc>
        <w:tc>
          <w:tcPr>
            <w:tcW w:w="1452" w:type="dxa"/>
            <w:noWrap/>
            <w:hideMark/>
          </w:tcPr>
          <w:p w14:paraId="46E0509D" w14:textId="77777777" w:rsidR="008331D2" w:rsidRPr="00AE333D" w:rsidRDefault="008331D2" w:rsidP="008331D2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2681803D" w14:textId="77777777" w:rsidR="008331D2" w:rsidRPr="00AE333D" w:rsidRDefault="008331D2" w:rsidP="008331D2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51215889" w14:textId="77777777" w:rsidR="008331D2" w:rsidRPr="00AE333D" w:rsidRDefault="008331D2" w:rsidP="008331D2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074E5857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639FA98A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7F380C37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24398834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29E3A5F6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5FF3E8E3" w14:textId="77777777" w:rsidR="008331D2" w:rsidRPr="00AE333D" w:rsidRDefault="008331D2">
            <w:proofErr w:type="spellStart"/>
            <w:r w:rsidRPr="00AE333D">
              <w:t>Italy</w:t>
            </w:r>
            <w:proofErr w:type="spellEnd"/>
          </w:p>
        </w:tc>
        <w:tc>
          <w:tcPr>
            <w:tcW w:w="1571" w:type="dxa"/>
            <w:noWrap/>
            <w:hideMark/>
          </w:tcPr>
          <w:p w14:paraId="2B3A2FBF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Pisa</w:t>
            </w:r>
            <w:proofErr w:type="spellEnd"/>
          </w:p>
        </w:tc>
        <w:tc>
          <w:tcPr>
            <w:tcW w:w="1155" w:type="dxa"/>
            <w:noWrap/>
            <w:hideMark/>
          </w:tcPr>
          <w:p w14:paraId="72467FB6" w14:textId="77777777" w:rsidR="008331D2" w:rsidRPr="00AE333D" w:rsidRDefault="008331D2" w:rsidP="008331D2">
            <w:r w:rsidRPr="00AE333D">
              <w:t>460</w:t>
            </w:r>
          </w:p>
        </w:tc>
        <w:tc>
          <w:tcPr>
            <w:tcW w:w="960" w:type="dxa"/>
            <w:noWrap/>
            <w:hideMark/>
          </w:tcPr>
          <w:p w14:paraId="159E5458" w14:textId="77777777" w:rsidR="008331D2" w:rsidRPr="00AE333D" w:rsidRDefault="008331D2" w:rsidP="008331D2">
            <w:r w:rsidRPr="00AE333D">
              <w:t>2500</w:t>
            </w:r>
          </w:p>
        </w:tc>
        <w:tc>
          <w:tcPr>
            <w:tcW w:w="1316" w:type="dxa"/>
            <w:noWrap/>
            <w:hideMark/>
          </w:tcPr>
          <w:p w14:paraId="761664BE" w14:textId="77777777" w:rsidR="008331D2" w:rsidRPr="00AE333D" w:rsidRDefault="008331D2" w:rsidP="008331D2">
            <w:r w:rsidRPr="00AE333D">
              <w:t>8</w:t>
            </w:r>
          </w:p>
        </w:tc>
        <w:tc>
          <w:tcPr>
            <w:tcW w:w="1502" w:type="dxa"/>
            <w:noWrap/>
            <w:hideMark/>
          </w:tcPr>
          <w:p w14:paraId="5423D6BE" w14:textId="77777777" w:rsidR="008331D2" w:rsidRPr="00AE333D" w:rsidRDefault="008331D2" w:rsidP="008331D2">
            <w:r w:rsidRPr="00AE333D">
              <w:t>65</w:t>
            </w:r>
          </w:p>
        </w:tc>
        <w:tc>
          <w:tcPr>
            <w:tcW w:w="1452" w:type="dxa"/>
            <w:noWrap/>
            <w:hideMark/>
          </w:tcPr>
          <w:p w14:paraId="7DF20B77" w14:textId="77777777" w:rsidR="008331D2" w:rsidRPr="00AE333D" w:rsidRDefault="008331D2" w:rsidP="008331D2">
            <w:r w:rsidRPr="00AE333D">
              <w:t>87</w:t>
            </w:r>
          </w:p>
        </w:tc>
        <w:tc>
          <w:tcPr>
            <w:tcW w:w="1175" w:type="dxa"/>
            <w:noWrap/>
            <w:hideMark/>
          </w:tcPr>
          <w:p w14:paraId="49AEC945" w14:textId="77777777" w:rsidR="008331D2" w:rsidRPr="00AE333D" w:rsidRDefault="008331D2" w:rsidP="008331D2">
            <w:r w:rsidRPr="00AE333D">
              <w:t>1100</w:t>
            </w:r>
          </w:p>
        </w:tc>
        <w:tc>
          <w:tcPr>
            <w:tcW w:w="960" w:type="dxa"/>
            <w:noWrap/>
            <w:hideMark/>
          </w:tcPr>
          <w:p w14:paraId="516C2B6A" w14:textId="77777777" w:rsidR="008331D2" w:rsidRPr="00AE333D" w:rsidRDefault="008331D2" w:rsidP="008331D2">
            <w:r w:rsidRPr="00AE333D">
              <w:t>450</w:t>
            </w:r>
          </w:p>
        </w:tc>
        <w:tc>
          <w:tcPr>
            <w:tcW w:w="960" w:type="dxa"/>
            <w:noWrap/>
            <w:hideMark/>
          </w:tcPr>
          <w:p w14:paraId="3DCA690F" w14:textId="77777777" w:rsidR="008331D2" w:rsidRPr="00AE333D" w:rsidRDefault="008331D2" w:rsidP="008331D2">
            <w:r w:rsidRPr="00AE333D">
              <w:t>240</w:t>
            </w:r>
          </w:p>
        </w:tc>
        <w:tc>
          <w:tcPr>
            <w:tcW w:w="1420" w:type="dxa"/>
            <w:noWrap/>
            <w:hideMark/>
          </w:tcPr>
          <w:p w14:paraId="192D3F57" w14:textId="77777777" w:rsidR="008331D2" w:rsidRPr="00AE333D" w:rsidRDefault="008331D2" w:rsidP="008331D2">
            <w:r w:rsidRPr="00AE333D">
              <w:t>140</w:t>
            </w:r>
          </w:p>
        </w:tc>
        <w:tc>
          <w:tcPr>
            <w:tcW w:w="1479" w:type="dxa"/>
            <w:noWrap/>
            <w:hideMark/>
          </w:tcPr>
          <w:p w14:paraId="77E3ACBE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7466E171" w14:textId="77777777" w:rsidR="008331D2" w:rsidRPr="00AE333D" w:rsidRDefault="008331D2" w:rsidP="008331D2">
            <w:r w:rsidRPr="00AE333D">
              <w:t>40</w:t>
            </w:r>
          </w:p>
        </w:tc>
      </w:tr>
    </w:tbl>
    <w:p w14:paraId="5F17E3A5" w14:textId="77777777" w:rsidR="008331D2" w:rsidRPr="00AE333D" w:rsidRDefault="008331D2" w:rsidP="00572293"/>
    <w:p w14:paraId="7B6246A4" w14:textId="77777777" w:rsidR="008331D2" w:rsidRPr="00AE333D" w:rsidRDefault="008331D2" w:rsidP="00572293"/>
    <w:p w14:paraId="3083498C" w14:textId="77777777" w:rsidR="008331D2" w:rsidRPr="00AE333D" w:rsidRDefault="008331D2" w:rsidP="00572293"/>
    <w:p w14:paraId="60D533AE" w14:textId="77777777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Warsaw</w:t>
      </w:r>
      <w:proofErr w:type="spellEnd"/>
      <w:r w:rsidRPr="00AE333D">
        <w:t xml:space="preserve"> (5) </w:t>
      </w:r>
    </w:p>
    <w:p w14:paraId="5A9C64BE" w14:textId="77777777" w:rsidR="008331D2" w:rsidRPr="00AE333D" w:rsidRDefault="008331D2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933"/>
        <w:gridCol w:w="673"/>
        <w:gridCol w:w="525"/>
        <w:gridCol w:w="742"/>
        <w:gridCol w:w="788"/>
        <w:gridCol w:w="783"/>
        <w:gridCol w:w="700"/>
        <w:gridCol w:w="525"/>
        <w:gridCol w:w="562"/>
        <w:gridCol w:w="765"/>
        <w:gridCol w:w="793"/>
        <w:gridCol w:w="1037"/>
      </w:tblGrid>
      <w:tr w:rsidR="008331D2" w:rsidRPr="00AE333D" w14:paraId="09003B5A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0EEF68EE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942" w:type="dxa"/>
            <w:noWrap/>
            <w:hideMark/>
          </w:tcPr>
          <w:p w14:paraId="11993BD2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3E989419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7E764E62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1BA9F47F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62157F61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6DC4A4DF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2BF5E9C9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41697B8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41C71D33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0EB7FF94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43D48045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4A49B70D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8331D2" w:rsidRPr="00AE333D" w14:paraId="0E82A49D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68F1A610" w14:textId="77777777" w:rsidR="008331D2" w:rsidRPr="00AE333D" w:rsidRDefault="008331D2">
            <w:proofErr w:type="spellStart"/>
            <w:r w:rsidRPr="00AE333D">
              <w:t>Poland</w:t>
            </w:r>
            <w:proofErr w:type="spellEnd"/>
          </w:p>
        </w:tc>
        <w:tc>
          <w:tcPr>
            <w:tcW w:w="1942" w:type="dxa"/>
            <w:noWrap/>
            <w:hideMark/>
          </w:tcPr>
          <w:p w14:paraId="197CA0C3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Warsaw</w:t>
            </w:r>
            <w:proofErr w:type="spellEnd"/>
          </w:p>
        </w:tc>
        <w:tc>
          <w:tcPr>
            <w:tcW w:w="1155" w:type="dxa"/>
            <w:noWrap/>
            <w:hideMark/>
          </w:tcPr>
          <w:p w14:paraId="5D30105C" w14:textId="77777777" w:rsidR="008331D2" w:rsidRPr="00AE333D" w:rsidRDefault="008331D2" w:rsidP="008331D2">
            <w:r w:rsidRPr="00AE333D">
              <w:t>123</w:t>
            </w:r>
          </w:p>
        </w:tc>
        <w:tc>
          <w:tcPr>
            <w:tcW w:w="960" w:type="dxa"/>
            <w:noWrap/>
            <w:hideMark/>
          </w:tcPr>
          <w:p w14:paraId="17F08A1E" w14:textId="77777777" w:rsidR="008331D2" w:rsidRPr="00AE333D" w:rsidRDefault="008331D2" w:rsidP="008331D2">
            <w:r w:rsidRPr="00AE333D">
              <w:t>2000</w:t>
            </w:r>
          </w:p>
        </w:tc>
        <w:tc>
          <w:tcPr>
            <w:tcW w:w="1316" w:type="dxa"/>
            <w:noWrap/>
            <w:hideMark/>
          </w:tcPr>
          <w:p w14:paraId="01EF5B92" w14:textId="77777777" w:rsidR="008331D2" w:rsidRPr="00AE333D" w:rsidRDefault="008331D2" w:rsidP="008331D2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5698AC21" w14:textId="77777777" w:rsidR="008331D2" w:rsidRPr="00AE333D" w:rsidRDefault="008331D2" w:rsidP="008331D2">
            <w:r w:rsidRPr="00AE333D">
              <w:t>45</w:t>
            </w:r>
          </w:p>
        </w:tc>
        <w:tc>
          <w:tcPr>
            <w:tcW w:w="1452" w:type="dxa"/>
            <w:noWrap/>
            <w:hideMark/>
          </w:tcPr>
          <w:p w14:paraId="3A1061C1" w14:textId="77777777" w:rsidR="008331D2" w:rsidRPr="00AE333D" w:rsidRDefault="008331D2" w:rsidP="008331D2">
            <w:r w:rsidRPr="00AE333D">
              <w:t>78</w:t>
            </w:r>
          </w:p>
        </w:tc>
        <w:tc>
          <w:tcPr>
            <w:tcW w:w="1175" w:type="dxa"/>
            <w:noWrap/>
            <w:hideMark/>
          </w:tcPr>
          <w:p w14:paraId="21830BF2" w14:textId="77777777" w:rsidR="008331D2" w:rsidRPr="00AE333D" w:rsidRDefault="008331D2" w:rsidP="008331D2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3B6E0CCB" w14:textId="77777777" w:rsidR="008331D2" w:rsidRPr="00AE333D" w:rsidRDefault="008331D2" w:rsidP="008331D2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07EDA556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42EC82B3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065ED82F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7F983DAA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5848A5ED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44F1C645" w14:textId="77777777" w:rsidR="008331D2" w:rsidRPr="00AE333D" w:rsidRDefault="008331D2">
            <w:proofErr w:type="spellStart"/>
            <w:r w:rsidRPr="00AE333D">
              <w:t>Poland</w:t>
            </w:r>
            <w:proofErr w:type="spellEnd"/>
          </w:p>
        </w:tc>
        <w:tc>
          <w:tcPr>
            <w:tcW w:w="1942" w:type="dxa"/>
            <w:noWrap/>
            <w:hideMark/>
          </w:tcPr>
          <w:p w14:paraId="0A50177E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Warsaw</w:t>
            </w:r>
            <w:proofErr w:type="spellEnd"/>
          </w:p>
        </w:tc>
        <w:tc>
          <w:tcPr>
            <w:tcW w:w="1155" w:type="dxa"/>
            <w:noWrap/>
            <w:hideMark/>
          </w:tcPr>
          <w:p w14:paraId="3DA1E8C2" w14:textId="77777777" w:rsidR="008331D2" w:rsidRPr="00AE333D" w:rsidRDefault="008331D2" w:rsidP="008331D2">
            <w:r w:rsidRPr="00AE333D">
              <w:t>167</w:t>
            </w:r>
          </w:p>
        </w:tc>
        <w:tc>
          <w:tcPr>
            <w:tcW w:w="960" w:type="dxa"/>
            <w:noWrap/>
            <w:hideMark/>
          </w:tcPr>
          <w:p w14:paraId="076B25DC" w14:textId="77777777" w:rsidR="008331D2" w:rsidRPr="00AE333D" w:rsidRDefault="008331D2" w:rsidP="008331D2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3498120F" w14:textId="77777777" w:rsidR="008331D2" w:rsidRPr="00AE333D" w:rsidRDefault="008331D2" w:rsidP="008331D2">
            <w:r w:rsidRPr="00AE333D">
              <w:t>9</w:t>
            </w:r>
          </w:p>
        </w:tc>
        <w:tc>
          <w:tcPr>
            <w:tcW w:w="1502" w:type="dxa"/>
            <w:noWrap/>
            <w:hideMark/>
          </w:tcPr>
          <w:p w14:paraId="48F99893" w14:textId="77777777" w:rsidR="008331D2" w:rsidRPr="00AE333D" w:rsidRDefault="008331D2" w:rsidP="008331D2">
            <w:r w:rsidRPr="00AE333D">
              <w:t>45</w:t>
            </w:r>
          </w:p>
        </w:tc>
        <w:tc>
          <w:tcPr>
            <w:tcW w:w="1452" w:type="dxa"/>
            <w:noWrap/>
            <w:hideMark/>
          </w:tcPr>
          <w:p w14:paraId="2A5F120D" w14:textId="77777777" w:rsidR="008331D2" w:rsidRPr="00AE333D" w:rsidRDefault="008331D2" w:rsidP="008331D2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1C443D9D" w14:textId="77777777" w:rsidR="008331D2" w:rsidRPr="00AE333D" w:rsidRDefault="008331D2" w:rsidP="008331D2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00FC6F0E" w14:textId="77777777" w:rsidR="008331D2" w:rsidRPr="00AE333D" w:rsidRDefault="008331D2" w:rsidP="008331D2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6F3D1658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158F18E5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2DBAD000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72CA5C6D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4EA6C41F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76125753" w14:textId="77777777" w:rsidR="008331D2" w:rsidRPr="00AE333D" w:rsidRDefault="008331D2">
            <w:proofErr w:type="spellStart"/>
            <w:r w:rsidRPr="00AE333D">
              <w:t>Poland</w:t>
            </w:r>
            <w:proofErr w:type="spellEnd"/>
          </w:p>
        </w:tc>
        <w:tc>
          <w:tcPr>
            <w:tcW w:w="1942" w:type="dxa"/>
            <w:noWrap/>
            <w:hideMark/>
          </w:tcPr>
          <w:p w14:paraId="38AD1060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Warsaw</w:t>
            </w:r>
            <w:proofErr w:type="spellEnd"/>
          </w:p>
        </w:tc>
        <w:tc>
          <w:tcPr>
            <w:tcW w:w="1155" w:type="dxa"/>
            <w:noWrap/>
            <w:hideMark/>
          </w:tcPr>
          <w:p w14:paraId="625A0B37" w14:textId="77777777" w:rsidR="008331D2" w:rsidRPr="00AE333D" w:rsidRDefault="008331D2" w:rsidP="008331D2">
            <w:r w:rsidRPr="00AE333D">
              <w:t>187</w:t>
            </w:r>
          </w:p>
        </w:tc>
        <w:tc>
          <w:tcPr>
            <w:tcW w:w="960" w:type="dxa"/>
            <w:noWrap/>
            <w:hideMark/>
          </w:tcPr>
          <w:p w14:paraId="336D1CBD" w14:textId="77777777" w:rsidR="008331D2" w:rsidRPr="00AE333D" w:rsidRDefault="008331D2" w:rsidP="008331D2">
            <w:r w:rsidRPr="00AE333D">
              <w:t>2000</w:t>
            </w:r>
          </w:p>
        </w:tc>
        <w:tc>
          <w:tcPr>
            <w:tcW w:w="1316" w:type="dxa"/>
            <w:noWrap/>
            <w:hideMark/>
          </w:tcPr>
          <w:p w14:paraId="7BF45DBE" w14:textId="77777777" w:rsidR="008331D2" w:rsidRPr="00AE333D" w:rsidRDefault="008331D2" w:rsidP="008331D2">
            <w:r w:rsidRPr="00AE333D">
              <w:t>9</w:t>
            </w:r>
          </w:p>
        </w:tc>
        <w:tc>
          <w:tcPr>
            <w:tcW w:w="1502" w:type="dxa"/>
            <w:noWrap/>
            <w:hideMark/>
          </w:tcPr>
          <w:p w14:paraId="68BD2F1E" w14:textId="77777777" w:rsidR="008331D2" w:rsidRPr="00AE333D" w:rsidRDefault="008331D2" w:rsidP="008331D2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3CC57DB9" w14:textId="77777777" w:rsidR="008331D2" w:rsidRPr="00AE333D" w:rsidRDefault="008331D2" w:rsidP="008331D2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7F74E44A" w14:textId="77777777" w:rsidR="008331D2" w:rsidRPr="00AE333D" w:rsidRDefault="008331D2" w:rsidP="008331D2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4266F307" w14:textId="77777777" w:rsidR="008331D2" w:rsidRPr="00AE333D" w:rsidRDefault="008331D2" w:rsidP="008331D2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02862F09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70C7176D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20DAA26B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7E95A9F9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203A47B2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6EBEAD1B" w14:textId="77777777" w:rsidR="008331D2" w:rsidRPr="00AE333D" w:rsidRDefault="008331D2">
            <w:proofErr w:type="spellStart"/>
            <w:r w:rsidRPr="00AE333D">
              <w:t>Poland</w:t>
            </w:r>
            <w:proofErr w:type="spellEnd"/>
          </w:p>
        </w:tc>
        <w:tc>
          <w:tcPr>
            <w:tcW w:w="1942" w:type="dxa"/>
            <w:noWrap/>
            <w:hideMark/>
          </w:tcPr>
          <w:p w14:paraId="2403C877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Warsaw</w:t>
            </w:r>
            <w:proofErr w:type="spellEnd"/>
          </w:p>
        </w:tc>
        <w:tc>
          <w:tcPr>
            <w:tcW w:w="1155" w:type="dxa"/>
            <w:noWrap/>
            <w:hideMark/>
          </w:tcPr>
          <w:p w14:paraId="402E472F" w14:textId="77777777" w:rsidR="008331D2" w:rsidRPr="00AE333D" w:rsidRDefault="008331D2" w:rsidP="008331D2">
            <w:r w:rsidRPr="00AE333D">
              <w:t>310</w:t>
            </w:r>
          </w:p>
        </w:tc>
        <w:tc>
          <w:tcPr>
            <w:tcW w:w="960" w:type="dxa"/>
            <w:noWrap/>
            <w:hideMark/>
          </w:tcPr>
          <w:p w14:paraId="4A6DBAA1" w14:textId="77777777" w:rsidR="008331D2" w:rsidRPr="00AE333D" w:rsidRDefault="008331D2" w:rsidP="008331D2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6E9D832F" w14:textId="77777777" w:rsidR="008331D2" w:rsidRPr="00AE333D" w:rsidRDefault="008331D2" w:rsidP="008331D2">
            <w:r w:rsidRPr="00AE333D">
              <w:t>9</w:t>
            </w:r>
          </w:p>
        </w:tc>
        <w:tc>
          <w:tcPr>
            <w:tcW w:w="1502" w:type="dxa"/>
            <w:noWrap/>
            <w:hideMark/>
          </w:tcPr>
          <w:p w14:paraId="2BBE93F7" w14:textId="77777777" w:rsidR="008331D2" w:rsidRPr="00AE333D" w:rsidRDefault="008331D2" w:rsidP="008331D2">
            <w:r w:rsidRPr="00AE333D">
              <w:t>55</w:t>
            </w:r>
          </w:p>
        </w:tc>
        <w:tc>
          <w:tcPr>
            <w:tcW w:w="1452" w:type="dxa"/>
            <w:noWrap/>
            <w:hideMark/>
          </w:tcPr>
          <w:p w14:paraId="493F482A" w14:textId="77777777" w:rsidR="008331D2" w:rsidRPr="00AE333D" w:rsidRDefault="008331D2" w:rsidP="008331D2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1BC06081" w14:textId="77777777" w:rsidR="008331D2" w:rsidRPr="00AE333D" w:rsidRDefault="008331D2" w:rsidP="008331D2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3E430842" w14:textId="77777777" w:rsidR="008331D2" w:rsidRPr="00AE333D" w:rsidRDefault="008331D2" w:rsidP="008331D2">
            <w:r w:rsidRPr="00AE333D">
              <w:t>400</w:t>
            </w:r>
          </w:p>
        </w:tc>
        <w:tc>
          <w:tcPr>
            <w:tcW w:w="960" w:type="dxa"/>
            <w:noWrap/>
            <w:hideMark/>
          </w:tcPr>
          <w:p w14:paraId="2CA0AC30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2AFA699B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63B233AD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467561EB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277BB11D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76DD2A8A" w14:textId="77777777" w:rsidR="008331D2" w:rsidRPr="00AE333D" w:rsidRDefault="008331D2">
            <w:proofErr w:type="spellStart"/>
            <w:r w:rsidRPr="00AE333D">
              <w:t>Poland</w:t>
            </w:r>
            <w:proofErr w:type="spellEnd"/>
          </w:p>
        </w:tc>
        <w:tc>
          <w:tcPr>
            <w:tcW w:w="1942" w:type="dxa"/>
            <w:noWrap/>
            <w:hideMark/>
          </w:tcPr>
          <w:p w14:paraId="1DB5D6C9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Warsaw</w:t>
            </w:r>
            <w:proofErr w:type="spellEnd"/>
          </w:p>
        </w:tc>
        <w:tc>
          <w:tcPr>
            <w:tcW w:w="1155" w:type="dxa"/>
            <w:noWrap/>
            <w:hideMark/>
          </w:tcPr>
          <w:p w14:paraId="63FDB12A" w14:textId="77777777" w:rsidR="008331D2" w:rsidRPr="00AE333D" w:rsidRDefault="008331D2" w:rsidP="008331D2">
            <w:r w:rsidRPr="00AE333D">
              <w:t>486</w:t>
            </w:r>
          </w:p>
        </w:tc>
        <w:tc>
          <w:tcPr>
            <w:tcW w:w="960" w:type="dxa"/>
            <w:noWrap/>
            <w:hideMark/>
          </w:tcPr>
          <w:p w14:paraId="1682716D" w14:textId="77777777" w:rsidR="008331D2" w:rsidRPr="00AE333D" w:rsidRDefault="008331D2" w:rsidP="008331D2">
            <w:r w:rsidRPr="00AE333D">
              <w:t>4000</w:t>
            </w:r>
          </w:p>
        </w:tc>
        <w:tc>
          <w:tcPr>
            <w:tcW w:w="1316" w:type="dxa"/>
            <w:noWrap/>
            <w:hideMark/>
          </w:tcPr>
          <w:p w14:paraId="25461BEB" w14:textId="77777777" w:rsidR="008331D2" w:rsidRPr="00AE333D" w:rsidRDefault="008331D2" w:rsidP="008331D2">
            <w:r w:rsidRPr="00AE333D">
              <w:t>9</w:t>
            </w:r>
          </w:p>
        </w:tc>
        <w:tc>
          <w:tcPr>
            <w:tcW w:w="1502" w:type="dxa"/>
            <w:noWrap/>
            <w:hideMark/>
          </w:tcPr>
          <w:p w14:paraId="0DA9DE7D" w14:textId="77777777" w:rsidR="008331D2" w:rsidRPr="00AE333D" w:rsidRDefault="008331D2" w:rsidP="008331D2">
            <w:r w:rsidRPr="00AE333D">
              <w:t>40</w:t>
            </w:r>
          </w:p>
        </w:tc>
        <w:tc>
          <w:tcPr>
            <w:tcW w:w="1452" w:type="dxa"/>
            <w:noWrap/>
            <w:hideMark/>
          </w:tcPr>
          <w:p w14:paraId="48C92C43" w14:textId="77777777" w:rsidR="008331D2" w:rsidRPr="00AE333D" w:rsidRDefault="008331D2" w:rsidP="008331D2">
            <w:r w:rsidRPr="00AE333D">
              <w:t>83</w:t>
            </w:r>
          </w:p>
        </w:tc>
        <w:tc>
          <w:tcPr>
            <w:tcW w:w="1175" w:type="dxa"/>
            <w:noWrap/>
            <w:hideMark/>
          </w:tcPr>
          <w:p w14:paraId="68B3F1C9" w14:textId="77777777" w:rsidR="008331D2" w:rsidRPr="00AE333D" w:rsidRDefault="008331D2" w:rsidP="008331D2">
            <w:r w:rsidRPr="00AE333D">
              <w:t>1000</w:t>
            </w:r>
          </w:p>
        </w:tc>
        <w:tc>
          <w:tcPr>
            <w:tcW w:w="960" w:type="dxa"/>
            <w:noWrap/>
            <w:hideMark/>
          </w:tcPr>
          <w:p w14:paraId="5A4F97FD" w14:textId="77777777" w:rsidR="008331D2" w:rsidRPr="00AE333D" w:rsidRDefault="008331D2" w:rsidP="008331D2">
            <w:r w:rsidRPr="00AE333D">
              <w:t>450</w:t>
            </w:r>
          </w:p>
        </w:tc>
        <w:tc>
          <w:tcPr>
            <w:tcW w:w="960" w:type="dxa"/>
            <w:noWrap/>
            <w:hideMark/>
          </w:tcPr>
          <w:p w14:paraId="3A86BB4C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1420" w:type="dxa"/>
            <w:noWrap/>
            <w:hideMark/>
          </w:tcPr>
          <w:p w14:paraId="5DCC2C26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79" w:type="dxa"/>
            <w:noWrap/>
            <w:hideMark/>
          </w:tcPr>
          <w:p w14:paraId="7CC689F7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67A7B29A" w14:textId="77777777" w:rsidR="008331D2" w:rsidRPr="00AE333D" w:rsidRDefault="008331D2" w:rsidP="008331D2">
            <w:r w:rsidRPr="00AE333D">
              <w:t>30</w:t>
            </w:r>
          </w:p>
        </w:tc>
      </w:tr>
    </w:tbl>
    <w:p w14:paraId="23098322" w14:textId="77777777" w:rsidR="008331D2" w:rsidRPr="00AE333D" w:rsidRDefault="008331D2" w:rsidP="00572293"/>
    <w:p w14:paraId="5DCCF4DF" w14:textId="77777777" w:rsidR="008331D2" w:rsidRPr="00AE333D" w:rsidRDefault="008331D2" w:rsidP="00572293"/>
    <w:p w14:paraId="6E2C7984" w14:textId="77777777" w:rsidR="00572293" w:rsidRPr="00AE333D" w:rsidRDefault="00572293" w:rsidP="00572293">
      <w:r w:rsidRPr="00AE333D">
        <w:t xml:space="preserve">University </w:t>
      </w:r>
      <w:proofErr w:type="spellStart"/>
      <w:r w:rsidRPr="00AE333D">
        <w:t>of</w:t>
      </w:r>
      <w:proofErr w:type="spellEnd"/>
      <w:r w:rsidRPr="00AE333D">
        <w:t xml:space="preserve"> Buenos Aires (5)</w:t>
      </w:r>
    </w:p>
    <w:p w14:paraId="339DF890" w14:textId="77777777" w:rsidR="008331D2" w:rsidRPr="00AE333D" w:rsidRDefault="008331D2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"/>
        <w:gridCol w:w="1086"/>
        <w:gridCol w:w="659"/>
        <w:gridCol w:w="516"/>
        <w:gridCol w:w="726"/>
        <w:gridCol w:w="771"/>
        <w:gridCol w:w="766"/>
        <w:gridCol w:w="686"/>
        <w:gridCol w:w="516"/>
        <w:gridCol w:w="551"/>
        <w:gridCol w:w="748"/>
        <w:gridCol w:w="775"/>
        <w:gridCol w:w="1012"/>
      </w:tblGrid>
      <w:tr w:rsidR="008331D2" w:rsidRPr="00AE333D" w14:paraId="4F79E868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551F6406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</w:t>
            </w:r>
            <w:r w:rsidRPr="00AE333D">
              <w:rPr>
                <w:b/>
                <w:bCs/>
              </w:rPr>
              <w:lastRenderedPageBreak/>
              <w:t>untry</w:t>
            </w:r>
            <w:proofErr w:type="spellEnd"/>
          </w:p>
        </w:tc>
        <w:tc>
          <w:tcPr>
            <w:tcW w:w="2378" w:type="dxa"/>
            <w:noWrap/>
            <w:hideMark/>
          </w:tcPr>
          <w:p w14:paraId="304D2F4B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lastRenderedPageBreak/>
              <w:t>Universit</w:t>
            </w:r>
            <w:r w:rsidRPr="00AE333D">
              <w:rPr>
                <w:b/>
                <w:bCs/>
              </w:rPr>
              <w:lastRenderedPageBreak/>
              <w:t>y</w:t>
            </w:r>
          </w:p>
        </w:tc>
        <w:tc>
          <w:tcPr>
            <w:tcW w:w="1155" w:type="dxa"/>
            <w:noWrap/>
            <w:hideMark/>
          </w:tcPr>
          <w:p w14:paraId="1C1C266B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Coll</w:t>
            </w:r>
            <w:r w:rsidRPr="00AE333D">
              <w:rPr>
                <w:b/>
                <w:bCs/>
              </w:rPr>
              <w:lastRenderedPageBreak/>
              <w:t>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7EFA85FF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Tu</w:t>
            </w:r>
            <w:r w:rsidRPr="00AE333D">
              <w:rPr>
                <w:b/>
                <w:bCs/>
              </w:rPr>
              <w:lastRenderedPageBreak/>
              <w:t>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6BF39181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Perc</w:t>
            </w:r>
            <w:r w:rsidRPr="00AE333D">
              <w:rPr>
                <w:b/>
                <w:bCs/>
              </w:rPr>
              <w:lastRenderedPageBreak/>
              <w:t>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7A21E417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Accep</w:t>
            </w:r>
            <w:r w:rsidRPr="00AE333D">
              <w:rPr>
                <w:b/>
                <w:bCs/>
              </w:rPr>
              <w:lastRenderedPageBreak/>
              <w:t>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01384BA8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AvgS</w:t>
            </w:r>
            <w:r w:rsidRPr="00AE333D">
              <w:rPr>
                <w:b/>
                <w:bCs/>
              </w:rPr>
              <w:lastRenderedPageBreak/>
              <w:t>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67BB24E6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Cost</w:t>
            </w:r>
            <w:r w:rsidRPr="00AE333D">
              <w:rPr>
                <w:b/>
                <w:bCs/>
              </w:rPr>
              <w:lastRenderedPageBreak/>
              <w:t>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1838697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lastRenderedPageBreak/>
              <w:t>Re</w:t>
            </w:r>
            <w:r w:rsidRPr="00AE333D">
              <w:rPr>
                <w:b/>
                <w:bCs/>
              </w:rPr>
              <w:lastRenderedPageBreak/>
              <w:t>nt</w:t>
            </w:r>
          </w:p>
        </w:tc>
        <w:tc>
          <w:tcPr>
            <w:tcW w:w="960" w:type="dxa"/>
            <w:noWrap/>
            <w:hideMark/>
          </w:tcPr>
          <w:p w14:paraId="7DCF1788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Gr</w:t>
            </w:r>
            <w:r w:rsidRPr="00AE333D">
              <w:rPr>
                <w:b/>
                <w:bCs/>
              </w:rPr>
              <w:lastRenderedPageBreak/>
              <w:t>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0CC6C3F4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Recre</w:t>
            </w:r>
            <w:r w:rsidRPr="00AE333D">
              <w:rPr>
                <w:b/>
                <w:bCs/>
              </w:rPr>
              <w:lastRenderedPageBreak/>
              <w:t>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405831BF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Healt</w:t>
            </w:r>
            <w:r w:rsidRPr="00AE333D">
              <w:rPr>
                <w:b/>
                <w:bCs/>
              </w:rPr>
              <w:lastRenderedPageBreak/>
              <w:t>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12793884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lastRenderedPageBreak/>
              <w:t>AvgMnt</w:t>
            </w:r>
            <w:r w:rsidRPr="00AE333D">
              <w:rPr>
                <w:b/>
                <w:bCs/>
              </w:rPr>
              <w:lastRenderedPageBreak/>
              <w:t>TransportCost</w:t>
            </w:r>
            <w:proofErr w:type="spellEnd"/>
          </w:p>
        </w:tc>
      </w:tr>
      <w:tr w:rsidR="008331D2" w:rsidRPr="00AE333D" w14:paraId="7572932A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12D5D06D" w14:textId="77777777" w:rsidR="008331D2" w:rsidRPr="00AE333D" w:rsidRDefault="008331D2">
            <w:r w:rsidRPr="00AE333D">
              <w:t>Argentina</w:t>
            </w:r>
          </w:p>
        </w:tc>
        <w:tc>
          <w:tcPr>
            <w:tcW w:w="2378" w:type="dxa"/>
            <w:noWrap/>
            <w:hideMark/>
          </w:tcPr>
          <w:p w14:paraId="2FA995A1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Buenos Aires</w:t>
            </w:r>
          </w:p>
        </w:tc>
        <w:tc>
          <w:tcPr>
            <w:tcW w:w="1155" w:type="dxa"/>
            <w:noWrap/>
            <w:hideMark/>
          </w:tcPr>
          <w:p w14:paraId="17DE0587" w14:textId="77777777" w:rsidR="008331D2" w:rsidRPr="00AE333D" w:rsidRDefault="008331D2" w:rsidP="008331D2">
            <w:r w:rsidRPr="00AE333D">
              <w:t>131</w:t>
            </w:r>
          </w:p>
        </w:tc>
        <w:tc>
          <w:tcPr>
            <w:tcW w:w="960" w:type="dxa"/>
            <w:noWrap/>
            <w:hideMark/>
          </w:tcPr>
          <w:p w14:paraId="3B86BCD2" w14:textId="77777777" w:rsidR="008331D2" w:rsidRPr="00AE333D" w:rsidRDefault="008331D2" w:rsidP="008331D2">
            <w:r w:rsidRPr="00AE333D">
              <w:t>0</w:t>
            </w:r>
          </w:p>
        </w:tc>
        <w:tc>
          <w:tcPr>
            <w:tcW w:w="1316" w:type="dxa"/>
            <w:noWrap/>
            <w:hideMark/>
          </w:tcPr>
          <w:p w14:paraId="3B06A7A5" w14:textId="77777777" w:rsidR="008331D2" w:rsidRPr="00AE333D" w:rsidRDefault="008331D2" w:rsidP="008331D2">
            <w:r w:rsidRPr="00AE333D">
              <w:t>8</w:t>
            </w:r>
          </w:p>
        </w:tc>
        <w:tc>
          <w:tcPr>
            <w:tcW w:w="1502" w:type="dxa"/>
            <w:noWrap/>
            <w:hideMark/>
          </w:tcPr>
          <w:p w14:paraId="095A393D" w14:textId="77777777" w:rsidR="008331D2" w:rsidRPr="00AE333D" w:rsidRDefault="008331D2" w:rsidP="008331D2">
            <w:r w:rsidRPr="00AE333D">
              <w:t>65</w:t>
            </w:r>
          </w:p>
        </w:tc>
        <w:tc>
          <w:tcPr>
            <w:tcW w:w="1452" w:type="dxa"/>
            <w:noWrap/>
            <w:hideMark/>
          </w:tcPr>
          <w:p w14:paraId="655299E5" w14:textId="77777777" w:rsidR="008331D2" w:rsidRPr="00AE333D" w:rsidRDefault="008331D2" w:rsidP="008331D2">
            <w:r w:rsidRPr="00AE333D">
              <w:t>70</w:t>
            </w:r>
          </w:p>
        </w:tc>
        <w:tc>
          <w:tcPr>
            <w:tcW w:w="1175" w:type="dxa"/>
            <w:noWrap/>
            <w:hideMark/>
          </w:tcPr>
          <w:p w14:paraId="2CE6E3FF" w14:textId="77777777" w:rsidR="008331D2" w:rsidRPr="00AE333D" w:rsidRDefault="008331D2" w:rsidP="008331D2">
            <w:r w:rsidRPr="00AE333D">
              <w:t>600</w:t>
            </w:r>
          </w:p>
        </w:tc>
        <w:tc>
          <w:tcPr>
            <w:tcW w:w="960" w:type="dxa"/>
            <w:noWrap/>
            <w:hideMark/>
          </w:tcPr>
          <w:p w14:paraId="30C58681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960" w:type="dxa"/>
            <w:noWrap/>
            <w:hideMark/>
          </w:tcPr>
          <w:p w14:paraId="24C5C6AD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52639D15" w14:textId="77777777" w:rsidR="008331D2" w:rsidRPr="00AE333D" w:rsidRDefault="008331D2" w:rsidP="008331D2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528E1E59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312F0F81" w14:textId="77777777" w:rsidR="008331D2" w:rsidRPr="00AE333D" w:rsidRDefault="008331D2" w:rsidP="008331D2">
            <w:r w:rsidRPr="00AE333D">
              <w:t>30</w:t>
            </w:r>
          </w:p>
        </w:tc>
      </w:tr>
      <w:tr w:rsidR="008331D2" w:rsidRPr="00AE333D" w14:paraId="0E10EA7B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4784A127" w14:textId="77777777" w:rsidR="008331D2" w:rsidRPr="00AE333D" w:rsidRDefault="008331D2">
            <w:r w:rsidRPr="00AE333D">
              <w:t>Argentina</w:t>
            </w:r>
          </w:p>
        </w:tc>
        <w:tc>
          <w:tcPr>
            <w:tcW w:w="2378" w:type="dxa"/>
            <w:noWrap/>
            <w:hideMark/>
          </w:tcPr>
          <w:p w14:paraId="4627286A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Buenos Aires</w:t>
            </w:r>
          </w:p>
        </w:tc>
        <w:tc>
          <w:tcPr>
            <w:tcW w:w="1155" w:type="dxa"/>
            <w:noWrap/>
            <w:hideMark/>
          </w:tcPr>
          <w:p w14:paraId="67463CC7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960" w:type="dxa"/>
            <w:noWrap/>
            <w:hideMark/>
          </w:tcPr>
          <w:p w14:paraId="0C968912" w14:textId="77777777" w:rsidR="008331D2" w:rsidRPr="00AE333D" w:rsidRDefault="008331D2" w:rsidP="008331D2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061524CD" w14:textId="77777777" w:rsidR="008331D2" w:rsidRPr="00AE333D" w:rsidRDefault="008331D2" w:rsidP="008331D2">
            <w:r w:rsidRPr="00AE333D">
              <w:t>7</w:t>
            </w:r>
          </w:p>
        </w:tc>
        <w:tc>
          <w:tcPr>
            <w:tcW w:w="1502" w:type="dxa"/>
            <w:noWrap/>
            <w:hideMark/>
          </w:tcPr>
          <w:p w14:paraId="743174DB" w14:textId="77777777" w:rsidR="008331D2" w:rsidRPr="00AE333D" w:rsidRDefault="008331D2" w:rsidP="008331D2">
            <w:r w:rsidRPr="00AE333D">
              <w:t>30</w:t>
            </w:r>
          </w:p>
        </w:tc>
        <w:tc>
          <w:tcPr>
            <w:tcW w:w="1452" w:type="dxa"/>
            <w:noWrap/>
            <w:hideMark/>
          </w:tcPr>
          <w:p w14:paraId="285CF217" w14:textId="77777777" w:rsidR="008331D2" w:rsidRPr="00AE333D" w:rsidRDefault="008331D2" w:rsidP="008331D2">
            <w:r w:rsidRPr="00AE333D">
              <w:t>65</w:t>
            </w:r>
          </w:p>
        </w:tc>
        <w:tc>
          <w:tcPr>
            <w:tcW w:w="1175" w:type="dxa"/>
            <w:noWrap/>
            <w:hideMark/>
          </w:tcPr>
          <w:p w14:paraId="10C03200" w14:textId="77777777" w:rsidR="008331D2" w:rsidRPr="00AE333D" w:rsidRDefault="008331D2" w:rsidP="008331D2">
            <w:r w:rsidRPr="00AE333D">
              <w:t>600</w:t>
            </w:r>
          </w:p>
        </w:tc>
        <w:tc>
          <w:tcPr>
            <w:tcW w:w="960" w:type="dxa"/>
            <w:noWrap/>
            <w:hideMark/>
          </w:tcPr>
          <w:p w14:paraId="384AF514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960" w:type="dxa"/>
            <w:noWrap/>
            <w:hideMark/>
          </w:tcPr>
          <w:p w14:paraId="2EA8DA42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1EC9CF39" w14:textId="77777777" w:rsidR="008331D2" w:rsidRPr="00AE333D" w:rsidRDefault="008331D2" w:rsidP="008331D2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3F1F8EDB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38B83689" w14:textId="77777777" w:rsidR="008331D2" w:rsidRPr="00AE333D" w:rsidRDefault="008331D2" w:rsidP="008331D2">
            <w:r w:rsidRPr="00AE333D">
              <w:t>30</w:t>
            </w:r>
          </w:p>
        </w:tc>
      </w:tr>
      <w:tr w:rsidR="008331D2" w:rsidRPr="00AE333D" w14:paraId="505017DA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3A0039D0" w14:textId="77777777" w:rsidR="008331D2" w:rsidRPr="00AE333D" w:rsidRDefault="008331D2">
            <w:r w:rsidRPr="00AE333D">
              <w:t>Argentina</w:t>
            </w:r>
          </w:p>
        </w:tc>
        <w:tc>
          <w:tcPr>
            <w:tcW w:w="2378" w:type="dxa"/>
            <w:noWrap/>
            <w:hideMark/>
          </w:tcPr>
          <w:p w14:paraId="35B6C531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Buenos Aires</w:t>
            </w:r>
          </w:p>
        </w:tc>
        <w:tc>
          <w:tcPr>
            <w:tcW w:w="1155" w:type="dxa"/>
            <w:noWrap/>
            <w:hideMark/>
          </w:tcPr>
          <w:p w14:paraId="3FB7C078" w14:textId="77777777" w:rsidR="008331D2" w:rsidRPr="00AE333D" w:rsidRDefault="008331D2" w:rsidP="008331D2">
            <w:r w:rsidRPr="00AE333D">
              <w:t>164</w:t>
            </w:r>
          </w:p>
        </w:tc>
        <w:tc>
          <w:tcPr>
            <w:tcW w:w="960" w:type="dxa"/>
            <w:noWrap/>
            <w:hideMark/>
          </w:tcPr>
          <w:p w14:paraId="075F8301" w14:textId="77777777" w:rsidR="008331D2" w:rsidRPr="00AE333D" w:rsidRDefault="008331D2" w:rsidP="008331D2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763174CF" w14:textId="77777777" w:rsidR="008331D2" w:rsidRPr="00AE333D" w:rsidRDefault="008331D2" w:rsidP="008331D2">
            <w:r w:rsidRPr="00AE333D">
              <w:t>5</w:t>
            </w:r>
          </w:p>
        </w:tc>
        <w:tc>
          <w:tcPr>
            <w:tcW w:w="1502" w:type="dxa"/>
            <w:noWrap/>
            <w:hideMark/>
          </w:tcPr>
          <w:p w14:paraId="625B12EC" w14:textId="77777777" w:rsidR="008331D2" w:rsidRPr="00AE333D" w:rsidRDefault="008331D2" w:rsidP="008331D2">
            <w:r w:rsidRPr="00AE333D">
              <w:t>50</w:t>
            </w:r>
          </w:p>
        </w:tc>
        <w:tc>
          <w:tcPr>
            <w:tcW w:w="1452" w:type="dxa"/>
            <w:noWrap/>
            <w:hideMark/>
          </w:tcPr>
          <w:p w14:paraId="5AF1CCF6" w14:textId="77777777" w:rsidR="008331D2" w:rsidRPr="00AE333D" w:rsidRDefault="008331D2" w:rsidP="008331D2">
            <w:r w:rsidRPr="00AE333D">
              <w:t>70</w:t>
            </w:r>
          </w:p>
        </w:tc>
        <w:tc>
          <w:tcPr>
            <w:tcW w:w="1175" w:type="dxa"/>
            <w:noWrap/>
            <w:hideMark/>
          </w:tcPr>
          <w:p w14:paraId="0950E26C" w14:textId="77777777" w:rsidR="008331D2" w:rsidRPr="00AE333D" w:rsidRDefault="008331D2" w:rsidP="008331D2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7F0AEFAB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61997A4A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57F55CCC" w14:textId="77777777" w:rsidR="008331D2" w:rsidRPr="00AE333D" w:rsidRDefault="008331D2" w:rsidP="008331D2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7AF5D7DF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44677714" w14:textId="77777777" w:rsidR="008331D2" w:rsidRPr="00AE333D" w:rsidRDefault="008331D2" w:rsidP="008331D2">
            <w:r w:rsidRPr="00AE333D">
              <w:t>30</w:t>
            </w:r>
          </w:p>
        </w:tc>
      </w:tr>
      <w:tr w:rsidR="008331D2" w:rsidRPr="00AE333D" w14:paraId="6EC79559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2BAFDB04" w14:textId="77777777" w:rsidR="008331D2" w:rsidRPr="00AE333D" w:rsidRDefault="008331D2">
            <w:r w:rsidRPr="00AE333D">
              <w:t>Argentina</w:t>
            </w:r>
          </w:p>
        </w:tc>
        <w:tc>
          <w:tcPr>
            <w:tcW w:w="2378" w:type="dxa"/>
            <w:noWrap/>
            <w:hideMark/>
          </w:tcPr>
          <w:p w14:paraId="1471F39C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Buenos Aires</w:t>
            </w:r>
          </w:p>
        </w:tc>
        <w:tc>
          <w:tcPr>
            <w:tcW w:w="1155" w:type="dxa"/>
            <w:noWrap/>
            <w:hideMark/>
          </w:tcPr>
          <w:p w14:paraId="729B6243" w14:textId="77777777" w:rsidR="008331D2" w:rsidRPr="00AE333D" w:rsidRDefault="008331D2" w:rsidP="008331D2">
            <w:r w:rsidRPr="00AE333D">
              <w:t>179</w:t>
            </w:r>
          </w:p>
        </w:tc>
        <w:tc>
          <w:tcPr>
            <w:tcW w:w="960" w:type="dxa"/>
            <w:noWrap/>
            <w:hideMark/>
          </w:tcPr>
          <w:p w14:paraId="4E15A631" w14:textId="77777777" w:rsidR="008331D2" w:rsidRPr="00AE333D" w:rsidRDefault="008331D2" w:rsidP="008331D2">
            <w:r w:rsidRPr="00AE333D">
              <w:t>1000</w:t>
            </w:r>
          </w:p>
        </w:tc>
        <w:tc>
          <w:tcPr>
            <w:tcW w:w="1316" w:type="dxa"/>
            <w:noWrap/>
            <w:hideMark/>
          </w:tcPr>
          <w:p w14:paraId="2F957766" w14:textId="77777777" w:rsidR="008331D2" w:rsidRPr="00AE333D" w:rsidRDefault="008331D2" w:rsidP="008331D2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1412567B" w14:textId="77777777" w:rsidR="008331D2" w:rsidRPr="00AE333D" w:rsidRDefault="008331D2" w:rsidP="008331D2">
            <w:r w:rsidRPr="00AE333D">
              <w:t>60</w:t>
            </w:r>
          </w:p>
        </w:tc>
        <w:tc>
          <w:tcPr>
            <w:tcW w:w="1452" w:type="dxa"/>
            <w:noWrap/>
            <w:hideMark/>
          </w:tcPr>
          <w:p w14:paraId="1E8C58AB" w14:textId="77777777" w:rsidR="008331D2" w:rsidRPr="00AE333D" w:rsidRDefault="008331D2" w:rsidP="008331D2">
            <w:r w:rsidRPr="00AE333D">
              <w:t>65</w:t>
            </w:r>
          </w:p>
        </w:tc>
        <w:tc>
          <w:tcPr>
            <w:tcW w:w="1175" w:type="dxa"/>
            <w:noWrap/>
            <w:hideMark/>
          </w:tcPr>
          <w:p w14:paraId="09326381" w14:textId="77777777" w:rsidR="008331D2" w:rsidRPr="00AE333D" w:rsidRDefault="008331D2" w:rsidP="008331D2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6D1FF4FF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7E06D01F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666B2E45" w14:textId="77777777" w:rsidR="008331D2" w:rsidRPr="00AE333D" w:rsidRDefault="008331D2" w:rsidP="008331D2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38DAF465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42DE8CAD" w14:textId="77777777" w:rsidR="008331D2" w:rsidRPr="00AE333D" w:rsidRDefault="008331D2" w:rsidP="008331D2">
            <w:r w:rsidRPr="00AE333D">
              <w:t>25</w:t>
            </w:r>
          </w:p>
        </w:tc>
      </w:tr>
      <w:tr w:rsidR="008331D2" w:rsidRPr="00AE333D" w14:paraId="5A5F5F8F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79B962A0" w14:textId="77777777" w:rsidR="008331D2" w:rsidRPr="00AE333D" w:rsidRDefault="008331D2">
            <w:r w:rsidRPr="00AE333D">
              <w:t>Argentina</w:t>
            </w:r>
          </w:p>
        </w:tc>
        <w:tc>
          <w:tcPr>
            <w:tcW w:w="2378" w:type="dxa"/>
            <w:noWrap/>
            <w:hideMark/>
          </w:tcPr>
          <w:p w14:paraId="58099886" w14:textId="77777777" w:rsidR="008331D2" w:rsidRPr="00AE333D" w:rsidRDefault="008331D2">
            <w:r w:rsidRPr="00AE333D">
              <w:t xml:space="preserve">University </w:t>
            </w:r>
            <w:proofErr w:type="spellStart"/>
            <w:r w:rsidRPr="00AE333D">
              <w:t>of</w:t>
            </w:r>
            <w:proofErr w:type="spellEnd"/>
            <w:r w:rsidRPr="00AE333D">
              <w:t xml:space="preserve"> Buenos Aires</w:t>
            </w:r>
          </w:p>
        </w:tc>
        <w:tc>
          <w:tcPr>
            <w:tcW w:w="1155" w:type="dxa"/>
            <w:noWrap/>
            <w:hideMark/>
          </w:tcPr>
          <w:p w14:paraId="032D2506" w14:textId="77777777" w:rsidR="008331D2" w:rsidRPr="00AE333D" w:rsidRDefault="008331D2" w:rsidP="008331D2">
            <w:r w:rsidRPr="00AE333D">
              <w:t>195</w:t>
            </w:r>
          </w:p>
        </w:tc>
        <w:tc>
          <w:tcPr>
            <w:tcW w:w="960" w:type="dxa"/>
            <w:noWrap/>
            <w:hideMark/>
          </w:tcPr>
          <w:p w14:paraId="75F21092" w14:textId="77777777" w:rsidR="008331D2" w:rsidRPr="00AE333D" w:rsidRDefault="008331D2" w:rsidP="008331D2">
            <w:r w:rsidRPr="00AE333D">
              <w:t>2000</w:t>
            </w:r>
          </w:p>
        </w:tc>
        <w:tc>
          <w:tcPr>
            <w:tcW w:w="1316" w:type="dxa"/>
            <w:noWrap/>
            <w:hideMark/>
          </w:tcPr>
          <w:p w14:paraId="6272B67D" w14:textId="77777777" w:rsidR="008331D2" w:rsidRPr="00AE333D" w:rsidRDefault="008331D2" w:rsidP="008331D2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65CFB725" w14:textId="77777777" w:rsidR="008331D2" w:rsidRPr="00AE333D" w:rsidRDefault="008331D2" w:rsidP="008331D2">
            <w:r w:rsidRPr="00AE333D">
              <w:t>55</w:t>
            </w:r>
          </w:p>
        </w:tc>
        <w:tc>
          <w:tcPr>
            <w:tcW w:w="1452" w:type="dxa"/>
            <w:noWrap/>
            <w:hideMark/>
          </w:tcPr>
          <w:p w14:paraId="6CB1E932" w14:textId="77777777" w:rsidR="008331D2" w:rsidRPr="00AE333D" w:rsidRDefault="008331D2" w:rsidP="008331D2">
            <w:r w:rsidRPr="00AE333D">
              <w:t>65</w:t>
            </w:r>
          </w:p>
        </w:tc>
        <w:tc>
          <w:tcPr>
            <w:tcW w:w="1175" w:type="dxa"/>
            <w:noWrap/>
            <w:hideMark/>
          </w:tcPr>
          <w:p w14:paraId="004C0C71" w14:textId="77777777" w:rsidR="008331D2" w:rsidRPr="00AE333D" w:rsidRDefault="008331D2" w:rsidP="008331D2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00860679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960" w:type="dxa"/>
            <w:noWrap/>
            <w:hideMark/>
          </w:tcPr>
          <w:p w14:paraId="30B30502" w14:textId="77777777" w:rsidR="008331D2" w:rsidRPr="00AE333D" w:rsidRDefault="008331D2" w:rsidP="008331D2">
            <w:r w:rsidRPr="00AE333D">
              <w:t>180</w:t>
            </w:r>
          </w:p>
        </w:tc>
        <w:tc>
          <w:tcPr>
            <w:tcW w:w="1420" w:type="dxa"/>
            <w:noWrap/>
            <w:hideMark/>
          </w:tcPr>
          <w:p w14:paraId="5ED3F6A7" w14:textId="77777777" w:rsidR="008331D2" w:rsidRPr="00AE333D" w:rsidRDefault="008331D2" w:rsidP="008331D2">
            <w:r w:rsidRPr="00AE333D">
              <w:t>90</w:t>
            </w:r>
          </w:p>
        </w:tc>
        <w:tc>
          <w:tcPr>
            <w:tcW w:w="1479" w:type="dxa"/>
            <w:noWrap/>
            <w:hideMark/>
          </w:tcPr>
          <w:p w14:paraId="04AA4A6D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2050" w:type="dxa"/>
            <w:noWrap/>
            <w:hideMark/>
          </w:tcPr>
          <w:p w14:paraId="13F5DE57" w14:textId="77777777" w:rsidR="008331D2" w:rsidRPr="00AE333D" w:rsidRDefault="008331D2" w:rsidP="008331D2">
            <w:r w:rsidRPr="00AE333D">
              <w:t>25</w:t>
            </w:r>
          </w:p>
        </w:tc>
      </w:tr>
    </w:tbl>
    <w:p w14:paraId="3E708139" w14:textId="77777777" w:rsidR="008331D2" w:rsidRPr="00AE333D" w:rsidRDefault="008331D2" w:rsidP="00572293"/>
    <w:p w14:paraId="03D4FED0" w14:textId="77777777" w:rsidR="008331D2" w:rsidRPr="00AE333D" w:rsidRDefault="008331D2" w:rsidP="00572293"/>
    <w:p w14:paraId="3B3EBEF4" w14:textId="0159D89B" w:rsidR="00572293" w:rsidRPr="00AE333D" w:rsidRDefault="00572293" w:rsidP="00572293">
      <w:proofErr w:type="spellStart"/>
      <w:r w:rsidRPr="00AE333D">
        <w:t>Ko</w:t>
      </w:r>
      <w:r w:rsidR="008331D2" w:rsidRPr="00AE333D">
        <w:t>c</w:t>
      </w:r>
      <w:proofErr w:type="spellEnd"/>
      <w:r w:rsidR="008331D2" w:rsidRPr="00AE333D">
        <w:t xml:space="preserve"> </w:t>
      </w:r>
      <w:r w:rsidRPr="00AE333D">
        <w:t xml:space="preserve">University (5) </w:t>
      </w:r>
    </w:p>
    <w:p w14:paraId="5917F9CD" w14:textId="77777777" w:rsidR="008331D2" w:rsidRPr="00AE333D" w:rsidRDefault="008331D2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688"/>
        <w:gridCol w:w="692"/>
        <w:gridCol w:w="538"/>
        <w:gridCol w:w="764"/>
        <w:gridCol w:w="812"/>
        <w:gridCol w:w="807"/>
        <w:gridCol w:w="721"/>
        <w:gridCol w:w="538"/>
        <w:gridCol w:w="576"/>
        <w:gridCol w:w="788"/>
        <w:gridCol w:w="817"/>
        <w:gridCol w:w="1072"/>
      </w:tblGrid>
      <w:tr w:rsidR="008331D2" w:rsidRPr="00AE333D" w14:paraId="5321599A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3DBE4016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1306" w:type="dxa"/>
            <w:noWrap/>
            <w:hideMark/>
          </w:tcPr>
          <w:p w14:paraId="46AD6F32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068FBDE4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53747672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35F0CA1B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71864DB7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48605280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3249DD6E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6C09223" w14:textId="77777777" w:rsidR="008331D2" w:rsidRPr="00AE333D" w:rsidRDefault="008331D2" w:rsidP="008331D2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34B32600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57C5AD4F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55968B56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0B6C41B4" w14:textId="77777777" w:rsidR="008331D2" w:rsidRPr="00AE333D" w:rsidRDefault="008331D2" w:rsidP="008331D2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8331D2" w:rsidRPr="00AE333D" w14:paraId="44C5F4E9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41774029" w14:textId="77777777" w:rsidR="008331D2" w:rsidRPr="00AE333D" w:rsidRDefault="008331D2">
            <w:proofErr w:type="spellStart"/>
            <w:r w:rsidRPr="00AE333D">
              <w:t>Turkey</w:t>
            </w:r>
            <w:proofErr w:type="spellEnd"/>
          </w:p>
        </w:tc>
        <w:tc>
          <w:tcPr>
            <w:tcW w:w="1306" w:type="dxa"/>
            <w:noWrap/>
            <w:hideMark/>
          </w:tcPr>
          <w:p w14:paraId="16E54F38" w14:textId="77777777" w:rsidR="008331D2" w:rsidRPr="00AE333D" w:rsidRDefault="008331D2">
            <w:proofErr w:type="spellStart"/>
            <w:r w:rsidRPr="00AE333D">
              <w:t>Koc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761CE784" w14:textId="77777777" w:rsidR="008331D2" w:rsidRPr="00AE333D" w:rsidRDefault="008331D2" w:rsidP="008331D2">
            <w:r w:rsidRPr="00AE333D">
              <w:t>148</w:t>
            </w:r>
          </w:p>
        </w:tc>
        <w:tc>
          <w:tcPr>
            <w:tcW w:w="960" w:type="dxa"/>
            <w:noWrap/>
            <w:hideMark/>
          </w:tcPr>
          <w:p w14:paraId="4DEA9A6E" w14:textId="77777777" w:rsidR="008331D2" w:rsidRPr="00AE333D" w:rsidRDefault="008331D2" w:rsidP="008331D2">
            <w:r w:rsidRPr="00AE333D">
              <w:t>17500</w:t>
            </w:r>
          </w:p>
        </w:tc>
        <w:tc>
          <w:tcPr>
            <w:tcW w:w="1316" w:type="dxa"/>
            <w:noWrap/>
            <w:hideMark/>
          </w:tcPr>
          <w:p w14:paraId="3C3341F5" w14:textId="77777777" w:rsidR="008331D2" w:rsidRPr="00AE333D" w:rsidRDefault="008331D2" w:rsidP="008331D2">
            <w:r w:rsidRPr="00AE333D">
              <w:t>8</w:t>
            </w:r>
          </w:p>
        </w:tc>
        <w:tc>
          <w:tcPr>
            <w:tcW w:w="1502" w:type="dxa"/>
            <w:noWrap/>
            <w:hideMark/>
          </w:tcPr>
          <w:p w14:paraId="15761F3C" w14:textId="77777777" w:rsidR="008331D2" w:rsidRPr="00AE333D" w:rsidRDefault="008331D2" w:rsidP="008331D2">
            <w:r w:rsidRPr="00AE333D">
              <w:t>12</w:t>
            </w:r>
          </w:p>
        </w:tc>
        <w:tc>
          <w:tcPr>
            <w:tcW w:w="1452" w:type="dxa"/>
            <w:noWrap/>
            <w:hideMark/>
          </w:tcPr>
          <w:p w14:paraId="6F99025B" w14:textId="77777777" w:rsidR="008331D2" w:rsidRPr="00AE333D" w:rsidRDefault="008331D2" w:rsidP="008331D2">
            <w:r w:rsidRPr="00AE333D">
              <w:t>70</w:t>
            </w:r>
          </w:p>
        </w:tc>
        <w:tc>
          <w:tcPr>
            <w:tcW w:w="1175" w:type="dxa"/>
            <w:noWrap/>
            <w:hideMark/>
          </w:tcPr>
          <w:p w14:paraId="5BFC5AC9" w14:textId="77777777" w:rsidR="008331D2" w:rsidRPr="00AE333D" w:rsidRDefault="008331D2" w:rsidP="008331D2">
            <w:r w:rsidRPr="00AE333D">
              <w:t>800</w:t>
            </w:r>
          </w:p>
        </w:tc>
        <w:tc>
          <w:tcPr>
            <w:tcW w:w="960" w:type="dxa"/>
            <w:noWrap/>
            <w:hideMark/>
          </w:tcPr>
          <w:p w14:paraId="7B33C96D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0CC356D5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3CE6E326" w14:textId="77777777" w:rsidR="008331D2" w:rsidRPr="00AE333D" w:rsidRDefault="008331D2" w:rsidP="008331D2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00A5045F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55A562A3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46615111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795170F3" w14:textId="77777777" w:rsidR="008331D2" w:rsidRPr="00AE333D" w:rsidRDefault="008331D2">
            <w:proofErr w:type="spellStart"/>
            <w:r w:rsidRPr="00AE333D">
              <w:t>Turkey</w:t>
            </w:r>
            <w:proofErr w:type="spellEnd"/>
          </w:p>
        </w:tc>
        <w:tc>
          <w:tcPr>
            <w:tcW w:w="1306" w:type="dxa"/>
            <w:noWrap/>
            <w:hideMark/>
          </w:tcPr>
          <w:p w14:paraId="4467001B" w14:textId="77777777" w:rsidR="008331D2" w:rsidRPr="00AE333D" w:rsidRDefault="008331D2">
            <w:proofErr w:type="spellStart"/>
            <w:r w:rsidRPr="00AE333D">
              <w:t>Koc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3E7BDFF4" w14:textId="77777777" w:rsidR="008331D2" w:rsidRPr="00AE333D" w:rsidRDefault="008331D2" w:rsidP="008331D2">
            <w:r w:rsidRPr="00AE333D">
              <w:t>168</w:t>
            </w:r>
          </w:p>
        </w:tc>
        <w:tc>
          <w:tcPr>
            <w:tcW w:w="960" w:type="dxa"/>
            <w:noWrap/>
            <w:hideMark/>
          </w:tcPr>
          <w:p w14:paraId="314B6CCE" w14:textId="77777777" w:rsidR="008331D2" w:rsidRPr="00AE333D" w:rsidRDefault="008331D2" w:rsidP="008331D2">
            <w:r w:rsidRPr="00AE333D">
              <w:t>12000</w:t>
            </w:r>
          </w:p>
        </w:tc>
        <w:tc>
          <w:tcPr>
            <w:tcW w:w="1316" w:type="dxa"/>
            <w:noWrap/>
            <w:hideMark/>
          </w:tcPr>
          <w:p w14:paraId="3599FA85" w14:textId="77777777" w:rsidR="008331D2" w:rsidRPr="00AE333D" w:rsidRDefault="008331D2" w:rsidP="008331D2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6F2C986E" w14:textId="77777777" w:rsidR="008331D2" w:rsidRPr="00AE333D" w:rsidRDefault="008331D2" w:rsidP="008331D2">
            <w:r w:rsidRPr="00AE333D">
              <w:t>20</w:t>
            </w:r>
          </w:p>
        </w:tc>
        <w:tc>
          <w:tcPr>
            <w:tcW w:w="1452" w:type="dxa"/>
            <w:noWrap/>
            <w:hideMark/>
          </w:tcPr>
          <w:p w14:paraId="1CE0A52E" w14:textId="77777777" w:rsidR="008331D2" w:rsidRPr="00AE333D" w:rsidRDefault="008331D2" w:rsidP="008331D2">
            <w:r w:rsidRPr="00AE333D">
              <w:t>80</w:t>
            </w:r>
          </w:p>
        </w:tc>
        <w:tc>
          <w:tcPr>
            <w:tcW w:w="1175" w:type="dxa"/>
            <w:noWrap/>
            <w:hideMark/>
          </w:tcPr>
          <w:p w14:paraId="712D9ADE" w14:textId="77777777" w:rsidR="008331D2" w:rsidRPr="00AE333D" w:rsidRDefault="008331D2" w:rsidP="008331D2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7D9B2996" w14:textId="77777777" w:rsidR="008331D2" w:rsidRPr="00AE333D" w:rsidRDefault="008331D2" w:rsidP="008331D2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449751E8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7C2E1934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0F89DDA0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3707EECF" w14:textId="77777777" w:rsidR="008331D2" w:rsidRPr="00AE333D" w:rsidRDefault="008331D2" w:rsidP="008331D2">
            <w:r w:rsidRPr="00AE333D">
              <w:t>50</w:t>
            </w:r>
          </w:p>
        </w:tc>
      </w:tr>
      <w:tr w:rsidR="008331D2" w:rsidRPr="00AE333D" w14:paraId="6931BDBA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1E6FD929" w14:textId="77777777" w:rsidR="008331D2" w:rsidRPr="00AE333D" w:rsidRDefault="008331D2">
            <w:proofErr w:type="spellStart"/>
            <w:r w:rsidRPr="00AE333D">
              <w:t>Turkey</w:t>
            </w:r>
            <w:proofErr w:type="spellEnd"/>
          </w:p>
        </w:tc>
        <w:tc>
          <w:tcPr>
            <w:tcW w:w="1306" w:type="dxa"/>
            <w:noWrap/>
            <w:hideMark/>
          </w:tcPr>
          <w:p w14:paraId="43EAC785" w14:textId="77777777" w:rsidR="008331D2" w:rsidRPr="00AE333D" w:rsidRDefault="008331D2">
            <w:proofErr w:type="spellStart"/>
            <w:r w:rsidRPr="00AE333D">
              <w:t>Koc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20F51A0D" w14:textId="77777777" w:rsidR="008331D2" w:rsidRPr="00AE333D" w:rsidRDefault="008331D2" w:rsidP="008331D2">
            <w:r w:rsidRPr="00AE333D">
              <w:t>189</w:t>
            </w:r>
          </w:p>
        </w:tc>
        <w:tc>
          <w:tcPr>
            <w:tcW w:w="960" w:type="dxa"/>
            <w:noWrap/>
            <w:hideMark/>
          </w:tcPr>
          <w:p w14:paraId="75F52B4D" w14:textId="77777777" w:rsidR="008331D2" w:rsidRPr="00AE333D" w:rsidRDefault="008331D2" w:rsidP="008331D2">
            <w:r w:rsidRPr="00AE333D">
              <w:t>12000</w:t>
            </w:r>
          </w:p>
        </w:tc>
        <w:tc>
          <w:tcPr>
            <w:tcW w:w="1316" w:type="dxa"/>
            <w:noWrap/>
            <w:hideMark/>
          </w:tcPr>
          <w:p w14:paraId="598B2D38" w14:textId="77777777" w:rsidR="008331D2" w:rsidRPr="00AE333D" w:rsidRDefault="008331D2" w:rsidP="008331D2">
            <w:r w:rsidRPr="00AE333D">
              <w:t>15</w:t>
            </w:r>
          </w:p>
        </w:tc>
        <w:tc>
          <w:tcPr>
            <w:tcW w:w="1502" w:type="dxa"/>
            <w:noWrap/>
            <w:hideMark/>
          </w:tcPr>
          <w:p w14:paraId="4B52AE1C" w14:textId="77777777" w:rsidR="008331D2" w:rsidRPr="00AE333D" w:rsidRDefault="008331D2" w:rsidP="008331D2">
            <w:r w:rsidRPr="00AE333D">
              <w:t>30</w:t>
            </w:r>
          </w:p>
        </w:tc>
        <w:tc>
          <w:tcPr>
            <w:tcW w:w="1452" w:type="dxa"/>
            <w:noWrap/>
            <w:hideMark/>
          </w:tcPr>
          <w:p w14:paraId="3DEE502C" w14:textId="77777777" w:rsidR="008331D2" w:rsidRPr="00AE333D" w:rsidRDefault="008331D2" w:rsidP="008331D2">
            <w:r w:rsidRPr="00AE333D">
              <w:t>70</w:t>
            </w:r>
          </w:p>
        </w:tc>
        <w:tc>
          <w:tcPr>
            <w:tcW w:w="1175" w:type="dxa"/>
            <w:noWrap/>
            <w:hideMark/>
          </w:tcPr>
          <w:p w14:paraId="7A868651" w14:textId="77777777" w:rsidR="008331D2" w:rsidRPr="00AE333D" w:rsidRDefault="008331D2" w:rsidP="008331D2">
            <w:r w:rsidRPr="00AE333D">
              <w:t>850</w:t>
            </w:r>
          </w:p>
        </w:tc>
        <w:tc>
          <w:tcPr>
            <w:tcW w:w="960" w:type="dxa"/>
            <w:noWrap/>
            <w:hideMark/>
          </w:tcPr>
          <w:p w14:paraId="15DBC591" w14:textId="77777777" w:rsidR="008331D2" w:rsidRPr="00AE333D" w:rsidRDefault="008331D2" w:rsidP="008331D2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2B371422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7B0C28A0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1C7F7EE2" w14:textId="77777777" w:rsidR="008331D2" w:rsidRPr="00AE333D" w:rsidRDefault="008331D2" w:rsidP="008331D2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62336836" w14:textId="77777777" w:rsidR="008331D2" w:rsidRPr="00AE333D" w:rsidRDefault="008331D2" w:rsidP="008331D2">
            <w:r w:rsidRPr="00AE333D">
              <w:t>40</w:t>
            </w:r>
          </w:p>
        </w:tc>
      </w:tr>
      <w:tr w:rsidR="008331D2" w:rsidRPr="00AE333D" w14:paraId="41E6DBCA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344867CE" w14:textId="77777777" w:rsidR="008331D2" w:rsidRPr="00AE333D" w:rsidRDefault="008331D2">
            <w:proofErr w:type="spellStart"/>
            <w:r w:rsidRPr="00AE333D">
              <w:t>Turkey</w:t>
            </w:r>
            <w:proofErr w:type="spellEnd"/>
          </w:p>
        </w:tc>
        <w:tc>
          <w:tcPr>
            <w:tcW w:w="1306" w:type="dxa"/>
            <w:noWrap/>
            <w:hideMark/>
          </w:tcPr>
          <w:p w14:paraId="58C31E81" w14:textId="77777777" w:rsidR="008331D2" w:rsidRPr="00AE333D" w:rsidRDefault="008331D2">
            <w:proofErr w:type="spellStart"/>
            <w:r w:rsidRPr="00AE333D">
              <w:t>Koc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50761E71" w14:textId="77777777" w:rsidR="008331D2" w:rsidRPr="00AE333D" w:rsidRDefault="008331D2" w:rsidP="008331D2">
            <w:r w:rsidRPr="00AE333D">
              <w:t>224</w:t>
            </w:r>
          </w:p>
        </w:tc>
        <w:tc>
          <w:tcPr>
            <w:tcW w:w="960" w:type="dxa"/>
            <w:noWrap/>
            <w:hideMark/>
          </w:tcPr>
          <w:p w14:paraId="5E7ABE40" w14:textId="77777777" w:rsidR="008331D2" w:rsidRPr="00AE333D" w:rsidRDefault="008331D2" w:rsidP="008331D2">
            <w:r w:rsidRPr="00AE333D">
              <w:t>12000</w:t>
            </w:r>
          </w:p>
        </w:tc>
        <w:tc>
          <w:tcPr>
            <w:tcW w:w="1316" w:type="dxa"/>
            <w:noWrap/>
            <w:hideMark/>
          </w:tcPr>
          <w:p w14:paraId="25E177FD" w14:textId="77777777" w:rsidR="008331D2" w:rsidRPr="00AE333D" w:rsidRDefault="008331D2" w:rsidP="008331D2">
            <w:r w:rsidRPr="00AE333D">
              <w:t>9</w:t>
            </w:r>
          </w:p>
        </w:tc>
        <w:tc>
          <w:tcPr>
            <w:tcW w:w="1502" w:type="dxa"/>
            <w:noWrap/>
            <w:hideMark/>
          </w:tcPr>
          <w:p w14:paraId="55C4FD79" w14:textId="77777777" w:rsidR="008331D2" w:rsidRPr="00AE333D" w:rsidRDefault="008331D2" w:rsidP="008331D2">
            <w:r w:rsidRPr="00AE333D">
              <w:t>20</w:t>
            </w:r>
          </w:p>
        </w:tc>
        <w:tc>
          <w:tcPr>
            <w:tcW w:w="1452" w:type="dxa"/>
            <w:noWrap/>
            <w:hideMark/>
          </w:tcPr>
          <w:p w14:paraId="013CFFA0" w14:textId="77777777" w:rsidR="008331D2" w:rsidRPr="00AE333D" w:rsidRDefault="008331D2" w:rsidP="008331D2">
            <w:r w:rsidRPr="00AE333D">
              <w:t>70</w:t>
            </w:r>
          </w:p>
        </w:tc>
        <w:tc>
          <w:tcPr>
            <w:tcW w:w="1175" w:type="dxa"/>
            <w:noWrap/>
            <w:hideMark/>
          </w:tcPr>
          <w:p w14:paraId="1C27497C" w14:textId="77777777" w:rsidR="008331D2" w:rsidRPr="00AE333D" w:rsidRDefault="008331D2" w:rsidP="008331D2">
            <w:r w:rsidRPr="00AE333D">
              <w:t>800</w:t>
            </w:r>
          </w:p>
        </w:tc>
        <w:tc>
          <w:tcPr>
            <w:tcW w:w="960" w:type="dxa"/>
            <w:noWrap/>
            <w:hideMark/>
          </w:tcPr>
          <w:p w14:paraId="2A3AE1E8" w14:textId="77777777" w:rsidR="008331D2" w:rsidRPr="00AE333D" w:rsidRDefault="008331D2" w:rsidP="008331D2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2FF947AD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093F977F" w14:textId="77777777" w:rsidR="008331D2" w:rsidRPr="00AE333D" w:rsidRDefault="008331D2" w:rsidP="008331D2">
            <w:r w:rsidRPr="00AE333D">
              <w:t>120</w:t>
            </w:r>
          </w:p>
        </w:tc>
        <w:tc>
          <w:tcPr>
            <w:tcW w:w="1479" w:type="dxa"/>
            <w:noWrap/>
            <w:hideMark/>
          </w:tcPr>
          <w:p w14:paraId="67A3A496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0BEDEE97" w14:textId="77777777" w:rsidR="008331D2" w:rsidRPr="00AE333D" w:rsidRDefault="008331D2" w:rsidP="008331D2">
            <w:r w:rsidRPr="00AE333D">
              <w:t>30</w:t>
            </w:r>
          </w:p>
        </w:tc>
      </w:tr>
      <w:tr w:rsidR="008331D2" w:rsidRPr="00AE333D" w14:paraId="0B8CFA7D" w14:textId="77777777" w:rsidTr="008331D2">
        <w:trPr>
          <w:trHeight w:val="288"/>
        </w:trPr>
        <w:tc>
          <w:tcPr>
            <w:tcW w:w="960" w:type="dxa"/>
            <w:noWrap/>
            <w:hideMark/>
          </w:tcPr>
          <w:p w14:paraId="508AB26B" w14:textId="77777777" w:rsidR="008331D2" w:rsidRPr="00AE333D" w:rsidRDefault="008331D2">
            <w:proofErr w:type="spellStart"/>
            <w:r w:rsidRPr="00AE333D">
              <w:t>Turkey</w:t>
            </w:r>
            <w:proofErr w:type="spellEnd"/>
          </w:p>
        </w:tc>
        <w:tc>
          <w:tcPr>
            <w:tcW w:w="1306" w:type="dxa"/>
            <w:noWrap/>
            <w:hideMark/>
          </w:tcPr>
          <w:p w14:paraId="73EB8B22" w14:textId="77777777" w:rsidR="008331D2" w:rsidRPr="00AE333D" w:rsidRDefault="008331D2">
            <w:proofErr w:type="spellStart"/>
            <w:r w:rsidRPr="00AE333D">
              <w:t>Koc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2E459682" w14:textId="77777777" w:rsidR="008331D2" w:rsidRPr="00AE333D" w:rsidRDefault="008331D2" w:rsidP="008331D2">
            <w:r w:rsidRPr="00AE333D">
              <w:t>288</w:t>
            </w:r>
          </w:p>
        </w:tc>
        <w:tc>
          <w:tcPr>
            <w:tcW w:w="960" w:type="dxa"/>
            <w:noWrap/>
            <w:hideMark/>
          </w:tcPr>
          <w:p w14:paraId="3EABB625" w14:textId="77777777" w:rsidR="008331D2" w:rsidRPr="00AE333D" w:rsidRDefault="008331D2" w:rsidP="008331D2">
            <w:r w:rsidRPr="00AE333D">
              <w:t>18000</w:t>
            </w:r>
          </w:p>
        </w:tc>
        <w:tc>
          <w:tcPr>
            <w:tcW w:w="1316" w:type="dxa"/>
            <w:noWrap/>
            <w:hideMark/>
          </w:tcPr>
          <w:p w14:paraId="5C7776C4" w14:textId="77777777" w:rsidR="008331D2" w:rsidRPr="00AE333D" w:rsidRDefault="008331D2" w:rsidP="008331D2">
            <w:r w:rsidRPr="00AE333D">
              <w:t>11</w:t>
            </w:r>
          </w:p>
        </w:tc>
        <w:tc>
          <w:tcPr>
            <w:tcW w:w="1502" w:type="dxa"/>
            <w:noWrap/>
            <w:hideMark/>
          </w:tcPr>
          <w:p w14:paraId="6E14286C" w14:textId="77777777" w:rsidR="008331D2" w:rsidRPr="00AE333D" w:rsidRDefault="008331D2" w:rsidP="008331D2">
            <w:r w:rsidRPr="00AE333D">
              <w:t>20</w:t>
            </w:r>
          </w:p>
        </w:tc>
        <w:tc>
          <w:tcPr>
            <w:tcW w:w="1452" w:type="dxa"/>
            <w:noWrap/>
            <w:hideMark/>
          </w:tcPr>
          <w:p w14:paraId="165FB4AB" w14:textId="77777777" w:rsidR="008331D2" w:rsidRPr="00AE333D" w:rsidRDefault="008331D2" w:rsidP="008331D2">
            <w:r w:rsidRPr="00AE333D">
              <w:t>70</w:t>
            </w:r>
          </w:p>
        </w:tc>
        <w:tc>
          <w:tcPr>
            <w:tcW w:w="1175" w:type="dxa"/>
            <w:noWrap/>
            <w:hideMark/>
          </w:tcPr>
          <w:p w14:paraId="70A2BA4B" w14:textId="77777777" w:rsidR="008331D2" w:rsidRPr="00AE333D" w:rsidRDefault="008331D2" w:rsidP="008331D2">
            <w:r w:rsidRPr="00AE333D">
              <w:t>800</w:t>
            </w:r>
          </w:p>
        </w:tc>
        <w:tc>
          <w:tcPr>
            <w:tcW w:w="960" w:type="dxa"/>
            <w:noWrap/>
            <w:hideMark/>
          </w:tcPr>
          <w:p w14:paraId="2DD1B599" w14:textId="77777777" w:rsidR="008331D2" w:rsidRPr="00AE333D" w:rsidRDefault="008331D2" w:rsidP="008331D2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61308D37" w14:textId="77777777" w:rsidR="008331D2" w:rsidRPr="00AE333D" w:rsidRDefault="008331D2" w:rsidP="008331D2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1EA660A2" w14:textId="77777777" w:rsidR="008331D2" w:rsidRPr="00AE333D" w:rsidRDefault="008331D2" w:rsidP="008331D2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6FD5DEAC" w14:textId="77777777" w:rsidR="008331D2" w:rsidRPr="00AE333D" w:rsidRDefault="008331D2" w:rsidP="008331D2">
            <w:r w:rsidRPr="00AE333D">
              <w:t>150</w:t>
            </w:r>
          </w:p>
        </w:tc>
        <w:tc>
          <w:tcPr>
            <w:tcW w:w="2050" w:type="dxa"/>
            <w:noWrap/>
            <w:hideMark/>
          </w:tcPr>
          <w:p w14:paraId="7ACC52AF" w14:textId="77777777" w:rsidR="008331D2" w:rsidRPr="00AE333D" w:rsidRDefault="008331D2" w:rsidP="008331D2">
            <w:r w:rsidRPr="00AE333D">
              <w:t>40</w:t>
            </w:r>
          </w:p>
        </w:tc>
      </w:tr>
    </w:tbl>
    <w:p w14:paraId="637EE8D9" w14:textId="77777777" w:rsidR="008331D2" w:rsidRPr="00AE333D" w:rsidRDefault="008331D2" w:rsidP="00572293"/>
    <w:p w14:paraId="68589B73" w14:textId="77777777" w:rsidR="008331D2" w:rsidRPr="00AE333D" w:rsidRDefault="008331D2" w:rsidP="00572293"/>
    <w:p w14:paraId="7130762C" w14:textId="0518E48D" w:rsidR="00572293" w:rsidRPr="00AE333D" w:rsidRDefault="00572293" w:rsidP="00572293">
      <w:proofErr w:type="spellStart"/>
      <w:r w:rsidRPr="00AE333D">
        <w:t>E</w:t>
      </w:r>
      <w:r w:rsidR="00C06129" w:rsidRPr="00AE333D">
        <w:t>otvos</w:t>
      </w:r>
      <w:proofErr w:type="spellEnd"/>
      <w:r w:rsidR="00C06129" w:rsidRPr="00AE333D">
        <w:t xml:space="preserve"> </w:t>
      </w:r>
      <w:proofErr w:type="spellStart"/>
      <w:r w:rsidRPr="00AE333D">
        <w:t>Lor</w:t>
      </w:r>
      <w:r w:rsidR="00C06129" w:rsidRPr="00AE333D">
        <w:t>a</w:t>
      </w:r>
      <w:r w:rsidRPr="00AE333D">
        <w:t>nd</w:t>
      </w:r>
      <w:proofErr w:type="spellEnd"/>
      <w:r w:rsidRPr="00AE333D">
        <w:t xml:space="preserve"> University (5)</w:t>
      </w:r>
    </w:p>
    <w:p w14:paraId="69CEEBF5" w14:textId="77777777" w:rsidR="008331D2" w:rsidRPr="00AE333D" w:rsidRDefault="008331D2" w:rsidP="005722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1045"/>
        <w:gridCol w:w="664"/>
        <w:gridCol w:w="519"/>
        <w:gridCol w:w="732"/>
        <w:gridCol w:w="777"/>
        <w:gridCol w:w="772"/>
        <w:gridCol w:w="691"/>
        <w:gridCol w:w="519"/>
        <w:gridCol w:w="555"/>
        <w:gridCol w:w="754"/>
        <w:gridCol w:w="781"/>
        <w:gridCol w:w="1021"/>
      </w:tblGrid>
      <w:tr w:rsidR="00C06129" w:rsidRPr="00AE333D" w14:paraId="263942E1" w14:textId="77777777" w:rsidTr="00C06129">
        <w:trPr>
          <w:trHeight w:val="288"/>
        </w:trPr>
        <w:tc>
          <w:tcPr>
            <w:tcW w:w="960" w:type="dxa"/>
            <w:noWrap/>
            <w:hideMark/>
          </w:tcPr>
          <w:p w14:paraId="77877E63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Country</w:t>
            </w:r>
            <w:proofErr w:type="spellEnd"/>
          </w:p>
        </w:tc>
        <w:tc>
          <w:tcPr>
            <w:tcW w:w="2253" w:type="dxa"/>
            <w:noWrap/>
            <w:hideMark/>
          </w:tcPr>
          <w:p w14:paraId="2408A28A" w14:textId="77777777" w:rsidR="00C06129" w:rsidRPr="00AE333D" w:rsidRDefault="00C06129" w:rsidP="00C06129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University</w:t>
            </w:r>
          </w:p>
        </w:tc>
        <w:tc>
          <w:tcPr>
            <w:tcW w:w="1155" w:type="dxa"/>
            <w:noWrap/>
            <w:hideMark/>
          </w:tcPr>
          <w:p w14:paraId="7A50444C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CollegeRank</w:t>
            </w:r>
            <w:proofErr w:type="spellEnd"/>
          </w:p>
        </w:tc>
        <w:tc>
          <w:tcPr>
            <w:tcW w:w="960" w:type="dxa"/>
            <w:noWrap/>
            <w:hideMark/>
          </w:tcPr>
          <w:p w14:paraId="74591257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Tuition</w:t>
            </w:r>
            <w:proofErr w:type="spellEnd"/>
          </w:p>
        </w:tc>
        <w:tc>
          <w:tcPr>
            <w:tcW w:w="1316" w:type="dxa"/>
            <w:noWrap/>
            <w:hideMark/>
          </w:tcPr>
          <w:p w14:paraId="182181D4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PercOfIntStud</w:t>
            </w:r>
            <w:proofErr w:type="spellEnd"/>
          </w:p>
        </w:tc>
        <w:tc>
          <w:tcPr>
            <w:tcW w:w="1502" w:type="dxa"/>
            <w:noWrap/>
            <w:hideMark/>
          </w:tcPr>
          <w:p w14:paraId="587E5CFC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AcceptanceRate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02C20784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AvgSafetyIndex</w:t>
            </w:r>
            <w:proofErr w:type="spellEnd"/>
          </w:p>
        </w:tc>
        <w:tc>
          <w:tcPr>
            <w:tcW w:w="1175" w:type="dxa"/>
            <w:noWrap/>
            <w:hideMark/>
          </w:tcPr>
          <w:p w14:paraId="68A70FDE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CostOfLiving</w:t>
            </w:r>
            <w:proofErr w:type="spellEnd"/>
          </w:p>
        </w:tc>
        <w:tc>
          <w:tcPr>
            <w:tcW w:w="960" w:type="dxa"/>
            <w:noWrap/>
            <w:hideMark/>
          </w:tcPr>
          <w:p w14:paraId="6C18AB56" w14:textId="77777777" w:rsidR="00C06129" w:rsidRPr="00AE333D" w:rsidRDefault="00C06129" w:rsidP="00C06129">
            <w:pPr>
              <w:rPr>
                <w:b/>
                <w:bCs/>
              </w:rPr>
            </w:pPr>
            <w:r w:rsidRPr="00AE333D">
              <w:rPr>
                <w:b/>
                <w:bCs/>
              </w:rPr>
              <w:t>Rent</w:t>
            </w:r>
          </w:p>
        </w:tc>
        <w:tc>
          <w:tcPr>
            <w:tcW w:w="960" w:type="dxa"/>
            <w:noWrap/>
            <w:hideMark/>
          </w:tcPr>
          <w:p w14:paraId="09720479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Groceries</w:t>
            </w:r>
            <w:proofErr w:type="spellEnd"/>
          </w:p>
        </w:tc>
        <w:tc>
          <w:tcPr>
            <w:tcW w:w="1420" w:type="dxa"/>
            <w:noWrap/>
            <w:hideMark/>
          </w:tcPr>
          <w:p w14:paraId="76223DBE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RecreationCost</w:t>
            </w:r>
            <w:proofErr w:type="spellEnd"/>
          </w:p>
        </w:tc>
        <w:tc>
          <w:tcPr>
            <w:tcW w:w="1479" w:type="dxa"/>
            <w:noWrap/>
            <w:hideMark/>
          </w:tcPr>
          <w:p w14:paraId="1AA78D2C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HealthcarePrice</w:t>
            </w:r>
            <w:proofErr w:type="spellEnd"/>
          </w:p>
        </w:tc>
        <w:tc>
          <w:tcPr>
            <w:tcW w:w="2050" w:type="dxa"/>
            <w:noWrap/>
            <w:hideMark/>
          </w:tcPr>
          <w:p w14:paraId="28DFA13C" w14:textId="77777777" w:rsidR="00C06129" w:rsidRPr="00AE333D" w:rsidRDefault="00C06129" w:rsidP="00C06129">
            <w:pPr>
              <w:rPr>
                <w:b/>
                <w:bCs/>
              </w:rPr>
            </w:pPr>
            <w:proofErr w:type="spellStart"/>
            <w:r w:rsidRPr="00AE333D">
              <w:rPr>
                <w:b/>
                <w:bCs/>
              </w:rPr>
              <w:t>AvgMntTransportCost</w:t>
            </w:r>
            <w:proofErr w:type="spellEnd"/>
          </w:p>
        </w:tc>
      </w:tr>
      <w:tr w:rsidR="00C06129" w:rsidRPr="00AE333D" w14:paraId="293839ED" w14:textId="77777777" w:rsidTr="00C06129">
        <w:trPr>
          <w:trHeight w:val="288"/>
        </w:trPr>
        <w:tc>
          <w:tcPr>
            <w:tcW w:w="960" w:type="dxa"/>
            <w:noWrap/>
            <w:hideMark/>
          </w:tcPr>
          <w:p w14:paraId="7DC78189" w14:textId="77777777" w:rsidR="00C06129" w:rsidRPr="00AE333D" w:rsidRDefault="00C06129">
            <w:proofErr w:type="spellStart"/>
            <w:r w:rsidRPr="00AE333D">
              <w:t>Hungary</w:t>
            </w:r>
            <w:proofErr w:type="spellEnd"/>
          </w:p>
        </w:tc>
        <w:tc>
          <w:tcPr>
            <w:tcW w:w="2253" w:type="dxa"/>
            <w:noWrap/>
            <w:hideMark/>
          </w:tcPr>
          <w:p w14:paraId="69C14FC4" w14:textId="77777777" w:rsidR="00C06129" w:rsidRPr="00AE333D" w:rsidRDefault="00C06129">
            <w:proofErr w:type="spellStart"/>
            <w:r w:rsidRPr="00AE333D">
              <w:t>Eotvos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Lorand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381DFABB" w14:textId="77777777" w:rsidR="00C06129" w:rsidRPr="00AE333D" w:rsidRDefault="00C06129" w:rsidP="00C06129">
            <w:r w:rsidRPr="00AE333D">
              <w:t>153</w:t>
            </w:r>
          </w:p>
        </w:tc>
        <w:tc>
          <w:tcPr>
            <w:tcW w:w="960" w:type="dxa"/>
            <w:noWrap/>
            <w:hideMark/>
          </w:tcPr>
          <w:p w14:paraId="71289A51" w14:textId="77777777" w:rsidR="00C06129" w:rsidRPr="00AE333D" w:rsidRDefault="00C06129" w:rsidP="00C06129">
            <w:r w:rsidRPr="00AE333D">
              <w:t>5000</w:t>
            </w:r>
          </w:p>
        </w:tc>
        <w:tc>
          <w:tcPr>
            <w:tcW w:w="1316" w:type="dxa"/>
            <w:noWrap/>
            <w:hideMark/>
          </w:tcPr>
          <w:p w14:paraId="3DB51315" w14:textId="77777777" w:rsidR="00C06129" w:rsidRPr="00AE333D" w:rsidRDefault="00C06129" w:rsidP="00C06129">
            <w:r w:rsidRPr="00AE333D">
              <w:t>12</w:t>
            </w:r>
          </w:p>
        </w:tc>
        <w:tc>
          <w:tcPr>
            <w:tcW w:w="1502" w:type="dxa"/>
            <w:noWrap/>
            <w:hideMark/>
          </w:tcPr>
          <w:p w14:paraId="66A9D7A1" w14:textId="77777777" w:rsidR="00C06129" w:rsidRPr="00AE333D" w:rsidRDefault="00C06129" w:rsidP="00C06129">
            <w:r w:rsidRPr="00AE333D">
              <w:t>47</w:t>
            </w:r>
          </w:p>
        </w:tc>
        <w:tc>
          <w:tcPr>
            <w:tcW w:w="1452" w:type="dxa"/>
            <w:noWrap/>
            <w:hideMark/>
          </w:tcPr>
          <w:p w14:paraId="1CC234E0" w14:textId="77777777" w:rsidR="00C06129" w:rsidRPr="00AE333D" w:rsidRDefault="00C06129" w:rsidP="00C06129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617332BD" w14:textId="77777777" w:rsidR="00C06129" w:rsidRPr="00AE333D" w:rsidRDefault="00C06129" w:rsidP="00C06129">
            <w:r w:rsidRPr="00AE333D">
              <w:t>900</w:t>
            </w:r>
          </w:p>
        </w:tc>
        <w:tc>
          <w:tcPr>
            <w:tcW w:w="960" w:type="dxa"/>
            <w:noWrap/>
            <w:hideMark/>
          </w:tcPr>
          <w:p w14:paraId="1B6E73CC" w14:textId="77777777" w:rsidR="00C06129" w:rsidRPr="00AE333D" w:rsidRDefault="00C06129" w:rsidP="00C06129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775D2B9A" w14:textId="77777777" w:rsidR="00C06129" w:rsidRPr="00AE333D" w:rsidRDefault="00C06129" w:rsidP="00C06129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4C5EB29F" w14:textId="77777777" w:rsidR="00C06129" w:rsidRPr="00AE333D" w:rsidRDefault="00C06129" w:rsidP="00C06129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67F76B61" w14:textId="77777777" w:rsidR="00C06129" w:rsidRPr="00AE333D" w:rsidRDefault="00C06129" w:rsidP="00C06129">
            <w:r w:rsidRPr="00AE333D">
              <w:t>300</w:t>
            </w:r>
          </w:p>
        </w:tc>
        <w:tc>
          <w:tcPr>
            <w:tcW w:w="2050" w:type="dxa"/>
            <w:noWrap/>
            <w:hideMark/>
          </w:tcPr>
          <w:p w14:paraId="19DF5E7A" w14:textId="77777777" w:rsidR="00C06129" w:rsidRPr="00AE333D" w:rsidRDefault="00C06129" w:rsidP="00C06129">
            <w:r w:rsidRPr="00AE333D">
              <w:t>40</w:t>
            </w:r>
          </w:p>
        </w:tc>
      </w:tr>
      <w:tr w:rsidR="00C06129" w:rsidRPr="00AE333D" w14:paraId="5A10EF29" w14:textId="77777777" w:rsidTr="00C06129">
        <w:trPr>
          <w:trHeight w:val="288"/>
        </w:trPr>
        <w:tc>
          <w:tcPr>
            <w:tcW w:w="960" w:type="dxa"/>
            <w:noWrap/>
            <w:hideMark/>
          </w:tcPr>
          <w:p w14:paraId="6D12F723" w14:textId="77777777" w:rsidR="00C06129" w:rsidRPr="00AE333D" w:rsidRDefault="00C06129">
            <w:proofErr w:type="spellStart"/>
            <w:r w:rsidRPr="00AE333D">
              <w:t>Hunga</w:t>
            </w:r>
            <w:r w:rsidRPr="00AE333D">
              <w:lastRenderedPageBreak/>
              <w:t>ry</w:t>
            </w:r>
            <w:proofErr w:type="spellEnd"/>
          </w:p>
        </w:tc>
        <w:tc>
          <w:tcPr>
            <w:tcW w:w="2253" w:type="dxa"/>
            <w:noWrap/>
            <w:hideMark/>
          </w:tcPr>
          <w:p w14:paraId="0B9FE2D8" w14:textId="77777777" w:rsidR="00C06129" w:rsidRPr="00AE333D" w:rsidRDefault="00C06129">
            <w:proofErr w:type="spellStart"/>
            <w:r w:rsidRPr="00AE333D">
              <w:lastRenderedPageBreak/>
              <w:t>Eotvos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Lorand</w:t>
            </w:r>
            <w:proofErr w:type="spellEnd"/>
            <w:r w:rsidRPr="00AE333D">
              <w:t xml:space="preserve"> </w:t>
            </w:r>
            <w:r w:rsidRPr="00AE333D">
              <w:lastRenderedPageBreak/>
              <w:t>University</w:t>
            </w:r>
          </w:p>
        </w:tc>
        <w:tc>
          <w:tcPr>
            <w:tcW w:w="1155" w:type="dxa"/>
            <w:noWrap/>
            <w:hideMark/>
          </w:tcPr>
          <w:p w14:paraId="0FCE25F4" w14:textId="77777777" w:rsidR="00C06129" w:rsidRPr="00AE333D" w:rsidRDefault="00C06129" w:rsidP="00C06129">
            <w:r w:rsidRPr="00AE333D">
              <w:lastRenderedPageBreak/>
              <w:t>171</w:t>
            </w:r>
          </w:p>
        </w:tc>
        <w:tc>
          <w:tcPr>
            <w:tcW w:w="960" w:type="dxa"/>
            <w:noWrap/>
            <w:hideMark/>
          </w:tcPr>
          <w:p w14:paraId="7292BEEE" w14:textId="77777777" w:rsidR="00C06129" w:rsidRPr="00AE333D" w:rsidRDefault="00C06129" w:rsidP="00C06129">
            <w:r w:rsidRPr="00AE333D">
              <w:t>4000</w:t>
            </w:r>
          </w:p>
        </w:tc>
        <w:tc>
          <w:tcPr>
            <w:tcW w:w="1316" w:type="dxa"/>
            <w:noWrap/>
            <w:hideMark/>
          </w:tcPr>
          <w:p w14:paraId="02B3A0A2" w14:textId="77777777" w:rsidR="00C06129" w:rsidRPr="00AE333D" w:rsidRDefault="00C06129" w:rsidP="00C06129">
            <w:r w:rsidRPr="00AE333D">
              <w:t>12</w:t>
            </w:r>
          </w:p>
        </w:tc>
        <w:tc>
          <w:tcPr>
            <w:tcW w:w="1502" w:type="dxa"/>
            <w:noWrap/>
            <w:hideMark/>
          </w:tcPr>
          <w:p w14:paraId="4026172E" w14:textId="77777777" w:rsidR="00C06129" w:rsidRPr="00AE333D" w:rsidRDefault="00C06129" w:rsidP="00C06129">
            <w:r w:rsidRPr="00AE333D">
              <w:t>35</w:t>
            </w:r>
          </w:p>
        </w:tc>
        <w:tc>
          <w:tcPr>
            <w:tcW w:w="1452" w:type="dxa"/>
            <w:noWrap/>
            <w:hideMark/>
          </w:tcPr>
          <w:p w14:paraId="10541FA0" w14:textId="77777777" w:rsidR="00C06129" w:rsidRPr="00AE333D" w:rsidRDefault="00C06129" w:rsidP="00C06129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064DF46D" w14:textId="77777777" w:rsidR="00C06129" w:rsidRPr="00AE333D" w:rsidRDefault="00C06129" w:rsidP="00C06129">
            <w:r w:rsidRPr="00AE333D">
              <w:t>800</w:t>
            </w:r>
          </w:p>
        </w:tc>
        <w:tc>
          <w:tcPr>
            <w:tcW w:w="960" w:type="dxa"/>
            <w:noWrap/>
            <w:hideMark/>
          </w:tcPr>
          <w:p w14:paraId="77A6AF05" w14:textId="77777777" w:rsidR="00C06129" w:rsidRPr="00AE333D" w:rsidRDefault="00C06129" w:rsidP="00C06129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50954036" w14:textId="77777777" w:rsidR="00C06129" w:rsidRPr="00AE333D" w:rsidRDefault="00C06129" w:rsidP="00C06129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08CD38F4" w14:textId="77777777" w:rsidR="00C06129" w:rsidRPr="00AE333D" w:rsidRDefault="00C06129" w:rsidP="00C06129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440E9A3E" w14:textId="77777777" w:rsidR="00C06129" w:rsidRPr="00AE333D" w:rsidRDefault="00C06129" w:rsidP="00C06129">
            <w:r w:rsidRPr="00AE333D">
              <w:t>250</w:t>
            </w:r>
          </w:p>
        </w:tc>
        <w:tc>
          <w:tcPr>
            <w:tcW w:w="2050" w:type="dxa"/>
            <w:noWrap/>
            <w:hideMark/>
          </w:tcPr>
          <w:p w14:paraId="7F401FCD" w14:textId="77777777" w:rsidR="00C06129" w:rsidRPr="00AE333D" w:rsidRDefault="00C06129" w:rsidP="00C06129">
            <w:r w:rsidRPr="00AE333D">
              <w:t>35</w:t>
            </w:r>
          </w:p>
        </w:tc>
      </w:tr>
      <w:tr w:rsidR="00C06129" w:rsidRPr="00AE333D" w14:paraId="7CC81974" w14:textId="77777777" w:rsidTr="00C06129">
        <w:trPr>
          <w:trHeight w:val="288"/>
        </w:trPr>
        <w:tc>
          <w:tcPr>
            <w:tcW w:w="960" w:type="dxa"/>
            <w:noWrap/>
            <w:hideMark/>
          </w:tcPr>
          <w:p w14:paraId="56B3E31E" w14:textId="77777777" w:rsidR="00C06129" w:rsidRPr="00AE333D" w:rsidRDefault="00C06129">
            <w:proofErr w:type="spellStart"/>
            <w:r w:rsidRPr="00AE333D">
              <w:t>Hungary</w:t>
            </w:r>
            <w:proofErr w:type="spellEnd"/>
          </w:p>
        </w:tc>
        <w:tc>
          <w:tcPr>
            <w:tcW w:w="2253" w:type="dxa"/>
            <w:noWrap/>
            <w:hideMark/>
          </w:tcPr>
          <w:p w14:paraId="4E1CCCF7" w14:textId="77777777" w:rsidR="00C06129" w:rsidRPr="00AE333D" w:rsidRDefault="00C06129">
            <w:proofErr w:type="spellStart"/>
            <w:r w:rsidRPr="00AE333D">
              <w:t>Eotvos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Lorand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41EFFC1E" w14:textId="77777777" w:rsidR="00C06129" w:rsidRPr="00AE333D" w:rsidRDefault="00C06129" w:rsidP="00C06129">
            <w:r w:rsidRPr="00AE333D">
              <w:t>186</w:t>
            </w:r>
          </w:p>
        </w:tc>
        <w:tc>
          <w:tcPr>
            <w:tcW w:w="960" w:type="dxa"/>
            <w:noWrap/>
            <w:hideMark/>
          </w:tcPr>
          <w:p w14:paraId="2EA7E351" w14:textId="77777777" w:rsidR="00C06129" w:rsidRPr="00AE333D" w:rsidRDefault="00C06129" w:rsidP="00C06129">
            <w:r w:rsidRPr="00AE333D">
              <w:t>1800</w:t>
            </w:r>
          </w:p>
        </w:tc>
        <w:tc>
          <w:tcPr>
            <w:tcW w:w="1316" w:type="dxa"/>
            <w:noWrap/>
            <w:hideMark/>
          </w:tcPr>
          <w:p w14:paraId="79C85AC9" w14:textId="77777777" w:rsidR="00C06129" w:rsidRPr="00AE333D" w:rsidRDefault="00C06129" w:rsidP="00C06129">
            <w:r w:rsidRPr="00AE333D">
              <w:t>12</w:t>
            </w:r>
          </w:p>
        </w:tc>
        <w:tc>
          <w:tcPr>
            <w:tcW w:w="1502" w:type="dxa"/>
            <w:noWrap/>
            <w:hideMark/>
          </w:tcPr>
          <w:p w14:paraId="164FD259" w14:textId="77777777" w:rsidR="00C06129" w:rsidRPr="00AE333D" w:rsidRDefault="00C06129" w:rsidP="00C06129">
            <w:r w:rsidRPr="00AE333D">
              <w:t>50</w:t>
            </w:r>
          </w:p>
        </w:tc>
        <w:tc>
          <w:tcPr>
            <w:tcW w:w="1452" w:type="dxa"/>
            <w:noWrap/>
            <w:hideMark/>
          </w:tcPr>
          <w:p w14:paraId="0F456798" w14:textId="77777777" w:rsidR="00C06129" w:rsidRPr="00AE333D" w:rsidRDefault="00C06129" w:rsidP="00C06129">
            <w:r w:rsidRPr="00AE333D">
              <w:t>80</w:t>
            </w:r>
          </w:p>
        </w:tc>
        <w:tc>
          <w:tcPr>
            <w:tcW w:w="1175" w:type="dxa"/>
            <w:noWrap/>
            <w:hideMark/>
          </w:tcPr>
          <w:p w14:paraId="74A3DBBA" w14:textId="77777777" w:rsidR="00C06129" w:rsidRPr="00AE333D" w:rsidRDefault="00C06129" w:rsidP="00C06129">
            <w:r w:rsidRPr="00AE333D">
              <w:t>850</w:t>
            </w:r>
          </w:p>
        </w:tc>
        <w:tc>
          <w:tcPr>
            <w:tcW w:w="960" w:type="dxa"/>
            <w:noWrap/>
            <w:hideMark/>
          </w:tcPr>
          <w:p w14:paraId="4D316089" w14:textId="77777777" w:rsidR="00C06129" w:rsidRPr="00AE333D" w:rsidRDefault="00C06129" w:rsidP="00C06129">
            <w:r w:rsidRPr="00AE333D">
              <w:t>300</w:t>
            </w:r>
          </w:p>
        </w:tc>
        <w:tc>
          <w:tcPr>
            <w:tcW w:w="960" w:type="dxa"/>
            <w:noWrap/>
            <w:hideMark/>
          </w:tcPr>
          <w:p w14:paraId="7A514C3F" w14:textId="77777777" w:rsidR="00C06129" w:rsidRPr="00AE333D" w:rsidRDefault="00C06129" w:rsidP="00C06129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1BE6FCFB" w14:textId="77777777" w:rsidR="00C06129" w:rsidRPr="00AE333D" w:rsidRDefault="00C06129" w:rsidP="00C06129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0783F8D6" w14:textId="77777777" w:rsidR="00C06129" w:rsidRPr="00AE333D" w:rsidRDefault="00C06129" w:rsidP="00C06129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6CEDE070" w14:textId="77777777" w:rsidR="00C06129" w:rsidRPr="00AE333D" w:rsidRDefault="00C06129" w:rsidP="00C06129">
            <w:r w:rsidRPr="00AE333D">
              <w:t>35</w:t>
            </w:r>
          </w:p>
        </w:tc>
      </w:tr>
      <w:tr w:rsidR="00C06129" w:rsidRPr="00AE333D" w14:paraId="0136A904" w14:textId="77777777" w:rsidTr="00C06129">
        <w:trPr>
          <w:trHeight w:val="288"/>
        </w:trPr>
        <w:tc>
          <w:tcPr>
            <w:tcW w:w="960" w:type="dxa"/>
            <w:noWrap/>
            <w:hideMark/>
          </w:tcPr>
          <w:p w14:paraId="23855F38" w14:textId="77777777" w:rsidR="00C06129" w:rsidRPr="00AE333D" w:rsidRDefault="00C06129">
            <w:proofErr w:type="spellStart"/>
            <w:r w:rsidRPr="00AE333D">
              <w:t>Hungary</w:t>
            </w:r>
            <w:proofErr w:type="spellEnd"/>
          </w:p>
        </w:tc>
        <w:tc>
          <w:tcPr>
            <w:tcW w:w="2253" w:type="dxa"/>
            <w:noWrap/>
            <w:hideMark/>
          </w:tcPr>
          <w:p w14:paraId="4EA2A65C" w14:textId="77777777" w:rsidR="00C06129" w:rsidRPr="00AE333D" w:rsidRDefault="00C06129">
            <w:proofErr w:type="spellStart"/>
            <w:r w:rsidRPr="00AE333D">
              <w:t>Eotvos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Lorand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50D4E80B" w14:textId="77777777" w:rsidR="00C06129" w:rsidRPr="00AE333D" w:rsidRDefault="00C06129" w:rsidP="00C06129">
            <w:r w:rsidRPr="00AE333D">
              <w:t>225</w:t>
            </w:r>
          </w:p>
        </w:tc>
        <w:tc>
          <w:tcPr>
            <w:tcW w:w="960" w:type="dxa"/>
            <w:noWrap/>
            <w:hideMark/>
          </w:tcPr>
          <w:p w14:paraId="12D6D8EC" w14:textId="77777777" w:rsidR="00C06129" w:rsidRPr="00AE333D" w:rsidRDefault="00C06129" w:rsidP="00C06129">
            <w:r w:rsidRPr="00AE333D">
              <w:t>2000</w:t>
            </w:r>
          </w:p>
        </w:tc>
        <w:tc>
          <w:tcPr>
            <w:tcW w:w="1316" w:type="dxa"/>
            <w:noWrap/>
            <w:hideMark/>
          </w:tcPr>
          <w:p w14:paraId="574C90ED" w14:textId="77777777" w:rsidR="00C06129" w:rsidRPr="00AE333D" w:rsidRDefault="00C06129" w:rsidP="00C06129">
            <w:r w:rsidRPr="00AE333D">
              <w:t>15</w:t>
            </w:r>
          </w:p>
        </w:tc>
        <w:tc>
          <w:tcPr>
            <w:tcW w:w="1502" w:type="dxa"/>
            <w:noWrap/>
            <w:hideMark/>
          </w:tcPr>
          <w:p w14:paraId="2F60C0F8" w14:textId="77777777" w:rsidR="00C06129" w:rsidRPr="00AE333D" w:rsidRDefault="00C06129" w:rsidP="00C06129">
            <w:r w:rsidRPr="00AE333D">
              <w:t>60</w:t>
            </w:r>
          </w:p>
        </w:tc>
        <w:tc>
          <w:tcPr>
            <w:tcW w:w="1452" w:type="dxa"/>
            <w:noWrap/>
            <w:hideMark/>
          </w:tcPr>
          <w:p w14:paraId="2DD7C103" w14:textId="77777777" w:rsidR="00C06129" w:rsidRPr="00AE333D" w:rsidRDefault="00C06129" w:rsidP="00C06129">
            <w:r w:rsidRPr="00AE333D">
              <w:t>85</w:t>
            </w:r>
          </w:p>
        </w:tc>
        <w:tc>
          <w:tcPr>
            <w:tcW w:w="1175" w:type="dxa"/>
            <w:noWrap/>
            <w:hideMark/>
          </w:tcPr>
          <w:p w14:paraId="49145E8A" w14:textId="77777777" w:rsidR="00C06129" w:rsidRPr="00AE333D" w:rsidRDefault="00C06129" w:rsidP="00C06129">
            <w:r w:rsidRPr="00AE333D">
              <w:t>850</w:t>
            </w:r>
          </w:p>
        </w:tc>
        <w:tc>
          <w:tcPr>
            <w:tcW w:w="960" w:type="dxa"/>
            <w:noWrap/>
            <w:hideMark/>
          </w:tcPr>
          <w:p w14:paraId="2D7BB4CB" w14:textId="77777777" w:rsidR="00C06129" w:rsidRPr="00AE333D" w:rsidRDefault="00C06129" w:rsidP="00C06129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7DD38F5B" w14:textId="77777777" w:rsidR="00C06129" w:rsidRPr="00AE333D" w:rsidRDefault="00C06129" w:rsidP="00C06129">
            <w:r w:rsidRPr="00AE333D">
              <w:t>200</w:t>
            </w:r>
          </w:p>
        </w:tc>
        <w:tc>
          <w:tcPr>
            <w:tcW w:w="1420" w:type="dxa"/>
            <w:noWrap/>
            <w:hideMark/>
          </w:tcPr>
          <w:p w14:paraId="382F9E6E" w14:textId="77777777" w:rsidR="00C06129" w:rsidRPr="00AE333D" w:rsidRDefault="00C06129" w:rsidP="00C06129">
            <w:r w:rsidRPr="00AE333D">
              <w:t>100</w:t>
            </w:r>
          </w:p>
        </w:tc>
        <w:tc>
          <w:tcPr>
            <w:tcW w:w="1479" w:type="dxa"/>
            <w:noWrap/>
            <w:hideMark/>
          </w:tcPr>
          <w:p w14:paraId="15DDABEB" w14:textId="77777777" w:rsidR="00C06129" w:rsidRPr="00AE333D" w:rsidRDefault="00C06129" w:rsidP="00C06129">
            <w:r w:rsidRPr="00AE333D">
              <w:t>150</w:t>
            </w:r>
          </w:p>
        </w:tc>
        <w:tc>
          <w:tcPr>
            <w:tcW w:w="2050" w:type="dxa"/>
            <w:noWrap/>
            <w:hideMark/>
          </w:tcPr>
          <w:p w14:paraId="7419148F" w14:textId="77777777" w:rsidR="00C06129" w:rsidRPr="00AE333D" w:rsidRDefault="00C06129" w:rsidP="00C06129">
            <w:r w:rsidRPr="00AE333D">
              <w:t>35</w:t>
            </w:r>
          </w:p>
        </w:tc>
      </w:tr>
      <w:tr w:rsidR="00C06129" w:rsidRPr="00AE333D" w14:paraId="17801E1B" w14:textId="77777777" w:rsidTr="00C06129">
        <w:trPr>
          <w:trHeight w:val="288"/>
        </w:trPr>
        <w:tc>
          <w:tcPr>
            <w:tcW w:w="960" w:type="dxa"/>
            <w:noWrap/>
            <w:hideMark/>
          </w:tcPr>
          <w:p w14:paraId="28FEA3B2" w14:textId="77777777" w:rsidR="00C06129" w:rsidRPr="00AE333D" w:rsidRDefault="00C06129">
            <w:proofErr w:type="spellStart"/>
            <w:r w:rsidRPr="00AE333D">
              <w:t>Hungary</w:t>
            </w:r>
            <w:proofErr w:type="spellEnd"/>
          </w:p>
        </w:tc>
        <w:tc>
          <w:tcPr>
            <w:tcW w:w="2253" w:type="dxa"/>
            <w:noWrap/>
            <w:hideMark/>
          </w:tcPr>
          <w:p w14:paraId="4BDAA1B5" w14:textId="77777777" w:rsidR="00C06129" w:rsidRPr="00AE333D" w:rsidRDefault="00C06129">
            <w:proofErr w:type="spellStart"/>
            <w:r w:rsidRPr="00AE333D">
              <w:t>Eotvos</w:t>
            </w:r>
            <w:proofErr w:type="spellEnd"/>
            <w:r w:rsidRPr="00AE333D">
              <w:t xml:space="preserve"> </w:t>
            </w:r>
            <w:proofErr w:type="spellStart"/>
            <w:r w:rsidRPr="00AE333D">
              <w:t>Lorand</w:t>
            </w:r>
            <w:proofErr w:type="spellEnd"/>
            <w:r w:rsidRPr="00AE333D">
              <w:t xml:space="preserve"> University</w:t>
            </w:r>
          </w:p>
        </w:tc>
        <w:tc>
          <w:tcPr>
            <w:tcW w:w="1155" w:type="dxa"/>
            <w:noWrap/>
            <w:hideMark/>
          </w:tcPr>
          <w:p w14:paraId="1D7A6B05" w14:textId="77777777" w:rsidR="00C06129" w:rsidRPr="00AE333D" w:rsidRDefault="00C06129" w:rsidP="00C06129">
            <w:r w:rsidRPr="00AE333D">
              <w:t>666</w:t>
            </w:r>
          </w:p>
        </w:tc>
        <w:tc>
          <w:tcPr>
            <w:tcW w:w="960" w:type="dxa"/>
            <w:noWrap/>
            <w:hideMark/>
          </w:tcPr>
          <w:p w14:paraId="7C685AE8" w14:textId="77777777" w:rsidR="00C06129" w:rsidRPr="00AE333D" w:rsidRDefault="00C06129" w:rsidP="00C06129">
            <w:r w:rsidRPr="00AE333D">
              <w:t>3000</w:t>
            </w:r>
          </w:p>
        </w:tc>
        <w:tc>
          <w:tcPr>
            <w:tcW w:w="1316" w:type="dxa"/>
            <w:noWrap/>
            <w:hideMark/>
          </w:tcPr>
          <w:p w14:paraId="4A746A0C" w14:textId="77777777" w:rsidR="00C06129" w:rsidRPr="00AE333D" w:rsidRDefault="00C06129" w:rsidP="00C06129">
            <w:r w:rsidRPr="00AE333D">
              <w:t>10</w:t>
            </w:r>
          </w:p>
        </w:tc>
        <w:tc>
          <w:tcPr>
            <w:tcW w:w="1502" w:type="dxa"/>
            <w:noWrap/>
            <w:hideMark/>
          </w:tcPr>
          <w:p w14:paraId="6F151A42" w14:textId="77777777" w:rsidR="00C06129" w:rsidRPr="00AE333D" w:rsidRDefault="00C06129" w:rsidP="00C06129">
            <w:r w:rsidRPr="00AE333D">
              <w:t>75</w:t>
            </w:r>
          </w:p>
        </w:tc>
        <w:tc>
          <w:tcPr>
            <w:tcW w:w="1452" w:type="dxa"/>
            <w:noWrap/>
            <w:hideMark/>
          </w:tcPr>
          <w:p w14:paraId="179D5642" w14:textId="77777777" w:rsidR="00C06129" w:rsidRPr="00AE333D" w:rsidRDefault="00C06129" w:rsidP="00C06129">
            <w:r w:rsidRPr="00AE333D">
              <w:t>90</w:t>
            </w:r>
          </w:p>
        </w:tc>
        <w:tc>
          <w:tcPr>
            <w:tcW w:w="1175" w:type="dxa"/>
            <w:noWrap/>
            <w:hideMark/>
          </w:tcPr>
          <w:p w14:paraId="0A02D442" w14:textId="77777777" w:rsidR="00C06129" w:rsidRPr="00AE333D" w:rsidRDefault="00C06129" w:rsidP="00C06129">
            <w:r w:rsidRPr="00AE333D">
              <w:t>700</w:t>
            </w:r>
          </w:p>
        </w:tc>
        <w:tc>
          <w:tcPr>
            <w:tcW w:w="960" w:type="dxa"/>
            <w:noWrap/>
            <w:hideMark/>
          </w:tcPr>
          <w:p w14:paraId="299596E2" w14:textId="77777777" w:rsidR="00C06129" w:rsidRPr="00AE333D" w:rsidRDefault="00C06129" w:rsidP="00C06129">
            <w:r w:rsidRPr="00AE333D">
              <w:t>350</w:t>
            </w:r>
          </w:p>
        </w:tc>
        <w:tc>
          <w:tcPr>
            <w:tcW w:w="960" w:type="dxa"/>
            <w:noWrap/>
            <w:hideMark/>
          </w:tcPr>
          <w:p w14:paraId="6ACA2AB3" w14:textId="77777777" w:rsidR="00C06129" w:rsidRPr="00AE333D" w:rsidRDefault="00C06129" w:rsidP="00C06129">
            <w:r w:rsidRPr="00AE333D">
              <w:t>150</w:t>
            </w:r>
          </w:p>
        </w:tc>
        <w:tc>
          <w:tcPr>
            <w:tcW w:w="1420" w:type="dxa"/>
            <w:noWrap/>
            <w:hideMark/>
          </w:tcPr>
          <w:p w14:paraId="68D5039F" w14:textId="77777777" w:rsidR="00C06129" w:rsidRPr="00AE333D" w:rsidRDefault="00C06129" w:rsidP="00C06129">
            <w:r w:rsidRPr="00AE333D">
              <w:t>50</w:t>
            </w:r>
          </w:p>
        </w:tc>
        <w:tc>
          <w:tcPr>
            <w:tcW w:w="1479" w:type="dxa"/>
            <w:noWrap/>
            <w:hideMark/>
          </w:tcPr>
          <w:p w14:paraId="4EF8C87F" w14:textId="77777777" w:rsidR="00C06129" w:rsidRPr="00AE333D" w:rsidRDefault="00C06129" w:rsidP="00C06129">
            <w:r w:rsidRPr="00AE333D">
              <w:t>200</w:t>
            </w:r>
          </w:p>
        </w:tc>
        <w:tc>
          <w:tcPr>
            <w:tcW w:w="2050" w:type="dxa"/>
            <w:noWrap/>
            <w:hideMark/>
          </w:tcPr>
          <w:p w14:paraId="393092E5" w14:textId="77777777" w:rsidR="00C06129" w:rsidRPr="00AE333D" w:rsidRDefault="00C06129" w:rsidP="00C06129">
            <w:r w:rsidRPr="00AE333D">
              <w:t>30</w:t>
            </w:r>
          </w:p>
        </w:tc>
      </w:tr>
    </w:tbl>
    <w:p w14:paraId="03F9DDD8" w14:textId="77777777" w:rsidR="008331D2" w:rsidRPr="00AE333D" w:rsidRDefault="008331D2" w:rsidP="00572293"/>
    <w:p w14:paraId="1515AAE6" w14:textId="77777777" w:rsidR="00A45215" w:rsidRPr="00AE333D" w:rsidRDefault="00A45215" w:rsidP="00572293"/>
    <w:p w14:paraId="61FC90B3" w14:textId="623ABF41" w:rsidR="00A45215" w:rsidRPr="00AE333D" w:rsidRDefault="00A45215" w:rsidP="00572293">
      <w:r w:rsidRPr="00AE333D">
        <w:t>Za ponavljana sveučilišta je svaki put stavio isti link kao i smjerove na sveučilištu.</w:t>
      </w:r>
    </w:p>
    <w:p w14:paraId="6B326686" w14:textId="77777777" w:rsidR="00572293" w:rsidRPr="00AE333D" w:rsidRDefault="00572293" w:rsidP="00572293"/>
    <w:p w14:paraId="07941C4B" w14:textId="77777777" w:rsidR="00572293" w:rsidRPr="00AE333D" w:rsidRDefault="00572293" w:rsidP="00572293">
      <w:r w:rsidRPr="00AE333D">
        <w:t xml:space="preserve">To je bilo do </w:t>
      </w:r>
      <w:proofErr w:type="spellStart"/>
      <w:r w:rsidRPr="00AE333D">
        <w:t>rankinga</w:t>
      </w:r>
      <w:proofErr w:type="spellEnd"/>
      <w:r w:rsidRPr="00AE333D">
        <w:t xml:space="preserve"> 350. Uvidjevši da puno ponavlja sveučilišta odlučujemo mu dati izvor od kojeg će uzimati </w:t>
      </w:r>
      <w:proofErr w:type="spellStart"/>
      <w:r w:rsidRPr="00AE333D">
        <w:t>rankinge</w:t>
      </w:r>
      <w:proofErr w:type="spellEnd"/>
      <w:r w:rsidRPr="00AE333D">
        <w:t xml:space="preserve"> sveučilišta:</w:t>
      </w:r>
    </w:p>
    <w:p w14:paraId="580E153A" w14:textId="77777777" w:rsidR="00572293" w:rsidRPr="00AE333D" w:rsidRDefault="00572293" w:rsidP="00572293">
      <w:r w:rsidRPr="00AE333D">
        <w:rPr>
          <w:noProof/>
        </w:rPr>
        <w:drawing>
          <wp:inline distT="0" distB="0" distL="0" distR="0" wp14:anchorId="0ED55A6B" wp14:editId="29FA8427">
            <wp:extent cx="5972810" cy="3418840"/>
            <wp:effectExtent l="0" t="0" r="8890" b="0"/>
            <wp:docPr id="1717959868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59868" name="Slika 1" descr="Slika na kojoj se prikazuje tekst, snimka zaslona, Font, broj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FF5F" w14:textId="77777777" w:rsidR="00572293" w:rsidRPr="00AE333D" w:rsidRDefault="00572293" w:rsidP="00572293"/>
    <w:p w14:paraId="0DCE4205" w14:textId="77777777" w:rsidR="00572293" w:rsidRPr="00AE333D" w:rsidRDefault="00572293" w:rsidP="00572293"/>
    <w:p w14:paraId="4C4AEA4D" w14:textId="77777777" w:rsidR="00572293" w:rsidRPr="00AE333D" w:rsidRDefault="00572293" w:rsidP="00572293"/>
    <w:p w14:paraId="2F5143D0" w14:textId="77777777" w:rsidR="00572293" w:rsidRPr="00AE333D" w:rsidRDefault="00572293" w:rsidP="00572293">
      <w:r w:rsidRPr="00AE333D">
        <w:rPr>
          <w:noProof/>
        </w:rPr>
        <w:lastRenderedPageBreak/>
        <w:drawing>
          <wp:inline distT="0" distB="0" distL="0" distR="0" wp14:anchorId="0AACA3E0" wp14:editId="1C178016">
            <wp:extent cx="5972810" cy="2288540"/>
            <wp:effectExtent l="0" t="0" r="8890" b="0"/>
            <wp:docPr id="1288275265" name="Slika 1" descr="Slika na kojoj se prikazuje tekst, snimka zaslona, broj, paraleln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75265" name="Slika 1" descr="Slika na kojoj se prikazuje tekst, snimka zaslona, broj, paralelno&#10;&#10;Opis je automatski generir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FDE8" w14:textId="77777777" w:rsidR="00BB020E" w:rsidRPr="00AE333D" w:rsidRDefault="00BB020E" w:rsidP="00572293"/>
    <w:p w14:paraId="5BA3520F" w14:textId="2ACD1D25" w:rsidR="00572293" w:rsidRPr="00AE333D" w:rsidRDefault="00572293" w:rsidP="00572293">
      <w:r w:rsidRPr="00AE333D">
        <w:t xml:space="preserve">Daje u potpunosti različita sveučilišta od onih koja su navedena na stranici. Misleći da možda nije dovoljno dobro specificiran </w:t>
      </w:r>
      <w:r w:rsidR="00262026" w:rsidRPr="00AE333D">
        <w:t>upit</w:t>
      </w:r>
      <w:r w:rsidRPr="00AE333D">
        <w:t xml:space="preserve"> (nedovoljno </w:t>
      </w:r>
      <w:proofErr w:type="spellStart"/>
      <w:r w:rsidRPr="00AE333D">
        <w:t>specifirano</w:t>
      </w:r>
      <w:proofErr w:type="spellEnd"/>
      <w:r w:rsidRPr="00AE333D">
        <w:t xml:space="preserve"> šta označava 350) ponavljamo ga s dodatkom da pogleda prema </w:t>
      </w:r>
      <w:proofErr w:type="spellStart"/>
      <w:r w:rsidRPr="00AE333D">
        <w:t>world</w:t>
      </w:r>
      <w:proofErr w:type="spellEnd"/>
      <w:r w:rsidRPr="00AE333D">
        <w:t xml:space="preserve"> </w:t>
      </w:r>
      <w:proofErr w:type="spellStart"/>
      <w:r w:rsidRPr="00AE333D">
        <w:t>rank</w:t>
      </w:r>
      <w:proofErr w:type="spellEnd"/>
      <w:r w:rsidR="00BB020E" w:rsidRPr="00AE333D">
        <w:t>-u</w:t>
      </w:r>
      <w:r w:rsidRPr="00AE333D">
        <w:t xml:space="preserve"> koji je prvi paramet</w:t>
      </w:r>
      <w:r w:rsidR="00BB020E" w:rsidRPr="00AE333D">
        <w:t>a</w:t>
      </w:r>
      <w:r w:rsidRPr="00AE333D">
        <w:t>r u tablici.</w:t>
      </w:r>
    </w:p>
    <w:p w14:paraId="238FFEF0" w14:textId="77777777" w:rsidR="00572293" w:rsidRPr="00AE333D" w:rsidRDefault="00572293" w:rsidP="00572293"/>
    <w:p w14:paraId="66340FD5" w14:textId="77777777" w:rsidR="00572293" w:rsidRPr="00AE333D" w:rsidRDefault="00572293" w:rsidP="00572293"/>
    <w:p w14:paraId="765045A1" w14:textId="77777777" w:rsidR="00572293" w:rsidRPr="00AE333D" w:rsidRDefault="00572293" w:rsidP="00572293">
      <w:r w:rsidRPr="00AE333D">
        <w:rPr>
          <w:noProof/>
        </w:rPr>
        <w:drawing>
          <wp:inline distT="0" distB="0" distL="0" distR="0" wp14:anchorId="4C99948F" wp14:editId="3AE51BDC">
            <wp:extent cx="5972810" cy="3430270"/>
            <wp:effectExtent l="0" t="0" r="8890" b="0"/>
            <wp:docPr id="1821306451" name="Slika 1" descr="Slika na kojoj se prikazuje tekst, snimka zaslona, broj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6451" name="Slika 1" descr="Slika na kojoj se prikazuje tekst, snimka zaslona, broj, Font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71B5" w14:textId="77777777" w:rsidR="009A5268" w:rsidRPr="00AE333D" w:rsidRDefault="009A5268" w:rsidP="00572293"/>
    <w:p w14:paraId="008C16DF" w14:textId="77777777" w:rsidR="00572293" w:rsidRPr="00AE333D" w:rsidRDefault="00572293" w:rsidP="00572293">
      <w:r w:rsidRPr="00AE333D">
        <w:rPr>
          <w:noProof/>
        </w:rPr>
        <w:drawing>
          <wp:inline distT="0" distB="0" distL="0" distR="0" wp14:anchorId="026AAA48" wp14:editId="51133A16">
            <wp:extent cx="5972810" cy="262255"/>
            <wp:effectExtent l="0" t="0" r="8890" b="4445"/>
            <wp:docPr id="45503317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33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E26A" w14:textId="54A15237" w:rsidR="00620B2D" w:rsidRPr="00AE333D" w:rsidRDefault="00572293" w:rsidP="00572293">
      <w:r w:rsidRPr="00AE333D">
        <w:t xml:space="preserve">Opet nije dobro posložio sveučilišta, čak je i u odnosu na prethodni </w:t>
      </w:r>
      <w:r w:rsidR="00262026" w:rsidRPr="00AE333D">
        <w:t>upit</w:t>
      </w:r>
      <w:r w:rsidRPr="00AE333D">
        <w:t xml:space="preserve"> drugačije posložio sveučilišta i dalje </w:t>
      </w:r>
      <w:r w:rsidR="00A1767E" w:rsidRPr="00AE333D">
        <w:t>netočno</w:t>
      </w:r>
      <w:r w:rsidRPr="00AE333D">
        <w:t xml:space="preserve">. Iako je </w:t>
      </w:r>
      <w:r w:rsidR="00A1767E" w:rsidRPr="00AE333D">
        <w:t>netočno</w:t>
      </w:r>
      <w:r w:rsidRPr="00AE333D">
        <w:t xml:space="preserve"> posložio sveučilišta ona i dalje postoje na danoj stranici.</w:t>
      </w:r>
    </w:p>
    <w:p w14:paraId="519FEF1B" w14:textId="77777777" w:rsidR="00A45215" w:rsidRPr="00AE333D" w:rsidRDefault="00A45215" w:rsidP="00572293"/>
    <w:p w14:paraId="70745CA3" w14:textId="0608A786" w:rsidR="00A45215" w:rsidRPr="00AE333D" w:rsidRDefault="00A45215" w:rsidP="00572293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4B06DB4B" w14:textId="77777777" w:rsidR="00620B2D" w:rsidRPr="00AE333D" w:rsidRDefault="00620B2D" w:rsidP="00572293">
      <w:pPr>
        <w:pStyle w:val="BodyText"/>
        <w:ind w:left="0"/>
      </w:pPr>
    </w:p>
    <w:p w14:paraId="61179D77" w14:textId="77777777" w:rsidR="00BB0DA6" w:rsidRPr="00AE333D" w:rsidRDefault="00620B2D" w:rsidP="006D00C5">
      <w:pPr>
        <w:pStyle w:val="Heading1"/>
      </w:pPr>
      <w:r w:rsidRPr="00AE333D">
        <w:br w:type="page"/>
      </w:r>
      <w:bookmarkStart w:id="1" w:name="_Toc189068172"/>
      <w:r w:rsidRPr="00AE333D">
        <w:lastRenderedPageBreak/>
        <w:t>Tehničke značajke</w:t>
      </w:r>
      <w:bookmarkEnd w:id="1"/>
    </w:p>
    <w:p w14:paraId="6200DA89" w14:textId="77777777" w:rsidR="00620B2D" w:rsidRPr="00AE333D" w:rsidRDefault="00620B2D" w:rsidP="00262026">
      <w:pPr>
        <w:pStyle w:val="BodyText"/>
        <w:ind w:left="0"/>
      </w:pPr>
    </w:p>
    <w:p w14:paraId="6F608905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web aplikacije sa korisničke strane korišten je okvir besplatne programske podrške </w:t>
      </w:r>
      <w:hyperlink r:id="rId38" w:history="1">
        <w:proofErr w:type="spellStart"/>
        <w:r w:rsidRPr="00AE333D">
          <w:rPr>
            <w:rStyle w:val="Hyperlink"/>
          </w:rPr>
          <w:t>Angular</w:t>
        </w:r>
        <w:proofErr w:type="spellEnd"/>
      </w:hyperlink>
      <w:r w:rsidRPr="00AE333D">
        <w:t xml:space="preserve"> temeljen na </w:t>
      </w:r>
      <w:hyperlink r:id="rId39" w:history="1">
        <w:proofErr w:type="spellStart"/>
        <w:r w:rsidRPr="00AE333D">
          <w:rPr>
            <w:rStyle w:val="Hyperlink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poslužiteljske strane korišten je </w:t>
      </w:r>
      <w:r w:rsidRPr="00AE333D">
        <w:t xml:space="preserve">besplatni okvir besplatne programske podrške </w:t>
      </w:r>
      <w:hyperlink r:id="rId40" w:history="1">
        <w:proofErr w:type="spellStart"/>
        <w:r w:rsidRPr="00AE333D">
          <w:rPr>
            <w:rStyle w:val="Hyperlink"/>
          </w:rPr>
          <w:t>Django</w:t>
        </w:r>
        <w:proofErr w:type="spellEnd"/>
      </w:hyperlink>
      <w:r w:rsidRPr="00AE333D">
        <w:t xml:space="preserve"> temeljen na platformi </w:t>
      </w:r>
      <w:hyperlink r:id="rId41" w:history="1">
        <w:r w:rsidRPr="00AE333D">
          <w:rPr>
            <w:rStyle w:val="Hyperlink"/>
          </w:rPr>
          <w:t>Python</w:t>
        </w:r>
      </w:hyperlink>
      <w:r w:rsidRPr="00AE333D">
        <w:t xml:space="preserve">. </w:t>
      </w:r>
    </w:p>
    <w:p w14:paraId="641EB4CB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i spajanje podataka koji pružaju informacije na web aplikaciji korišten je </w:t>
      </w:r>
      <w:hyperlink r:id="rId42" w:history="1">
        <w:proofErr w:type="spellStart"/>
        <w:r w:rsidRPr="00AE333D">
          <w:rPr>
            <w:rStyle w:val="Hyperlink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43" w:history="1">
        <w:r w:rsidRPr="00AE333D">
          <w:rPr>
            <w:rStyle w:val="Hyperlink"/>
          </w:rPr>
          <w:t>Python</w:t>
        </w:r>
      </w:hyperlink>
      <w:r w:rsidRPr="00AE333D">
        <w:t>.</w:t>
      </w:r>
    </w:p>
    <w:p w14:paraId="31C1B599" w14:textId="77777777" w:rsidR="00262026" w:rsidRPr="00AE333D" w:rsidRDefault="00262026" w:rsidP="00262026">
      <w:pPr>
        <w:pStyle w:val="BodyText"/>
        <w:ind w:left="0"/>
      </w:pPr>
    </w:p>
    <w:p w14:paraId="55CCA0B8" w14:textId="77777777" w:rsidR="00620B2D" w:rsidRPr="00AE333D" w:rsidRDefault="00620B2D" w:rsidP="00620B2D">
      <w:pPr>
        <w:pStyle w:val="BodyText"/>
      </w:pPr>
    </w:p>
    <w:p w14:paraId="263EA2B7" w14:textId="77777777" w:rsidR="004D0BEF" w:rsidRPr="00AE333D" w:rsidRDefault="00A55A74" w:rsidP="00A55A74">
      <w:pPr>
        <w:pStyle w:val="Heading1"/>
      </w:pPr>
      <w:r w:rsidRPr="00AE333D">
        <w:br w:type="page"/>
      </w:r>
      <w:bookmarkStart w:id="2" w:name="_Toc189068173"/>
      <w:r w:rsidR="00620B2D" w:rsidRPr="00AE333D">
        <w:lastRenderedPageBreak/>
        <w:t>Upute za korištenje</w:t>
      </w:r>
      <w:bookmarkEnd w:id="2"/>
    </w:p>
    <w:p w14:paraId="4BF50139" w14:textId="77777777" w:rsidR="00A55A74" w:rsidRPr="00AE333D" w:rsidRDefault="00A55A74" w:rsidP="00A55A74">
      <w:pPr>
        <w:pStyle w:val="BodyText"/>
      </w:pPr>
    </w:p>
    <w:p w14:paraId="113CD122" w14:textId="77777777" w:rsidR="00A55A74" w:rsidRPr="00AE333D" w:rsidRDefault="00A55A74" w:rsidP="00A55A74">
      <w:pPr>
        <w:pStyle w:val="BodyText"/>
      </w:pPr>
    </w:p>
    <w:p w14:paraId="652FCEA1" w14:textId="77777777" w:rsidR="00A55A74" w:rsidRPr="00AE333D" w:rsidRDefault="00A55A74" w:rsidP="00A55A74">
      <w:pPr>
        <w:pStyle w:val="Heading1"/>
      </w:pPr>
      <w:r w:rsidRPr="00AE333D">
        <w:br w:type="page"/>
      </w:r>
      <w:bookmarkStart w:id="3" w:name="_Toc189068174"/>
      <w:r w:rsidRPr="00AE333D">
        <w:lastRenderedPageBreak/>
        <w:t>Literatura</w:t>
      </w:r>
      <w:bookmarkEnd w:id="3"/>
    </w:p>
    <w:sectPr w:rsidR="00A55A74" w:rsidRPr="00AE333D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F9126" w14:textId="77777777" w:rsidR="00005C07" w:rsidRPr="00D41360" w:rsidRDefault="00005C07">
      <w:r w:rsidRPr="00D41360">
        <w:separator/>
      </w:r>
    </w:p>
  </w:endnote>
  <w:endnote w:type="continuationSeparator" w:id="0">
    <w:p w14:paraId="734A53C3" w14:textId="77777777" w:rsidR="00005C07" w:rsidRPr="00D41360" w:rsidRDefault="00005C07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02D71B13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262026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PAGE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3</w:t>
          </w:r>
          <w:r w:rsidRPr="00D41360">
            <w:rPr>
              <w:rStyle w:val="PageNumber"/>
            </w:rPr>
            <w:fldChar w:fldCharType="end"/>
          </w:r>
          <w:r w:rsidRPr="00D41360">
            <w:rPr>
              <w:rStyle w:val="PageNumber"/>
            </w:rPr>
            <w:t xml:space="preserve"> od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NUMPAGES  \* MERGEFORMAT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7</w:t>
          </w:r>
          <w:r w:rsidRPr="00D41360">
            <w:rPr>
              <w:rStyle w:val="PageNumber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EF2C4E" w14:textId="77777777" w:rsidR="00005C07" w:rsidRPr="00D41360" w:rsidRDefault="00005C07">
      <w:r w:rsidRPr="00D41360">
        <w:separator/>
      </w:r>
    </w:p>
  </w:footnote>
  <w:footnote w:type="continuationSeparator" w:id="0">
    <w:p w14:paraId="7C8E34B4" w14:textId="77777777" w:rsidR="00005C07" w:rsidRPr="00D41360" w:rsidRDefault="00005C07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31EEF863" w:rsidR="00014593" w:rsidRPr="00D41360" w:rsidRDefault="00A10E2F">
          <w:r w:rsidRPr="00D41360">
            <w:t xml:space="preserve">  Datum:  </w:t>
          </w:r>
          <w:r w:rsidR="00014593">
            <w:t>29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0"/>
  </w:num>
  <w:num w:numId="3" w16cid:durableId="993141627">
    <w:abstractNumId w:val="4"/>
  </w:num>
  <w:num w:numId="4" w16cid:durableId="1348288447">
    <w:abstractNumId w:val="2"/>
  </w:num>
  <w:num w:numId="5" w16cid:durableId="1375428971">
    <w:abstractNumId w:val="6"/>
  </w:num>
  <w:num w:numId="6" w16cid:durableId="390543078">
    <w:abstractNumId w:val="7"/>
  </w:num>
  <w:num w:numId="7" w16cid:durableId="1269658779">
    <w:abstractNumId w:val="11"/>
  </w:num>
  <w:num w:numId="8" w16cid:durableId="477262109">
    <w:abstractNumId w:val="1"/>
  </w:num>
  <w:num w:numId="9" w16cid:durableId="1591308024">
    <w:abstractNumId w:val="3"/>
  </w:num>
  <w:num w:numId="10" w16cid:durableId="1360859695">
    <w:abstractNumId w:val="12"/>
  </w:num>
  <w:num w:numId="11" w16cid:durableId="172037089">
    <w:abstractNumId w:val="9"/>
  </w:num>
  <w:num w:numId="12" w16cid:durableId="193076927">
    <w:abstractNumId w:val="8"/>
  </w:num>
  <w:num w:numId="13" w16cid:durableId="10489886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3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15F8"/>
    <w:rsid w:val="00014593"/>
    <w:rsid w:val="00033D01"/>
    <w:rsid w:val="000A14A5"/>
    <w:rsid w:val="000A6603"/>
    <w:rsid w:val="000F5C98"/>
    <w:rsid w:val="00104A19"/>
    <w:rsid w:val="00130B16"/>
    <w:rsid w:val="0015703B"/>
    <w:rsid w:val="001573AC"/>
    <w:rsid w:val="00176290"/>
    <w:rsid w:val="0018754A"/>
    <w:rsid w:val="00230E52"/>
    <w:rsid w:val="00262026"/>
    <w:rsid w:val="002708F7"/>
    <w:rsid w:val="002767CE"/>
    <w:rsid w:val="00294727"/>
    <w:rsid w:val="002A0274"/>
    <w:rsid w:val="002C2FAE"/>
    <w:rsid w:val="002F43D6"/>
    <w:rsid w:val="002F5F7B"/>
    <w:rsid w:val="00326360"/>
    <w:rsid w:val="00342FA5"/>
    <w:rsid w:val="00403B3D"/>
    <w:rsid w:val="00443331"/>
    <w:rsid w:val="00476E88"/>
    <w:rsid w:val="00491509"/>
    <w:rsid w:val="004A10D6"/>
    <w:rsid w:val="004D0BEF"/>
    <w:rsid w:val="004E5140"/>
    <w:rsid w:val="0055086F"/>
    <w:rsid w:val="00552603"/>
    <w:rsid w:val="00572293"/>
    <w:rsid w:val="00585C0D"/>
    <w:rsid w:val="005B604B"/>
    <w:rsid w:val="005D6FB5"/>
    <w:rsid w:val="005F1CE1"/>
    <w:rsid w:val="00620B2D"/>
    <w:rsid w:val="006417E6"/>
    <w:rsid w:val="006C6089"/>
    <w:rsid w:val="006D00C5"/>
    <w:rsid w:val="006E238A"/>
    <w:rsid w:val="00716C09"/>
    <w:rsid w:val="00733A5F"/>
    <w:rsid w:val="0073584A"/>
    <w:rsid w:val="0073741F"/>
    <w:rsid w:val="007760AF"/>
    <w:rsid w:val="00785F38"/>
    <w:rsid w:val="007D2104"/>
    <w:rsid w:val="00800BA0"/>
    <w:rsid w:val="00814542"/>
    <w:rsid w:val="008331D2"/>
    <w:rsid w:val="008D01D3"/>
    <w:rsid w:val="00902D06"/>
    <w:rsid w:val="00960B9D"/>
    <w:rsid w:val="009A5268"/>
    <w:rsid w:val="009C1D49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333D"/>
    <w:rsid w:val="00B13BB2"/>
    <w:rsid w:val="00B242A5"/>
    <w:rsid w:val="00B638D9"/>
    <w:rsid w:val="00B946AE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97802"/>
    <w:rsid w:val="00D177AF"/>
    <w:rsid w:val="00D41360"/>
    <w:rsid w:val="00D431B3"/>
    <w:rsid w:val="00D46766"/>
    <w:rsid w:val="00DE4D1A"/>
    <w:rsid w:val="00DF3B4B"/>
    <w:rsid w:val="00E00BD9"/>
    <w:rsid w:val="00E119AF"/>
    <w:rsid w:val="00E74CF8"/>
    <w:rsid w:val="00E83288"/>
    <w:rsid w:val="00EA74C4"/>
    <w:rsid w:val="00ED59D3"/>
    <w:rsid w:val="00EE4FE4"/>
    <w:rsid w:val="00EE5D2B"/>
    <w:rsid w:val="00EE70A8"/>
    <w:rsid w:val="00EF3BD8"/>
    <w:rsid w:val="00F12630"/>
    <w:rsid w:val="00F35162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76290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typescriptlang.or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jupyter.org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djangoproject.com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python.org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ngular.dev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python.or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C:\Users\karlo\Documents\FER\5. semestar\PROJEKT R\FER_Predmet_Projekt_Tehnicka_Dokumentacija.dotx</Template>
  <TotalTime>168</TotalTime>
  <Pages>28</Pages>
  <Words>2893</Words>
  <Characters>16492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Ivan Džanija</cp:lastModifiedBy>
  <cp:revision>18</cp:revision>
  <cp:lastPrinted>2005-03-17T14:40:00Z</cp:lastPrinted>
  <dcterms:created xsi:type="dcterms:W3CDTF">2025-01-28T23:01:00Z</dcterms:created>
  <dcterms:modified xsi:type="dcterms:W3CDTF">2025-01-29T20:03:00Z</dcterms:modified>
</cp:coreProperties>
</file>