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8F21" w14:textId="6706469D" w:rsidR="00BB0DA6" w:rsidRPr="00D41360" w:rsidRDefault="00294727" w:rsidP="00033D01">
      <w:pPr>
        <w:pStyle w:val="Naslov"/>
        <w:jc w:val="right"/>
      </w:pPr>
      <w:proofErr w:type="spellStart"/>
      <w:r>
        <w:t>UniMatch</w:t>
      </w:r>
      <w:proofErr w:type="spellEnd"/>
    </w:p>
    <w:p w14:paraId="479BC9D7" w14:textId="77777777" w:rsidR="00BB0DA6" w:rsidRPr="00D41360" w:rsidRDefault="00620B2D" w:rsidP="00033D01">
      <w:pPr>
        <w:pStyle w:val="Naslov"/>
        <w:jc w:val="right"/>
      </w:pPr>
      <w:r w:rsidRPr="00D41360">
        <w:t>Tehnička</w:t>
      </w:r>
      <w:r w:rsidR="00C74132" w:rsidRPr="00D41360">
        <w:t xml:space="preserve"> dokumentacija</w:t>
      </w:r>
    </w:p>
    <w:p w14:paraId="3E9B29AD" w14:textId="7F15AE4E" w:rsidR="00620B2D" w:rsidRPr="00D41360" w:rsidRDefault="00620B2D" w:rsidP="00620B2D">
      <w:pPr>
        <w:pStyle w:val="Naslov"/>
        <w:jc w:val="right"/>
        <w:rPr>
          <w:sz w:val="28"/>
        </w:rPr>
      </w:pPr>
      <w:r w:rsidRPr="00D41360">
        <w:rPr>
          <w:sz w:val="28"/>
        </w:rPr>
        <w:t xml:space="preserve">Verzija </w:t>
      </w:r>
      <w:r w:rsidR="00294727">
        <w:rPr>
          <w:sz w:val="28"/>
        </w:rPr>
        <w:t>1.0</w:t>
      </w:r>
    </w:p>
    <w:p w14:paraId="619AB341" w14:textId="77777777" w:rsidR="00620B2D" w:rsidRPr="00D41360" w:rsidRDefault="00620B2D" w:rsidP="00620B2D">
      <w:pPr>
        <w:pStyle w:val="Naslov"/>
        <w:jc w:val="right"/>
      </w:pPr>
    </w:p>
    <w:p w14:paraId="06DBA38D" w14:textId="77777777" w:rsidR="00620B2D" w:rsidRPr="00D41360" w:rsidRDefault="00620B2D" w:rsidP="00620B2D">
      <w:pPr>
        <w:pStyle w:val="Naslov"/>
        <w:jc w:val="right"/>
      </w:pPr>
    </w:p>
    <w:p w14:paraId="331E1105" w14:textId="77777777" w:rsidR="00620B2D" w:rsidRPr="00D41360" w:rsidRDefault="00620B2D" w:rsidP="00620B2D">
      <w:pPr>
        <w:pStyle w:val="Naslov"/>
        <w:jc w:val="right"/>
      </w:pPr>
    </w:p>
    <w:p w14:paraId="237FBA85" w14:textId="77777777" w:rsidR="00620B2D" w:rsidRPr="00D41360" w:rsidRDefault="00620B2D" w:rsidP="00620B2D">
      <w:pPr>
        <w:pStyle w:val="Naslov"/>
        <w:jc w:val="right"/>
      </w:pPr>
    </w:p>
    <w:p w14:paraId="762341A7" w14:textId="3539BE2B" w:rsidR="00620B2D" w:rsidRPr="00D41360" w:rsidRDefault="00620B2D" w:rsidP="00620B2D">
      <w:pPr>
        <w:pStyle w:val="Naslov"/>
        <w:jc w:val="right"/>
        <w:rPr>
          <w:rFonts w:cs="Arial"/>
          <w:b w:val="0"/>
          <w:sz w:val="32"/>
          <w:szCs w:val="32"/>
        </w:rPr>
      </w:pPr>
      <w:r w:rsidRPr="00D41360">
        <w:rPr>
          <w:rFonts w:cs="Arial"/>
          <w:sz w:val="32"/>
          <w:szCs w:val="32"/>
        </w:rPr>
        <w:t xml:space="preserve">Studentski tim: </w:t>
      </w:r>
      <w:r w:rsidR="00294727">
        <w:rPr>
          <w:rFonts w:cs="Arial"/>
          <w:b w:val="0"/>
          <w:sz w:val="32"/>
          <w:szCs w:val="32"/>
        </w:rPr>
        <w:t>Karlo Bašić</w:t>
      </w:r>
    </w:p>
    <w:p w14:paraId="419A8C7E" w14:textId="153E1A05" w:rsidR="00620B2D" w:rsidRPr="00D41360" w:rsidRDefault="00294727" w:rsidP="00620B2D">
      <w:pPr>
        <w:jc w:val="right"/>
        <w:rPr>
          <w:rFonts w:ascii="Arial" w:hAnsi="Arial" w:cs="Arial"/>
          <w:sz w:val="32"/>
          <w:szCs w:val="32"/>
        </w:rPr>
      </w:pPr>
      <w:r>
        <w:rPr>
          <w:rFonts w:ascii="Arial" w:hAnsi="Arial" w:cs="Arial"/>
          <w:sz w:val="32"/>
          <w:szCs w:val="32"/>
        </w:rPr>
        <w:t xml:space="preserve">Luka </w:t>
      </w:r>
      <w:proofErr w:type="spellStart"/>
      <w:r>
        <w:rPr>
          <w:rFonts w:ascii="Arial" w:hAnsi="Arial" w:cs="Arial"/>
          <w:sz w:val="32"/>
          <w:szCs w:val="32"/>
        </w:rPr>
        <w:t>Alfirević</w:t>
      </w:r>
      <w:proofErr w:type="spellEnd"/>
    </w:p>
    <w:p w14:paraId="610C9C1B" w14:textId="06078485" w:rsidR="00620B2D" w:rsidRDefault="00294727" w:rsidP="00620B2D">
      <w:pPr>
        <w:jc w:val="right"/>
        <w:rPr>
          <w:rFonts w:ascii="Arial" w:hAnsi="Arial" w:cs="Arial"/>
          <w:sz w:val="32"/>
          <w:szCs w:val="32"/>
        </w:rPr>
      </w:pPr>
      <w:r>
        <w:rPr>
          <w:rFonts w:ascii="Arial" w:hAnsi="Arial" w:cs="Arial"/>
          <w:sz w:val="32"/>
          <w:szCs w:val="32"/>
        </w:rPr>
        <w:t xml:space="preserve">Ivan </w:t>
      </w:r>
      <w:proofErr w:type="spellStart"/>
      <w:r>
        <w:rPr>
          <w:rFonts w:ascii="Arial" w:hAnsi="Arial" w:cs="Arial"/>
          <w:sz w:val="32"/>
          <w:szCs w:val="32"/>
        </w:rPr>
        <w:t>Džanija</w:t>
      </w:r>
      <w:proofErr w:type="spellEnd"/>
    </w:p>
    <w:p w14:paraId="148B044C" w14:textId="4584327C" w:rsidR="00294727" w:rsidRDefault="00294727" w:rsidP="00620B2D">
      <w:pPr>
        <w:jc w:val="right"/>
        <w:rPr>
          <w:rFonts w:ascii="Arial" w:hAnsi="Arial" w:cs="Arial"/>
          <w:sz w:val="32"/>
          <w:szCs w:val="32"/>
        </w:rPr>
      </w:pPr>
      <w:r>
        <w:rPr>
          <w:rFonts w:ascii="Arial" w:hAnsi="Arial" w:cs="Arial"/>
          <w:sz w:val="32"/>
          <w:szCs w:val="32"/>
        </w:rPr>
        <w:t xml:space="preserve">Adam </w:t>
      </w:r>
      <w:proofErr w:type="spellStart"/>
      <w:r>
        <w:rPr>
          <w:rFonts w:ascii="Arial" w:hAnsi="Arial" w:cs="Arial"/>
          <w:sz w:val="32"/>
          <w:szCs w:val="32"/>
        </w:rPr>
        <w:t>Šinjori</w:t>
      </w:r>
      <w:proofErr w:type="spellEnd"/>
    </w:p>
    <w:p w14:paraId="1E26F12C" w14:textId="52C5E137" w:rsidR="00294727" w:rsidRPr="00D41360" w:rsidRDefault="00294727" w:rsidP="00620B2D">
      <w:pPr>
        <w:jc w:val="right"/>
        <w:rPr>
          <w:rFonts w:ascii="Arial" w:hAnsi="Arial" w:cs="Arial"/>
          <w:sz w:val="32"/>
          <w:szCs w:val="32"/>
        </w:rPr>
      </w:pPr>
      <w:r>
        <w:rPr>
          <w:rFonts w:ascii="Arial" w:hAnsi="Arial" w:cs="Arial"/>
          <w:sz w:val="32"/>
          <w:szCs w:val="32"/>
        </w:rPr>
        <w:t xml:space="preserve">Rita </w:t>
      </w:r>
      <w:proofErr w:type="spellStart"/>
      <w:r>
        <w:rPr>
          <w:rFonts w:ascii="Arial" w:hAnsi="Arial" w:cs="Arial"/>
          <w:sz w:val="32"/>
          <w:szCs w:val="32"/>
        </w:rPr>
        <w:t>Zonjić</w:t>
      </w:r>
      <w:proofErr w:type="spellEnd"/>
    </w:p>
    <w:p w14:paraId="3BCDABF3" w14:textId="0C5DE65B" w:rsidR="00620B2D" w:rsidRPr="00D41360" w:rsidRDefault="00620B2D" w:rsidP="00620B2D">
      <w:pPr>
        <w:jc w:val="right"/>
        <w:rPr>
          <w:rFonts w:ascii="Arial" w:hAnsi="Arial" w:cs="Arial"/>
          <w:b/>
          <w:sz w:val="32"/>
          <w:szCs w:val="32"/>
        </w:rPr>
      </w:pPr>
    </w:p>
    <w:p w14:paraId="5C4A5195" w14:textId="77777777" w:rsidR="00620B2D" w:rsidRPr="00D41360" w:rsidRDefault="00620B2D" w:rsidP="00620B2D">
      <w:pPr>
        <w:rPr>
          <w:rFonts w:ascii="Arial" w:hAnsi="Arial" w:cs="Arial"/>
          <w:sz w:val="32"/>
          <w:szCs w:val="32"/>
        </w:rPr>
      </w:pPr>
    </w:p>
    <w:p w14:paraId="2A28A5D6" w14:textId="45AD1B95" w:rsidR="00BB0DA6" w:rsidRPr="00D41360" w:rsidRDefault="00620B2D" w:rsidP="00620B2D">
      <w:pPr>
        <w:pStyle w:val="Naslov"/>
        <w:jc w:val="right"/>
        <w:rPr>
          <w:sz w:val="32"/>
          <w:szCs w:val="32"/>
        </w:rPr>
      </w:pPr>
      <w:r w:rsidRPr="00D41360">
        <w:rPr>
          <w:rFonts w:cs="Arial"/>
          <w:sz w:val="32"/>
          <w:szCs w:val="32"/>
        </w:rPr>
        <w:t xml:space="preserve">Nastavnik: </w:t>
      </w:r>
      <w:r w:rsidR="00294727">
        <w:rPr>
          <w:rFonts w:cs="Arial"/>
          <w:b w:val="0"/>
          <w:sz w:val="32"/>
          <w:szCs w:val="32"/>
        </w:rPr>
        <w:t>Mihaela Vranić</w:t>
      </w:r>
    </w:p>
    <w:p w14:paraId="746EBB03" w14:textId="77777777" w:rsidR="00620B2D" w:rsidRPr="00D41360" w:rsidRDefault="00620B2D" w:rsidP="00033D01">
      <w:pPr>
        <w:pStyle w:val="Naslov"/>
        <w:jc w:val="right"/>
        <w:rPr>
          <w:sz w:val="28"/>
        </w:rPr>
      </w:pPr>
    </w:p>
    <w:p w14:paraId="57094BBD" w14:textId="77777777" w:rsidR="00620B2D" w:rsidRPr="00D41360" w:rsidRDefault="00620B2D" w:rsidP="00033D01">
      <w:pPr>
        <w:pStyle w:val="Naslov"/>
        <w:jc w:val="right"/>
        <w:rPr>
          <w:sz w:val="28"/>
        </w:rPr>
      </w:pPr>
    </w:p>
    <w:p w14:paraId="1AAB6FFF" w14:textId="77777777" w:rsidR="00620B2D" w:rsidRPr="00D41360" w:rsidRDefault="00620B2D" w:rsidP="00033D01">
      <w:pPr>
        <w:pStyle w:val="Naslov"/>
        <w:jc w:val="right"/>
        <w:rPr>
          <w:sz w:val="28"/>
        </w:rPr>
      </w:pPr>
    </w:p>
    <w:p w14:paraId="3DF4576A" w14:textId="77777777" w:rsidR="00620B2D" w:rsidRPr="00D41360" w:rsidRDefault="00620B2D" w:rsidP="00033D01">
      <w:pPr>
        <w:pStyle w:val="Naslov"/>
        <w:jc w:val="right"/>
        <w:rPr>
          <w:sz w:val="28"/>
        </w:rPr>
      </w:pPr>
    </w:p>
    <w:p w14:paraId="61CA45D0" w14:textId="77777777" w:rsidR="00620B2D" w:rsidRPr="00D41360" w:rsidRDefault="00620B2D" w:rsidP="00033D01">
      <w:pPr>
        <w:pStyle w:val="Naslov"/>
        <w:jc w:val="right"/>
        <w:rPr>
          <w:sz w:val="28"/>
        </w:rPr>
      </w:pPr>
    </w:p>
    <w:p w14:paraId="27E52145" w14:textId="77777777" w:rsidR="00620B2D" w:rsidRPr="00D41360" w:rsidRDefault="00620B2D" w:rsidP="00033D01">
      <w:pPr>
        <w:pStyle w:val="Naslov"/>
        <w:jc w:val="right"/>
        <w:rPr>
          <w:sz w:val="28"/>
        </w:rPr>
      </w:pPr>
    </w:p>
    <w:p w14:paraId="1C3A0C57" w14:textId="77777777" w:rsidR="00620B2D" w:rsidRPr="00D41360" w:rsidRDefault="00620B2D" w:rsidP="00033D01">
      <w:pPr>
        <w:pStyle w:val="Naslov"/>
        <w:jc w:val="right"/>
        <w:rPr>
          <w:sz w:val="28"/>
        </w:rPr>
      </w:pPr>
    </w:p>
    <w:p w14:paraId="79F828E3" w14:textId="77777777" w:rsidR="00620B2D" w:rsidRPr="00D41360" w:rsidRDefault="00620B2D" w:rsidP="00620B2D"/>
    <w:p w14:paraId="40459103" w14:textId="77777777" w:rsidR="00DE4D1A" w:rsidRPr="00D41360" w:rsidRDefault="00DE4D1A" w:rsidP="00033D01">
      <w:pPr>
        <w:pStyle w:val="Naslov"/>
        <w:rPr>
          <w:sz w:val="28"/>
        </w:rPr>
        <w:sectPr w:rsidR="00DE4D1A" w:rsidRPr="00D41360" w:rsidSect="00DE4D1A">
          <w:headerReference w:type="default" r:id="rId7"/>
          <w:footerReference w:type="default" r:id="rId8"/>
          <w:type w:val="continuous"/>
          <w:pgSz w:w="12240" w:h="15840" w:code="1"/>
          <w:pgMar w:top="1440" w:right="1440" w:bottom="1440" w:left="1440" w:header="720" w:footer="720" w:gutter="0"/>
          <w:cols w:space="720"/>
          <w:vAlign w:val="center"/>
        </w:sectPr>
      </w:pPr>
    </w:p>
    <w:p w14:paraId="47D9065E" w14:textId="77777777" w:rsidR="00BB0DA6" w:rsidRPr="00D41360" w:rsidRDefault="00D431B3" w:rsidP="00033D01">
      <w:pPr>
        <w:pStyle w:val="Naslov"/>
      </w:pPr>
      <w:r w:rsidRPr="00D41360">
        <w:lastRenderedPageBreak/>
        <w:t>Sadržaj</w:t>
      </w:r>
    </w:p>
    <w:p w14:paraId="6BD61BAA" w14:textId="77777777" w:rsidR="008D01D3" w:rsidRPr="00D41360" w:rsidRDefault="00BB0DA6">
      <w:pPr>
        <w:pStyle w:val="Sadraj1"/>
        <w:tabs>
          <w:tab w:val="left" w:pos="432"/>
        </w:tabs>
        <w:rPr>
          <w:sz w:val="24"/>
          <w:szCs w:val="24"/>
        </w:rPr>
      </w:pPr>
      <w:r w:rsidRPr="00D41360">
        <w:fldChar w:fldCharType="begin"/>
      </w:r>
      <w:r w:rsidRPr="00D41360">
        <w:instrText xml:space="preserve"> TOC \o "1-3" </w:instrText>
      </w:r>
      <w:r w:rsidRPr="00D41360">
        <w:fldChar w:fldCharType="separate"/>
      </w:r>
      <w:r w:rsidR="008D01D3" w:rsidRPr="00D41360">
        <w:t>1.</w:t>
      </w:r>
      <w:r w:rsidR="008D01D3" w:rsidRPr="00D41360">
        <w:rPr>
          <w:sz w:val="24"/>
          <w:szCs w:val="24"/>
        </w:rPr>
        <w:tab/>
      </w:r>
      <w:r w:rsidR="008D01D3" w:rsidRPr="00D41360">
        <w:t>Opis razvijenog proizvoda</w:t>
      </w:r>
      <w:r w:rsidR="008D01D3" w:rsidRPr="00D41360">
        <w:tab/>
      </w:r>
      <w:r w:rsidR="008D01D3" w:rsidRPr="00D41360">
        <w:fldChar w:fldCharType="begin"/>
      </w:r>
      <w:r w:rsidR="008D01D3" w:rsidRPr="00D41360">
        <w:instrText xml:space="preserve"> PAGEREF _Toc179183546 \h </w:instrText>
      </w:r>
      <w:r w:rsidR="008D01D3" w:rsidRPr="00D41360">
        <w:fldChar w:fldCharType="separate"/>
      </w:r>
      <w:r w:rsidR="008D01D3" w:rsidRPr="00D41360">
        <w:t>4</w:t>
      </w:r>
      <w:r w:rsidR="008D01D3" w:rsidRPr="00D41360">
        <w:fldChar w:fldCharType="end"/>
      </w:r>
    </w:p>
    <w:p w14:paraId="0FF02898" w14:textId="77777777" w:rsidR="008D01D3" w:rsidRPr="00D41360" w:rsidRDefault="008D01D3">
      <w:pPr>
        <w:pStyle w:val="Sadraj1"/>
        <w:tabs>
          <w:tab w:val="left" w:pos="432"/>
        </w:tabs>
        <w:rPr>
          <w:sz w:val="24"/>
          <w:szCs w:val="24"/>
        </w:rPr>
      </w:pPr>
      <w:r w:rsidRPr="00D41360">
        <w:t>2.</w:t>
      </w:r>
      <w:r w:rsidRPr="00D41360">
        <w:rPr>
          <w:sz w:val="24"/>
          <w:szCs w:val="24"/>
        </w:rPr>
        <w:tab/>
      </w:r>
      <w:r w:rsidRPr="00D41360">
        <w:t>Tehničke značajke</w:t>
      </w:r>
      <w:r w:rsidRPr="00D41360">
        <w:tab/>
      </w:r>
      <w:r w:rsidRPr="00D41360">
        <w:fldChar w:fldCharType="begin"/>
      </w:r>
      <w:r w:rsidRPr="00D41360">
        <w:instrText xml:space="preserve"> PAGEREF _Toc179183547 \h </w:instrText>
      </w:r>
      <w:r w:rsidRPr="00D41360">
        <w:fldChar w:fldCharType="separate"/>
      </w:r>
      <w:r w:rsidRPr="00D41360">
        <w:t>5</w:t>
      </w:r>
      <w:r w:rsidRPr="00D41360">
        <w:fldChar w:fldCharType="end"/>
      </w:r>
    </w:p>
    <w:p w14:paraId="0B520EFC" w14:textId="77777777" w:rsidR="008D01D3" w:rsidRPr="00D41360" w:rsidRDefault="008D01D3">
      <w:pPr>
        <w:pStyle w:val="Sadraj1"/>
        <w:tabs>
          <w:tab w:val="left" w:pos="432"/>
        </w:tabs>
        <w:rPr>
          <w:sz w:val="24"/>
          <w:szCs w:val="24"/>
        </w:rPr>
      </w:pPr>
      <w:r w:rsidRPr="00D41360">
        <w:t>3.</w:t>
      </w:r>
      <w:r w:rsidRPr="00D41360">
        <w:rPr>
          <w:sz w:val="24"/>
          <w:szCs w:val="24"/>
        </w:rPr>
        <w:tab/>
      </w:r>
      <w:r w:rsidRPr="00D41360">
        <w:t>Upute za korištenje</w:t>
      </w:r>
      <w:r w:rsidRPr="00D41360">
        <w:tab/>
      </w:r>
      <w:r w:rsidRPr="00D41360">
        <w:fldChar w:fldCharType="begin"/>
      </w:r>
      <w:r w:rsidRPr="00D41360">
        <w:instrText xml:space="preserve"> PAGEREF _Toc179183548 \h </w:instrText>
      </w:r>
      <w:r w:rsidRPr="00D41360">
        <w:fldChar w:fldCharType="separate"/>
      </w:r>
      <w:r w:rsidRPr="00D41360">
        <w:t>6</w:t>
      </w:r>
      <w:r w:rsidRPr="00D41360">
        <w:fldChar w:fldCharType="end"/>
      </w:r>
    </w:p>
    <w:p w14:paraId="6615A320" w14:textId="77777777" w:rsidR="008D01D3" w:rsidRPr="00D41360" w:rsidRDefault="008D01D3">
      <w:pPr>
        <w:pStyle w:val="Sadraj1"/>
        <w:tabs>
          <w:tab w:val="left" w:pos="432"/>
        </w:tabs>
        <w:rPr>
          <w:sz w:val="24"/>
          <w:szCs w:val="24"/>
        </w:rPr>
      </w:pPr>
      <w:r w:rsidRPr="00D41360">
        <w:t>4.</w:t>
      </w:r>
      <w:r w:rsidRPr="00D41360">
        <w:rPr>
          <w:sz w:val="24"/>
          <w:szCs w:val="24"/>
        </w:rPr>
        <w:tab/>
      </w:r>
      <w:r w:rsidRPr="00D41360">
        <w:t>Literatura</w:t>
      </w:r>
      <w:r w:rsidRPr="00D41360">
        <w:tab/>
      </w:r>
      <w:r w:rsidRPr="00D41360">
        <w:fldChar w:fldCharType="begin"/>
      </w:r>
      <w:r w:rsidRPr="00D41360">
        <w:instrText xml:space="preserve"> PAGEREF _Toc179183549 \h </w:instrText>
      </w:r>
      <w:r w:rsidRPr="00D41360">
        <w:fldChar w:fldCharType="separate"/>
      </w:r>
      <w:r w:rsidRPr="00D41360">
        <w:t>7</w:t>
      </w:r>
      <w:r w:rsidRPr="00D41360">
        <w:fldChar w:fldCharType="end"/>
      </w:r>
    </w:p>
    <w:p w14:paraId="671FEAB3" w14:textId="77777777" w:rsidR="00BB0DA6" w:rsidRPr="00D41360" w:rsidRDefault="00BB0DA6" w:rsidP="00033D01">
      <w:pPr>
        <w:pStyle w:val="Naslov"/>
      </w:pPr>
      <w:r w:rsidRPr="00D41360">
        <w:fldChar w:fldCharType="end"/>
      </w:r>
      <w:r w:rsidRPr="00D41360">
        <w:br w:type="page"/>
      </w:r>
      <w:r w:rsidR="00620B2D" w:rsidRPr="00D41360">
        <w:lastRenderedPageBreak/>
        <w:t>Tehnička dokumentacija</w:t>
      </w:r>
    </w:p>
    <w:p w14:paraId="4E7BBA54" w14:textId="77777777" w:rsidR="00EF3BD8" w:rsidRPr="00D41360" w:rsidRDefault="00EF3BD8" w:rsidP="00960B9D">
      <w:pPr>
        <w:pStyle w:val="InfoBlue"/>
      </w:pPr>
    </w:p>
    <w:p w14:paraId="7BA81888" w14:textId="77777777" w:rsidR="006E238A" w:rsidRPr="00D41360" w:rsidRDefault="006E238A" w:rsidP="00A10E2F">
      <w:pPr>
        <w:rPr>
          <w:b/>
          <w:bCs/>
          <w:i/>
          <w:iCs/>
          <w:color w:val="0000FF"/>
          <w:highlight w:val="yellow"/>
        </w:rPr>
      </w:pPr>
      <w:r w:rsidRPr="00D41360">
        <w:rPr>
          <w:b/>
          <w:bCs/>
          <w:i/>
          <w:iCs/>
          <w:color w:val="0000FF"/>
          <w:highlight w:val="yellow"/>
        </w:rPr>
        <w:t>Na koji način koristiti predložak?</w:t>
      </w:r>
    </w:p>
    <w:p w14:paraId="7AC20872" w14:textId="77777777" w:rsidR="00EF3BD8" w:rsidRPr="00D41360" w:rsidRDefault="00EF3BD8" w:rsidP="00960B9D">
      <w:pPr>
        <w:pStyle w:val="InfoBlue"/>
        <w:rPr>
          <w:highlight w:val="yellow"/>
        </w:rPr>
      </w:pPr>
    </w:p>
    <w:p w14:paraId="00CB051D" w14:textId="77777777" w:rsidR="00A55A74" w:rsidRPr="00D41360" w:rsidRDefault="00A55A74" w:rsidP="00960B9D">
      <w:pPr>
        <w:pStyle w:val="InfoBlue"/>
        <w:rPr>
          <w:highlight w:val="yellow"/>
        </w:rPr>
      </w:pPr>
      <w:r w:rsidRPr="00D41360">
        <w:rPr>
          <w:highlight w:val="yellow"/>
        </w:rPr>
        <w:t xml:space="preserve">Dokument se po potrebi može prilagoditi potrebama pojedinog projekta promjenom predloženih naslova predloženih poglavlja, kao i eventualnim dodavanjem novih poglavlja i </w:t>
      </w:r>
      <w:proofErr w:type="spellStart"/>
      <w:r w:rsidRPr="00D41360">
        <w:rPr>
          <w:highlight w:val="yellow"/>
        </w:rPr>
        <w:t>potpoglavlja</w:t>
      </w:r>
      <w:proofErr w:type="spellEnd"/>
      <w:r w:rsidRPr="00D41360">
        <w:rPr>
          <w:highlight w:val="yellow"/>
        </w:rPr>
        <w:t xml:space="preserve">. </w:t>
      </w:r>
    </w:p>
    <w:p w14:paraId="078FDB37" w14:textId="77777777" w:rsidR="00A55A74" w:rsidRPr="00D41360" w:rsidRDefault="00A55A74" w:rsidP="00960B9D">
      <w:pPr>
        <w:pStyle w:val="InfoBlue"/>
        <w:rPr>
          <w:highlight w:val="yellow"/>
        </w:rPr>
      </w:pPr>
    </w:p>
    <w:p w14:paraId="34D990DE" w14:textId="77777777" w:rsidR="006E238A" w:rsidRPr="00D41360" w:rsidRDefault="00A55A74" w:rsidP="00960B9D">
      <w:pPr>
        <w:pStyle w:val="InfoBlue"/>
      </w:pPr>
      <w:r w:rsidRPr="00D41360">
        <w:rPr>
          <w:highlight w:val="yellow"/>
        </w:rPr>
        <w:t>Cilj dokumenta je opisati rezultat rada studentskog tima, problem koji je riješen u okviru projekta, korišten</w:t>
      </w:r>
      <w:r w:rsidR="000A14A5" w:rsidRPr="00D41360">
        <w:rPr>
          <w:highlight w:val="yellow"/>
        </w:rPr>
        <w:t>u</w:t>
      </w:r>
      <w:r w:rsidRPr="00D41360">
        <w:rPr>
          <w:highlight w:val="yellow"/>
        </w:rPr>
        <w:t xml:space="preserve"> tehnologij</w:t>
      </w:r>
      <w:r w:rsidR="000A14A5" w:rsidRPr="00D41360">
        <w:rPr>
          <w:highlight w:val="yellow"/>
        </w:rPr>
        <w:t>u</w:t>
      </w:r>
      <w:r w:rsidRPr="00D41360">
        <w:rPr>
          <w:highlight w:val="yellow"/>
        </w:rPr>
        <w:t>, mogućnosti i zna</w:t>
      </w:r>
      <w:r w:rsidR="008D01D3" w:rsidRPr="00D41360">
        <w:rPr>
          <w:highlight w:val="yellow"/>
        </w:rPr>
        <w:t>čajke dobivenog proizvoda i sl.</w:t>
      </w:r>
      <w:r w:rsidR="008D01D3" w:rsidRPr="00D41360">
        <w:t xml:space="preserve"> </w:t>
      </w:r>
      <w:r w:rsidR="008D01D3" w:rsidRPr="00D41360">
        <w:rPr>
          <w:highlight w:val="yellow"/>
        </w:rPr>
        <w:t>Razinu detalja opisanu u ovom dokumentu studentski tim treba dogovoriti s nastavnikom.</w:t>
      </w:r>
    </w:p>
    <w:p w14:paraId="1997695C" w14:textId="77777777" w:rsidR="00DE4D1A" w:rsidRPr="00D41360" w:rsidRDefault="00DE4D1A" w:rsidP="00960B9D">
      <w:pPr>
        <w:pStyle w:val="InfoBlue"/>
      </w:pPr>
    </w:p>
    <w:p w14:paraId="60B19BF0" w14:textId="77777777" w:rsidR="005D6FB5" w:rsidRPr="00D41360" w:rsidRDefault="005D6FB5" w:rsidP="00960B9D">
      <w:pPr>
        <w:pStyle w:val="InfoBlue"/>
      </w:pPr>
    </w:p>
    <w:p w14:paraId="18B84083" w14:textId="77777777" w:rsidR="005D6FB5" w:rsidRPr="00D41360" w:rsidRDefault="005D6FB5" w:rsidP="00960B9D">
      <w:pPr>
        <w:pStyle w:val="InfoBlue"/>
      </w:pPr>
    </w:p>
    <w:p w14:paraId="6F8F9630" w14:textId="77777777" w:rsidR="005D6FB5" w:rsidRPr="00D41360" w:rsidRDefault="005D6FB5" w:rsidP="00960B9D">
      <w:pPr>
        <w:pStyle w:val="InfoBlue"/>
      </w:pPr>
    </w:p>
    <w:p w14:paraId="72819CE8" w14:textId="77777777" w:rsidR="005D6FB5" w:rsidRPr="00D41360" w:rsidRDefault="005D6FB5" w:rsidP="005D6FB5">
      <w:pPr>
        <w:rPr>
          <w:b/>
          <w:bCs/>
          <w:i/>
          <w:iCs/>
          <w:color w:val="0000FF"/>
        </w:rPr>
      </w:pPr>
      <w:r w:rsidRPr="00D41360">
        <w:rPr>
          <w:b/>
          <w:bCs/>
          <w:i/>
          <w:iCs/>
          <w:color w:val="0000FF"/>
        </w:rPr>
        <w:t>Literatura:</w:t>
      </w:r>
    </w:p>
    <w:p w14:paraId="716D58A7" w14:textId="77777777" w:rsidR="005D6FB5" w:rsidRPr="00D41360" w:rsidRDefault="005D6FB5" w:rsidP="00960B9D">
      <w:pPr>
        <w:pStyle w:val="InfoBlue"/>
      </w:pPr>
      <w:r w:rsidRPr="00D41360">
        <w:t>U tekstu rada treba biti navedena literatura svugdje gdje je tekst, slika ili grafički prikaz preuzet ili se temelji na nekom pisanom predlošku. Literatura se navodi iza zaključka. U tekstu se literatura navodi unutar zagrada s navođenjem prvog autora i godine izdanja, npr. (</w:t>
      </w:r>
      <w:proofErr w:type="spellStart"/>
      <w:r w:rsidRPr="00D41360">
        <w:t>Martinis</w:t>
      </w:r>
      <w:proofErr w:type="spellEnd"/>
      <w:r w:rsidRPr="00D41360">
        <w:t>, 1998).</w:t>
      </w:r>
    </w:p>
    <w:p w14:paraId="0AEEFFEC" w14:textId="77777777" w:rsidR="005D6FB5" w:rsidRPr="00D41360" w:rsidRDefault="005D6FB5" w:rsidP="00960B9D">
      <w:pPr>
        <w:pStyle w:val="InfoBlue"/>
      </w:pPr>
    </w:p>
    <w:p w14:paraId="0DDCC0F4" w14:textId="77777777" w:rsidR="005D6FB5" w:rsidRPr="00D41360" w:rsidRDefault="005D6FB5" w:rsidP="005D6FB5">
      <w:pPr>
        <w:rPr>
          <w:b/>
          <w:bCs/>
          <w:i/>
          <w:iCs/>
          <w:color w:val="0000FF"/>
        </w:rPr>
      </w:pPr>
      <w:r w:rsidRPr="00D41360">
        <w:rPr>
          <w:b/>
          <w:bCs/>
          <w:i/>
          <w:iCs/>
          <w:color w:val="0000FF"/>
        </w:rPr>
        <w:t>Primjer citiranja knjige:</w:t>
      </w:r>
    </w:p>
    <w:p w14:paraId="68E2F74D" w14:textId="77777777" w:rsidR="005D6FB5" w:rsidRPr="00D41360" w:rsidRDefault="005D6FB5" w:rsidP="00960B9D">
      <w:pPr>
        <w:pStyle w:val="InfoBlue"/>
      </w:pPr>
      <w:r w:rsidRPr="00D41360">
        <w:t>Prezime, inicijal(i) imena autora. Naslov: podnaslov. Podatak o izdanju. Mjesto izdavanja: Nakladnik, godina izdavanja.</w:t>
      </w:r>
    </w:p>
    <w:p w14:paraId="66363AAF" w14:textId="77777777" w:rsidR="005D6FB5" w:rsidRPr="00D41360" w:rsidRDefault="005D6FB5" w:rsidP="00960B9D">
      <w:pPr>
        <w:pStyle w:val="InfoBlue"/>
      </w:pPr>
    </w:p>
    <w:p w14:paraId="49763320" w14:textId="77777777" w:rsidR="005D6FB5" w:rsidRPr="00D41360" w:rsidRDefault="005D6FB5" w:rsidP="005D6FB5">
      <w:pPr>
        <w:rPr>
          <w:b/>
          <w:bCs/>
          <w:i/>
          <w:iCs/>
          <w:color w:val="0000FF"/>
        </w:rPr>
      </w:pPr>
      <w:r w:rsidRPr="00D41360">
        <w:rPr>
          <w:b/>
          <w:bCs/>
          <w:i/>
          <w:iCs/>
          <w:color w:val="0000FF"/>
        </w:rPr>
        <w:t>Primjer citiranja članka u časopisu:</w:t>
      </w:r>
    </w:p>
    <w:p w14:paraId="56942D83" w14:textId="77777777" w:rsidR="005D6FB5" w:rsidRPr="00D41360" w:rsidRDefault="005D6FB5" w:rsidP="00960B9D">
      <w:pPr>
        <w:pStyle w:val="InfoBlue"/>
      </w:pPr>
      <w:r w:rsidRPr="00D41360">
        <w:t>Prezime, inicijal(i) imena autora. Naslov članka: podnaslov. Naziv časopisa. Oznaka sveska/godišta, broj(godina), str. početna-završna.</w:t>
      </w:r>
    </w:p>
    <w:p w14:paraId="0DA2E118" w14:textId="77777777" w:rsidR="005D6FB5" w:rsidRPr="00D41360" w:rsidRDefault="005D6FB5" w:rsidP="00960B9D">
      <w:pPr>
        <w:pStyle w:val="InfoBlue"/>
      </w:pPr>
    </w:p>
    <w:p w14:paraId="3CA21BC7" w14:textId="77777777" w:rsidR="005D6FB5" w:rsidRPr="00D41360" w:rsidRDefault="005D6FB5" w:rsidP="005D6FB5">
      <w:pPr>
        <w:rPr>
          <w:b/>
          <w:bCs/>
          <w:i/>
          <w:iCs/>
          <w:color w:val="0000FF"/>
        </w:rPr>
      </w:pPr>
      <w:r w:rsidRPr="00D41360">
        <w:rPr>
          <w:b/>
          <w:bCs/>
          <w:i/>
          <w:iCs/>
          <w:color w:val="0000FF"/>
        </w:rPr>
        <w:t>Primjer citiranja rada sa konferencije:</w:t>
      </w:r>
    </w:p>
    <w:p w14:paraId="321074C4" w14:textId="77777777" w:rsidR="005D6FB5" w:rsidRPr="00D41360" w:rsidRDefault="005D6FB5" w:rsidP="00960B9D">
      <w:pPr>
        <w:pStyle w:val="InfoBlue"/>
      </w:pPr>
      <w:r w:rsidRPr="00D41360">
        <w:t>Prezime, inicijal(i) imena autora. Naslov rada: podnaslov. Naslov zbornika, mjesto održavanja konferencije, (godina), str. početna-završna.</w:t>
      </w:r>
    </w:p>
    <w:p w14:paraId="3C5C4404" w14:textId="77777777" w:rsidR="005D6FB5" w:rsidRPr="00D41360" w:rsidRDefault="005D6FB5" w:rsidP="00960B9D">
      <w:pPr>
        <w:pStyle w:val="InfoBlue"/>
      </w:pPr>
    </w:p>
    <w:p w14:paraId="3AAA2BDD" w14:textId="77777777" w:rsidR="005D6FB5" w:rsidRPr="00D41360" w:rsidRDefault="005D6FB5" w:rsidP="005D6FB5">
      <w:pPr>
        <w:rPr>
          <w:b/>
          <w:bCs/>
          <w:i/>
          <w:iCs/>
          <w:color w:val="0000FF"/>
        </w:rPr>
      </w:pPr>
      <w:r w:rsidRPr="00D41360">
        <w:rPr>
          <w:b/>
          <w:bCs/>
          <w:i/>
          <w:iCs/>
          <w:color w:val="0000FF"/>
        </w:rPr>
        <w:t>Primjer citiranja doktorskog, magistarskog ili diplomskog rada:</w:t>
      </w:r>
    </w:p>
    <w:p w14:paraId="2D619208" w14:textId="77777777" w:rsidR="005D6FB5" w:rsidRPr="00D41360" w:rsidRDefault="005D6FB5" w:rsidP="00960B9D">
      <w:pPr>
        <w:pStyle w:val="InfoBlue"/>
      </w:pPr>
      <w:r w:rsidRPr="00D41360">
        <w:t>Prezime, inicijal(i) imena autora. Naslov. Vrsta rada. Ustanova na kojoj je rad obranjen, godina.</w:t>
      </w:r>
    </w:p>
    <w:p w14:paraId="132C0118" w14:textId="77777777" w:rsidR="005D6FB5" w:rsidRPr="00D41360" w:rsidRDefault="005D6FB5" w:rsidP="00960B9D">
      <w:pPr>
        <w:pStyle w:val="InfoBlue"/>
      </w:pPr>
    </w:p>
    <w:p w14:paraId="1A32B470" w14:textId="77777777" w:rsidR="005D6FB5" w:rsidRPr="00D41360" w:rsidRDefault="005D6FB5" w:rsidP="005D6FB5">
      <w:pPr>
        <w:rPr>
          <w:b/>
          <w:bCs/>
          <w:i/>
          <w:iCs/>
          <w:color w:val="0000FF"/>
        </w:rPr>
      </w:pPr>
      <w:r w:rsidRPr="00D41360">
        <w:rPr>
          <w:b/>
          <w:bCs/>
          <w:i/>
          <w:iCs/>
          <w:color w:val="0000FF"/>
        </w:rPr>
        <w:t>Primjer citiranja www izvora:</w:t>
      </w:r>
    </w:p>
    <w:p w14:paraId="2640E170" w14:textId="77777777" w:rsidR="005D6FB5" w:rsidRPr="00D41360" w:rsidRDefault="005D6FB5" w:rsidP="00960B9D">
      <w:pPr>
        <w:pStyle w:val="InfoBlue"/>
      </w:pPr>
      <w:r w:rsidRPr="00D41360">
        <w:t>Ime(na) autora (ako je/su poznata), naslov dokumenta, datum nastanka (ako se razlikuje od datuma pristupa izvoru), naslov potpunog djela (</w:t>
      </w:r>
      <w:proofErr w:type="spellStart"/>
      <w:r w:rsidRPr="00D41360">
        <w:t>italic</w:t>
      </w:r>
      <w:proofErr w:type="spellEnd"/>
      <w:r w:rsidRPr="00D41360">
        <w:t>), potpuna http adresa, datum pristupa dokumentu.</w:t>
      </w:r>
    </w:p>
    <w:p w14:paraId="22155ABC" w14:textId="77777777" w:rsidR="005D6FB5" w:rsidRPr="00D41360" w:rsidRDefault="005D6FB5" w:rsidP="00960B9D">
      <w:pPr>
        <w:pStyle w:val="InfoBlue"/>
      </w:pPr>
    </w:p>
    <w:p w14:paraId="284697FE" w14:textId="77777777" w:rsidR="005D6FB5" w:rsidRPr="00D41360" w:rsidRDefault="005D6FB5" w:rsidP="005D6FB5">
      <w:pPr>
        <w:rPr>
          <w:b/>
          <w:bCs/>
          <w:i/>
          <w:iCs/>
          <w:color w:val="0000FF"/>
        </w:rPr>
      </w:pPr>
      <w:r w:rsidRPr="00D41360">
        <w:rPr>
          <w:b/>
          <w:bCs/>
          <w:i/>
          <w:iCs/>
          <w:color w:val="0000FF"/>
        </w:rPr>
        <w:t>Ostale upute</w:t>
      </w:r>
    </w:p>
    <w:p w14:paraId="3741BFDE" w14:textId="77777777" w:rsidR="00DE4D1A" w:rsidRPr="00D41360" w:rsidRDefault="005D6FB5" w:rsidP="00960B9D">
      <w:pPr>
        <w:pStyle w:val="InfoBlue"/>
      </w:pPr>
      <w:r w:rsidRPr="00D41360">
        <w:t>U svim dokumentima obvezno primjenjivati SI jedinice. Slike, formule i tablice potrebno je numerirati. Opis tablice stavlja se iznad, a opis slike ispod nje. U opisu slike ili tablice pišu se samo podaci neophodni za njeno razumijevanje (npr. Slika 6. Pojačalo s promjenljivim pojačanjem). Dodatna objašnjenja daju se u tekstu uz povezivanje sa slikom ili tablicom. Osi i parametri na slikama i grafičkim prikazima trebaju biti obilježeni. Daljnji opis tog grafičkog prikaza treba se nalaziti u tekstu rada. Formule se obilježavaju brojevima u zagradi, uz desni rub stranice, a u tekstu se poziva na broj formule.</w:t>
      </w:r>
    </w:p>
    <w:p w14:paraId="706A8442" w14:textId="77777777" w:rsidR="00BB0DA6" w:rsidRPr="00D41360" w:rsidRDefault="00DF3B4B" w:rsidP="006D00C5">
      <w:pPr>
        <w:pStyle w:val="Naslov1"/>
      </w:pPr>
      <w:r w:rsidRPr="00D41360">
        <w:br w:type="page"/>
      </w:r>
      <w:bookmarkStart w:id="0" w:name="_Toc179183546"/>
      <w:r w:rsidR="00620B2D" w:rsidRPr="00D41360">
        <w:lastRenderedPageBreak/>
        <w:t>Opis razvijenog proizvoda</w:t>
      </w:r>
      <w:bookmarkEnd w:id="0"/>
    </w:p>
    <w:p w14:paraId="4160C54C" w14:textId="77777777" w:rsidR="00620B2D" w:rsidRPr="00D41360" w:rsidRDefault="00620B2D" w:rsidP="00620B2D">
      <w:pPr>
        <w:pStyle w:val="Tijeloteksta"/>
      </w:pPr>
    </w:p>
    <w:p w14:paraId="387DCF0C" w14:textId="77777777" w:rsidR="00620B2D" w:rsidRPr="00D41360" w:rsidRDefault="00620B2D" w:rsidP="00620B2D">
      <w:pPr>
        <w:pStyle w:val="Tijeloteksta"/>
      </w:pPr>
    </w:p>
    <w:p w14:paraId="75D98E2A" w14:textId="511B3279" w:rsidR="00572293" w:rsidRPr="00D41360" w:rsidRDefault="00572293" w:rsidP="00572293">
      <w:r w:rsidRPr="00D41360">
        <w:t>Pri radu na aplikaciji za filtriranje i rangiranje sveučilišta susreli smo se s problemom teškoće pronalaska podataka te manjkom podataka. Sami smo pronašli podatke za 120 sveučilišta, prvo smo odlučili provjeriti s CHATGPT-om kakve će on podatke uspjeti pronaći te koliko će se razlikovati od naših podataka. Ako bismo se uvjerili da stavlja poprilično točne podatke proširili bismo naš skup podataka na sveučilišta generiranih od njega i na temelju tih podataka odradili filtriranje i rangiranje sveučilišta.</w:t>
      </w:r>
    </w:p>
    <w:p w14:paraId="362FC537" w14:textId="77777777" w:rsidR="00572293" w:rsidRPr="00D41360" w:rsidRDefault="00572293" w:rsidP="00572293"/>
    <w:p w14:paraId="61AD8E71" w14:textId="77777777" w:rsidR="00572293" w:rsidRPr="00D41360" w:rsidRDefault="00572293" w:rsidP="00572293">
      <w:r w:rsidRPr="00D41360">
        <w:t xml:space="preserve">Na početku pokušaj da CHATGPT odmah iz generira cijelu tablicu (u </w:t>
      </w:r>
      <w:proofErr w:type="spellStart"/>
      <w:r w:rsidRPr="00D41360">
        <w:t>promptu</w:t>
      </w:r>
      <w:proofErr w:type="spellEnd"/>
      <w:r w:rsidRPr="00D41360">
        <w:t xml:space="preserve"> su opisani svi potrebni parametri te države koje nas zanimaju):</w:t>
      </w:r>
    </w:p>
    <w:p w14:paraId="1D3828B3" w14:textId="77777777" w:rsidR="00572293" w:rsidRPr="00D41360" w:rsidRDefault="00572293" w:rsidP="00572293"/>
    <w:p w14:paraId="5A3E7F7B" w14:textId="77777777" w:rsidR="00572293" w:rsidRPr="00D41360" w:rsidRDefault="00572293" w:rsidP="00572293">
      <w:pPr>
        <w:pStyle w:val="Odlomakpopisa"/>
        <w:numPr>
          <w:ilvl w:val="0"/>
          <w:numId w:val="9"/>
        </w:numPr>
        <w:rPr>
          <w:b/>
          <w:bCs/>
        </w:rPr>
      </w:pPr>
      <w:r w:rsidRPr="00D41360">
        <w:rPr>
          <w:b/>
          <w:bCs/>
        </w:rPr>
        <w:t>PROMPT</w:t>
      </w:r>
    </w:p>
    <w:p w14:paraId="2AAD8A3F" w14:textId="77777777" w:rsidR="00572293" w:rsidRPr="00D41360" w:rsidRDefault="00572293" w:rsidP="00572293">
      <w:r w:rsidRPr="00D41360">
        <w:t xml:space="preserve">I am </w:t>
      </w:r>
      <w:proofErr w:type="spellStart"/>
      <w:r w:rsidRPr="00D41360">
        <w:t>working</w:t>
      </w:r>
      <w:proofErr w:type="spellEnd"/>
      <w:r w:rsidRPr="00D41360">
        <w:t xml:space="preserve"> on </w:t>
      </w:r>
      <w:proofErr w:type="spellStart"/>
      <w:r w:rsidRPr="00D41360">
        <w:t>an</w:t>
      </w:r>
      <w:proofErr w:type="spellEnd"/>
      <w:r w:rsidRPr="00D41360">
        <w:t xml:space="preserve"> </w:t>
      </w:r>
      <w:proofErr w:type="spellStart"/>
      <w:r w:rsidRPr="00D41360">
        <w:t>application</w:t>
      </w:r>
      <w:proofErr w:type="spellEnd"/>
      <w:r w:rsidRPr="00D41360">
        <w:t xml:space="preserve"> </w:t>
      </w:r>
      <w:proofErr w:type="spellStart"/>
      <w:r w:rsidRPr="00D41360">
        <w:t>in</w:t>
      </w:r>
      <w:proofErr w:type="spellEnd"/>
      <w:r w:rsidRPr="00D41360">
        <w:t xml:space="preserve"> </w:t>
      </w:r>
      <w:proofErr w:type="spellStart"/>
      <w:r w:rsidRPr="00D41360">
        <w:t>which</w:t>
      </w:r>
      <w:proofErr w:type="spellEnd"/>
      <w:r w:rsidRPr="00D41360">
        <w:t xml:space="preserve"> I </w:t>
      </w:r>
      <w:proofErr w:type="spellStart"/>
      <w:r w:rsidRPr="00D41360">
        <w:t>need</w:t>
      </w:r>
      <w:proofErr w:type="spellEnd"/>
      <w:r w:rsidRPr="00D41360">
        <w:t xml:space="preserve"> </w:t>
      </w:r>
      <w:proofErr w:type="spellStart"/>
      <w:r w:rsidRPr="00D41360">
        <w:t>accurate</w:t>
      </w:r>
      <w:proofErr w:type="spellEnd"/>
      <w:r w:rsidRPr="00D41360">
        <w:t xml:space="preserve"> </w:t>
      </w:r>
      <w:proofErr w:type="spellStart"/>
      <w:r w:rsidRPr="00D41360">
        <w:t>dataset</w:t>
      </w:r>
      <w:proofErr w:type="spellEnd"/>
      <w:r w:rsidRPr="00D41360">
        <w:t xml:space="preserve"> </w:t>
      </w:r>
      <w:proofErr w:type="spellStart"/>
      <w:r w:rsidRPr="00D41360">
        <w:t>containing</w:t>
      </w:r>
      <w:proofErr w:type="spellEnd"/>
      <w:r w:rsidRPr="00D41360">
        <w:t xml:space="preserve"> </w:t>
      </w:r>
      <w:proofErr w:type="spellStart"/>
      <w:r w:rsidRPr="00D41360">
        <w:t>universities</w:t>
      </w:r>
      <w:proofErr w:type="spellEnd"/>
      <w:r w:rsidRPr="00D41360">
        <w:t xml:space="preserve"> </w:t>
      </w:r>
      <w:proofErr w:type="spellStart"/>
      <w:r w:rsidRPr="00D41360">
        <w:t>with</w:t>
      </w:r>
      <w:proofErr w:type="spellEnd"/>
      <w:r w:rsidRPr="00D41360">
        <w:t xml:space="preserve"> </w:t>
      </w:r>
      <w:proofErr w:type="spellStart"/>
      <w:r w:rsidRPr="00D41360">
        <w:t>parameters</w:t>
      </w:r>
      <w:proofErr w:type="spellEnd"/>
      <w:r w:rsidRPr="00D41360">
        <w:t xml:space="preserve"> </w:t>
      </w:r>
      <w:proofErr w:type="spellStart"/>
      <w:r w:rsidRPr="00D41360">
        <w:t>that</w:t>
      </w:r>
      <w:proofErr w:type="spellEnd"/>
      <w:r w:rsidRPr="00D41360">
        <w:t xml:space="preserve"> </w:t>
      </w:r>
      <w:proofErr w:type="spellStart"/>
      <w:r w:rsidRPr="00D41360">
        <w:t>consist</w:t>
      </w:r>
      <w:proofErr w:type="spellEnd"/>
      <w:r w:rsidRPr="00D41360">
        <w:t xml:space="preserve"> </w:t>
      </w:r>
      <w:proofErr w:type="spellStart"/>
      <w:r w:rsidRPr="00D41360">
        <w:t>of</w:t>
      </w:r>
      <w:proofErr w:type="spellEnd"/>
      <w:r w:rsidRPr="00D41360">
        <w:t xml:space="preserve">: </w:t>
      </w:r>
    </w:p>
    <w:p w14:paraId="5E9D5054"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name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w:t>
      </w:r>
    </w:p>
    <w:p w14:paraId="541F7E41"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collegeRank</w:t>
      </w:r>
      <w:proofErr w:type="spellEnd"/>
      <w:r w:rsidRPr="00D41360">
        <w:rPr>
          <w:rFonts w:ascii="Times New Roman" w:hAnsi="Times New Roman" w:cs="Times New Roman"/>
          <w:sz w:val="22"/>
          <w:szCs w:val="22"/>
        </w:rPr>
        <w:t xml:space="preserve"> (global </w:t>
      </w:r>
      <w:proofErr w:type="spellStart"/>
      <w:r w:rsidRPr="00D41360">
        <w:rPr>
          <w:rFonts w:ascii="Times New Roman" w:hAnsi="Times New Roman" w:cs="Times New Roman"/>
          <w:sz w:val="22"/>
          <w:szCs w:val="22"/>
        </w:rPr>
        <w:t>ranking</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w:t>
      </w:r>
    </w:p>
    <w:p w14:paraId="573B785A"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tuition</w:t>
      </w:r>
      <w:proofErr w:type="spellEnd"/>
      <w:r w:rsidRPr="00D41360">
        <w:rPr>
          <w:rFonts w:ascii="Times New Roman" w:hAnsi="Times New Roman" w:cs="Times New Roman"/>
          <w:sz w:val="22"/>
          <w:szCs w:val="22"/>
        </w:rPr>
        <w:t xml:space="preserve"> (EUR/</w:t>
      </w:r>
      <w:proofErr w:type="spellStart"/>
      <w:r w:rsidRPr="00D41360">
        <w:rPr>
          <w:rFonts w:ascii="Times New Roman" w:hAnsi="Times New Roman" w:cs="Times New Roman"/>
          <w:sz w:val="22"/>
          <w:szCs w:val="22"/>
        </w:rPr>
        <w:t>year</w:t>
      </w:r>
      <w:proofErr w:type="spellEnd"/>
      <w:r w:rsidRPr="00D41360">
        <w:rPr>
          <w:rFonts w:ascii="Times New Roman" w:hAnsi="Times New Roman" w:cs="Times New Roman"/>
          <w:sz w:val="22"/>
          <w:szCs w:val="22"/>
        </w:rPr>
        <w:t xml:space="preserve">) (how </w:t>
      </w:r>
      <w:proofErr w:type="spellStart"/>
      <w:r w:rsidRPr="00D41360">
        <w:rPr>
          <w:rFonts w:ascii="Times New Roman" w:hAnsi="Times New Roman" w:cs="Times New Roman"/>
          <w:sz w:val="22"/>
          <w:szCs w:val="22"/>
        </w:rPr>
        <w:t>much</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paid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each</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year</w:t>
      </w:r>
      <w:proofErr w:type="spellEnd"/>
      <w:r w:rsidRPr="00D41360">
        <w:rPr>
          <w:rFonts w:ascii="Times New Roman" w:hAnsi="Times New Roman" w:cs="Times New Roman"/>
          <w:sz w:val="22"/>
          <w:szCs w:val="22"/>
        </w:rPr>
        <w:t xml:space="preserve"> to </w:t>
      </w:r>
      <w:proofErr w:type="spellStart"/>
      <w:r w:rsidRPr="00D41360">
        <w:rPr>
          <w:rFonts w:ascii="Times New Roman" w:hAnsi="Times New Roman" w:cs="Times New Roman"/>
          <w:sz w:val="22"/>
          <w:szCs w:val="22"/>
        </w:rPr>
        <w:t>study</w:t>
      </w:r>
      <w:proofErr w:type="spellEnd"/>
      <w:r w:rsidRPr="00D41360">
        <w:rPr>
          <w:rFonts w:ascii="Times New Roman" w:hAnsi="Times New Roman" w:cs="Times New Roman"/>
          <w:sz w:val="22"/>
          <w:szCs w:val="22"/>
        </w:rPr>
        <w:t xml:space="preserve"> at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price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needs</w:t>
      </w:r>
      <w:proofErr w:type="spellEnd"/>
      <w:r w:rsidRPr="00D41360">
        <w:rPr>
          <w:rFonts w:ascii="Times New Roman" w:hAnsi="Times New Roman" w:cs="Times New Roman"/>
          <w:sz w:val="22"/>
          <w:szCs w:val="22"/>
        </w:rPr>
        <w:t xml:space="preserve"> to </w:t>
      </w:r>
      <w:proofErr w:type="spellStart"/>
      <w:r w:rsidRPr="00D41360">
        <w:rPr>
          <w:rFonts w:ascii="Times New Roman" w:hAnsi="Times New Roman" w:cs="Times New Roman"/>
          <w:sz w:val="22"/>
          <w:szCs w:val="22"/>
        </w:rPr>
        <w:t>be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w:t>
      </w:r>
    </w:p>
    <w:p w14:paraId="1F84EE63"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percOfIntStud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percentage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international</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students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based</w:t>
      </w:r>
      <w:proofErr w:type="spellEnd"/>
      <w:r w:rsidRPr="00D41360">
        <w:rPr>
          <w:rFonts w:ascii="Times New Roman" w:hAnsi="Times New Roman" w:cs="Times New Roman"/>
          <w:sz w:val="22"/>
          <w:szCs w:val="22"/>
        </w:rPr>
        <w:t xml:space="preserve"> on </w:t>
      </w:r>
      <w:proofErr w:type="spellStart"/>
      <w:r w:rsidRPr="00D41360">
        <w:rPr>
          <w:rFonts w:ascii="Times New Roman" w:hAnsi="Times New Roman" w:cs="Times New Roman"/>
          <w:sz w:val="22"/>
          <w:szCs w:val="22"/>
        </w:rPr>
        <w:t>all</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students</w:t>
      </w:r>
      <w:proofErr w:type="spellEnd"/>
      <w:r w:rsidRPr="00D41360">
        <w:rPr>
          <w:rFonts w:ascii="Times New Roman" w:hAnsi="Times New Roman" w:cs="Times New Roman"/>
          <w:sz w:val="22"/>
          <w:szCs w:val="22"/>
        </w:rPr>
        <w:t xml:space="preserve">) </w:t>
      </w:r>
    </w:p>
    <w:p w14:paraId="49BA0FB3"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acceptance</w:t>
      </w:r>
      <w:proofErr w:type="spellEnd"/>
      <w:r w:rsidRPr="00D41360">
        <w:rPr>
          <w:rFonts w:ascii="Times New Roman" w:hAnsi="Times New Roman" w:cs="Times New Roman"/>
          <w:sz w:val="22"/>
          <w:szCs w:val="22"/>
        </w:rPr>
        <w:t xml:space="preserve"> rate (how </w:t>
      </w:r>
      <w:proofErr w:type="spellStart"/>
      <w:r w:rsidRPr="00D41360">
        <w:rPr>
          <w:rFonts w:ascii="Times New Roman" w:hAnsi="Times New Roman" w:cs="Times New Roman"/>
          <w:sz w:val="22"/>
          <w:szCs w:val="22"/>
        </w:rPr>
        <w:t>many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people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manage</w:t>
      </w:r>
      <w:proofErr w:type="spellEnd"/>
      <w:r w:rsidRPr="00D41360">
        <w:rPr>
          <w:rFonts w:ascii="Times New Roman" w:hAnsi="Times New Roman" w:cs="Times New Roman"/>
          <w:sz w:val="22"/>
          <w:szCs w:val="22"/>
        </w:rPr>
        <w:t xml:space="preserve"> to </w:t>
      </w:r>
      <w:proofErr w:type="spellStart"/>
      <w:r w:rsidRPr="00D41360">
        <w:rPr>
          <w:rFonts w:ascii="Times New Roman" w:hAnsi="Times New Roman" w:cs="Times New Roman"/>
          <w:sz w:val="22"/>
          <w:szCs w:val="22"/>
        </w:rPr>
        <w:t>get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into</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percentage</w:t>
      </w:r>
      <w:proofErr w:type="spellEnd"/>
      <w:r w:rsidRPr="00D41360">
        <w:rPr>
          <w:rFonts w:ascii="Times New Roman" w:hAnsi="Times New Roman" w:cs="Times New Roman"/>
          <w:sz w:val="22"/>
          <w:szCs w:val="22"/>
        </w:rPr>
        <w:t>)</w:t>
      </w:r>
    </w:p>
    <w:p w14:paraId="01F927AA"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avgSafetyIndex</w:t>
      </w:r>
      <w:proofErr w:type="spellEnd"/>
      <w:r w:rsidRPr="00D41360">
        <w:rPr>
          <w:rFonts w:ascii="Times New Roman" w:hAnsi="Times New Roman" w:cs="Times New Roman"/>
          <w:sz w:val="22"/>
          <w:szCs w:val="22"/>
        </w:rPr>
        <w:t xml:space="preserve"> (how </w:t>
      </w:r>
      <w:proofErr w:type="spellStart"/>
      <w:r w:rsidRPr="00D41360">
        <w:rPr>
          <w:rFonts w:ascii="Times New Roman" w:hAnsi="Times New Roman" w:cs="Times New Roman"/>
          <w:sz w:val="22"/>
          <w:szCs w:val="22"/>
        </w:rPr>
        <w:t>secure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country</w:t>
      </w:r>
      <w:proofErr w:type="spellEnd"/>
      <w:r w:rsidRPr="00D41360">
        <w:rPr>
          <w:rFonts w:ascii="Times New Roman" w:hAnsi="Times New Roman" w:cs="Times New Roman"/>
          <w:sz w:val="22"/>
          <w:szCs w:val="22"/>
        </w:rPr>
        <w:t xml:space="preserve">, how </w:t>
      </w:r>
      <w:proofErr w:type="spellStart"/>
      <w:r w:rsidRPr="00D41360">
        <w:rPr>
          <w:rFonts w:ascii="Times New Roman" w:hAnsi="Times New Roman" w:cs="Times New Roman"/>
          <w:sz w:val="22"/>
          <w:szCs w:val="22"/>
        </w:rPr>
        <w:t>many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crimes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have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and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based</w:t>
      </w:r>
      <w:proofErr w:type="spellEnd"/>
      <w:r w:rsidRPr="00D41360">
        <w:rPr>
          <w:rFonts w:ascii="Times New Roman" w:hAnsi="Times New Roman" w:cs="Times New Roman"/>
          <w:sz w:val="22"/>
          <w:szCs w:val="22"/>
        </w:rPr>
        <w:t xml:space="preserve"> on </w:t>
      </w:r>
      <w:proofErr w:type="spellStart"/>
      <w:r w:rsidRPr="00D41360">
        <w:rPr>
          <w:rFonts w:ascii="Times New Roman" w:hAnsi="Times New Roman" w:cs="Times New Roman"/>
          <w:sz w:val="22"/>
          <w:szCs w:val="22"/>
        </w:rPr>
        <w:t>that</w:t>
      </w:r>
      <w:proofErr w:type="spellEnd"/>
      <w:r w:rsidRPr="00D41360">
        <w:rPr>
          <w:rFonts w:ascii="Times New Roman" w:hAnsi="Times New Roman" w:cs="Times New Roman"/>
          <w:sz w:val="22"/>
          <w:szCs w:val="22"/>
        </w:rPr>
        <w:t xml:space="preserve"> index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range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from</w:t>
      </w:r>
      <w:proofErr w:type="spellEnd"/>
      <w:r w:rsidRPr="00D41360">
        <w:rPr>
          <w:rFonts w:ascii="Times New Roman" w:hAnsi="Times New Roman" w:cs="Times New Roman"/>
          <w:sz w:val="22"/>
          <w:szCs w:val="22"/>
        </w:rPr>
        <w:t xml:space="preserve"> 0 to 100) </w:t>
      </w:r>
    </w:p>
    <w:p w14:paraId="4E734BDF"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cost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living</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this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consists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how </w:t>
      </w:r>
      <w:proofErr w:type="spellStart"/>
      <w:r w:rsidRPr="00D41360">
        <w:rPr>
          <w:rFonts w:ascii="Times New Roman" w:hAnsi="Times New Roman" w:cs="Times New Roman"/>
          <w:sz w:val="22"/>
          <w:szCs w:val="22"/>
        </w:rPr>
        <w:t>much</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monthly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persons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pays</w:t>
      </w:r>
      <w:proofErr w:type="spellEnd"/>
      <w:r w:rsidRPr="00D41360">
        <w:rPr>
          <w:rFonts w:ascii="Times New Roman" w:hAnsi="Times New Roman" w:cs="Times New Roman"/>
          <w:sz w:val="22"/>
          <w:szCs w:val="22"/>
        </w:rPr>
        <w:t xml:space="preserve"> on </w:t>
      </w:r>
      <w:proofErr w:type="spellStart"/>
      <w:r w:rsidRPr="00D41360">
        <w:rPr>
          <w:rFonts w:ascii="Times New Roman" w:hAnsi="Times New Roman" w:cs="Times New Roman"/>
          <w:sz w:val="22"/>
          <w:szCs w:val="22"/>
        </w:rPr>
        <w:t>groceries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restaurants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transportation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and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utilities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excluding</w:t>
      </w:r>
      <w:proofErr w:type="spellEnd"/>
      <w:r w:rsidRPr="00D41360">
        <w:rPr>
          <w:rFonts w:ascii="Times New Roman" w:hAnsi="Times New Roman" w:cs="Times New Roman"/>
          <w:sz w:val="22"/>
          <w:szCs w:val="22"/>
        </w:rPr>
        <w:t xml:space="preserve"> rent, </w:t>
      </w:r>
      <w:proofErr w:type="spellStart"/>
      <w:r w:rsidRPr="00D41360">
        <w:rPr>
          <w:rFonts w:ascii="Times New Roman" w:hAnsi="Times New Roman" w:cs="Times New Roman"/>
          <w:sz w:val="22"/>
          <w:szCs w:val="22"/>
        </w:rPr>
        <w:t>price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needs</w:t>
      </w:r>
      <w:proofErr w:type="spellEnd"/>
      <w:r w:rsidRPr="00D41360">
        <w:rPr>
          <w:rFonts w:ascii="Times New Roman" w:hAnsi="Times New Roman" w:cs="Times New Roman"/>
          <w:sz w:val="22"/>
          <w:szCs w:val="22"/>
        </w:rPr>
        <w:t xml:space="preserve"> to </w:t>
      </w:r>
      <w:proofErr w:type="spellStart"/>
      <w:r w:rsidRPr="00D41360">
        <w:rPr>
          <w:rFonts w:ascii="Times New Roman" w:hAnsi="Times New Roman" w:cs="Times New Roman"/>
          <w:sz w:val="22"/>
          <w:szCs w:val="22"/>
        </w:rPr>
        <w:t>be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w:t>
      </w:r>
    </w:p>
    <w:p w14:paraId="38327CD0" w14:textId="77777777" w:rsidR="00572293" w:rsidRPr="00D41360" w:rsidRDefault="00572293" w:rsidP="00572293">
      <w:pPr>
        <w:pStyle w:val="Odlomakpopisa"/>
        <w:numPr>
          <w:ilvl w:val="0"/>
          <w:numId w:val="8"/>
        </w:numPr>
        <w:rPr>
          <w:rFonts w:ascii="Times New Roman" w:hAnsi="Times New Roman" w:cs="Times New Roman"/>
          <w:sz w:val="22"/>
          <w:szCs w:val="22"/>
        </w:rPr>
      </w:pPr>
      <w:r w:rsidRPr="00D41360">
        <w:rPr>
          <w:rFonts w:ascii="Times New Roman" w:hAnsi="Times New Roman" w:cs="Times New Roman"/>
          <w:sz w:val="22"/>
          <w:szCs w:val="22"/>
        </w:rPr>
        <w:t>rent (</w:t>
      </w:r>
      <w:proofErr w:type="spellStart"/>
      <w:r w:rsidRPr="00D41360">
        <w:rPr>
          <w:rFonts w:ascii="Times New Roman" w:hAnsi="Times New Roman" w:cs="Times New Roman"/>
          <w:sz w:val="22"/>
          <w:szCs w:val="22"/>
        </w:rPr>
        <w:t>monthly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average</w:t>
      </w:r>
      <w:proofErr w:type="spellEnd"/>
      <w:r w:rsidRPr="00D41360">
        <w:rPr>
          <w:rFonts w:ascii="Times New Roman" w:hAnsi="Times New Roman" w:cs="Times New Roman"/>
          <w:sz w:val="22"/>
          <w:szCs w:val="22"/>
        </w:rPr>
        <w:t xml:space="preserve"> for rent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w:t>
      </w:r>
    </w:p>
    <w:p w14:paraId="03EAF708"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groceries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monthly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average</w:t>
      </w:r>
      <w:proofErr w:type="spellEnd"/>
      <w:r w:rsidRPr="00D41360">
        <w:rPr>
          <w:rFonts w:ascii="Times New Roman" w:hAnsi="Times New Roman" w:cs="Times New Roman"/>
          <w:sz w:val="22"/>
          <w:szCs w:val="22"/>
        </w:rPr>
        <w:t xml:space="preserve"> for </w:t>
      </w:r>
      <w:proofErr w:type="spellStart"/>
      <w:r w:rsidRPr="00D41360">
        <w:rPr>
          <w:rFonts w:ascii="Times New Roman" w:hAnsi="Times New Roman" w:cs="Times New Roman"/>
          <w:sz w:val="22"/>
          <w:szCs w:val="22"/>
        </w:rPr>
        <w:t>groceries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w:t>
      </w:r>
    </w:p>
    <w:p w14:paraId="68139B9C"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recreationCost</w:t>
      </w:r>
      <w:proofErr w:type="spellEnd"/>
      <w:r w:rsidRPr="00D41360">
        <w:rPr>
          <w:rFonts w:ascii="Times New Roman" w:hAnsi="Times New Roman" w:cs="Times New Roman"/>
          <w:sz w:val="22"/>
          <w:szCs w:val="22"/>
        </w:rPr>
        <w:t xml:space="preserve"> (EUR/</w:t>
      </w:r>
      <w:proofErr w:type="spellStart"/>
      <w:r w:rsidRPr="00D41360">
        <w:rPr>
          <w:rFonts w:ascii="Times New Roman" w:hAnsi="Times New Roman" w:cs="Times New Roman"/>
          <w:sz w:val="22"/>
          <w:szCs w:val="22"/>
        </w:rPr>
        <w:t>month</w:t>
      </w:r>
      <w:proofErr w:type="spellEnd"/>
      <w:r w:rsidRPr="00D41360">
        <w:rPr>
          <w:rFonts w:ascii="Times New Roman" w:hAnsi="Times New Roman" w:cs="Times New Roman"/>
          <w:sz w:val="22"/>
          <w:szCs w:val="22"/>
        </w:rPr>
        <w:t>) (</w:t>
      </w:r>
      <w:proofErr w:type="spellStart"/>
      <w:r w:rsidRPr="00D41360">
        <w:rPr>
          <w:rFonts w:ascii="Times New Roman" w:hAnsi="Times New Roman" w:cs="Times New Roman"/>
          <w:sz w:val="22"/>
          <w:szCs w:val="22"/>
        </w:rPr>
        <w:t>monthly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average</w:t>
      </w:r>
      <w:proofErr w:type="spellEnd"/>
      <w:r w:rsidRPr="00D41360">
        <w:rPr>
          <w:rFonts w:ascii="Times New Roman" w:hAnsi="Times New Roman" w:cs="Times New Roman"/>
          <w:sz w:val="22"/>
          <w:szCs w:val="22"/>
        </w:rPr>
        <w:t xml:space="preserve"> for </w:t>
      </w:r>
      <w:proofErr w:type="spellStart"/>
      <w:r w:rsidRPr="00D41360">
        <w:rPr>
          <w:rFonts w:ascii="Times New Roman" w:hAnsi="Times New Roman" w:cs="Times New Roman"/>
          <w:sz w:val="22"/>
          <w:szCs w:val="22"/>
        </w:rPr>
        <w:t>recreation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and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culture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w:t>
      </w:r>
    </w:p>
    <w:p w14:paraId="5345A83B"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healthcare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price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average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out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pocket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spend</w:t>
      </w:r>
      <w:proofErr w:type="spellEnd"/>
      <w:r w:rsidRPr="00D41360">
        <w:rPr>
          <w:rFonts w:ascii="Times New Roman" w:hAnsi="Times New Roman" w:cs="Times New Roman"/>
          <w:sz w:val="22"/>
          <w:szCs w:val="22"/>
        </w:rPr>
        <w:t xml:space="preserve"> on </w:t>
      </w:r>
      <w:proofErr w:type="spellStart"/>
      <w:r w:rsidRPr="00D41360">
        <w:rPr>
          <w:rFonts w:ascii="Times New Roman" w:hAnsi="Times New Roman" w:cs="Times New Roman"/>
          <w:sz w:val="22"/>
          <w:szCs w:val="22"/>
        </w:rPr>
        <w:t>healthcare</w:t>
      </w:r>
      <w:proofErr w:type="spellEnd"/>
      <w:r w:rsidRPr="00D41360">
        <w:rPr>
          <w:rFonts w:ascii="Times New Roman" w:hAnsi="Times New Roman" w:cs="Times New Roman"/>
          <w:sz w:val="22"/>
          <w:szCs w:val="22"/>
        </w:rPr>
        <w:t xml:space="preserve"> per </w:t>
      </w:r>
      <w:proofErr w:type="spellStart"/>
      <w:r w:rsidRPr="00D41360">
        <w:rPr>
          <w:rFonts w:ascii="Times New Roman" w:hAnsi="Times New Roman" w:cs="Times New Roman"/>
          <w:sz w:val="22"/>
          <w:szCs w:val="22"/>
        </w:rPr>
        <w:t>year</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 </w:t>
      </w:r>
    </w:p>
    <w:p w14:paraId="3253C33D"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avgMntTransportCost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average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transportaion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price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in</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euros</w:t>
      </w:r>
      <w:proofErr w:type="spellEnd"/>
      <w:r w:rsidRPr="00D41360">
        <w:rPr>
          <w:rFonts w:ascii="Times New Roman" w:hAnsi="Times New Roman" w:cs="Times New Roman"/>
          <w:sz w:val="22"/>
          <w:szCs w:val="22"/>
        </w:rPr>
        <w:t xml:space="preserve"> per </w:t>
      </w:r>
      <w:proofErr w:type="spellStart"/>
      <w:r w:rsidRPr="00D41360">
        <w:rPr>
          <w:rFonts w:ascii="Times New Roman" w:hAnsi="Times New Roman" w:cs="Times New Roman"/>
          <w:sz w:val="22"/>
          <w:szCs w:val="22"/>
        </w:rPr>
        <w:t>month</w:t>
      </w:r>
      <w:proofErr w:type="spellEnd"/>
      <w:r w:rsidRPr="00D41360">
        <w:rPr>
          <w:rFonts w:ascii="Times New Roman" w:hAnsi="Times New Roman" w:cs="Times New Roman"/>
          <w:sz w:val="22"/>
          <w:szCs w:val="22"/>
        </w:rPr>
        <w:t>)</w:t>
      </w:r>
    </w:p>
    <w:p w14:paraId="5275D2E6" w14:textId="77777777" w:rsidR="00572293" w:rsidRPr="00D41360" w:rsidRDefault="00572293" w:rsidP="00572293">
      <w:pPr>
        <w:pStyle w:val="Odlomakpopisa"/>
        <w:numPr>
          <w:ilvl w:val="0"/>
          <w:numId w:val="8"/>
        </w:numPr>
        <w:rPr>
          <w:rFonts w:ascii="Times New Roman" w:hAnsi="Times New Roman" w:cs="Times New Roman"/>
          <w:sz w:val="22"/>
          <w:szCs w:val="22"/>
        </w:rPr>
      </w:pPr>
      <w:r w:rsidRPr="00D41360">
        <w:rPr>
          <w:rFonts w:ascii="Times New Roman" w:hAnsi="Times New Roman" w:cs="Times New Roman"/>
          <w:sz w:val="22"/>
          <w:szCs w:val="22"/>
        </w:rPr>
        <w:t xml:space="preserve">link (link for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w:t>
      </w:r>
    </w:p>
    <w:p w14:paraId="0D28B64C" w14:textId="77777777" w:rsidR="00572293" w:rsidRPr="00D41360" w:rsidRDefault="00572293" w:rsidP="00572293">
      <w:pPr>
        <w:pStyle w:val="Odlomakpopisa"/>
        <w:numPr>
          <w:ilvl w:val="0"/>
          <w:numId w:val="8"/>
        </w:numPr>
        <w:rPr>
          <w:rFonts w:ascii="Times New Roman" w:hAnsi="Times New Roman" w:cs="Times New Roman"/>
          <w:sz w:val="22"/>
          <w:szCs w:val="22"/>
        </w:rPr>
      </w:pPr>
      <w:proofErr w:type="spellStart"/>
      <w:r w:rsidRPr="00D41360">
        <w:rPr>
          <w:rFonts w:ascii="Times New Roman" w:hAnsi="Times New Roman" w:cs="Times New Roman"/>
          <w:sz w:val="22"/>
          <w:szCs w:val="22"/>
        </w:rPr>
        <w:t>and</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each</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of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columns</w:t>
      </w:r>
      <w:proofErr w:type="spellEnd"/>
      <w:r w:rsidRPr="00D41360">
        <w:rPr>
          <w:rFonts w:ascii="Times New Roman" w:hAnsi="Times New Roman" w:cs="Times New Roman"/>
          <w:sz w:val="22"/>
          <w:szCs w:val="22"/>
        </w:rPr>
        <w:t xml:space="preserve">: Computer Science, Business, </w:t>
      </w:r>
      <w:proofErr w:type="spellStart"/>
      <w:r w:rsidRPr="00D41360">
        <w:rPr>
          <w:rFonts w:ascii="Times New Roman" w:hAnsi="Times New Roman" w:cs="Times New Roman"/>
          <w:sz w:val="22"/>
          <w:szCs w:val="22"/>
        </w:rPr>
        <w:t>Economics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Psychology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Biology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Law</w:t>
      </w:r>
      <w:proofErr w:type="spellEnd"/>
      <w:r w:rsidRPr="00D41360">
        <w:rPr>
          <w:rFonts w:ascii="Times New Roman" w:hAnsi="Times New Roman" w:cs="Times New Roman"/>
          <w:sz w:val="22"/>
          <w:szCs w:val="22"/>
        </w:rPr>
        <w:t xml:space="preserve">, Medicine, </w:t>
      </w:r>
      <w:proofErr w:type="spellStart"/>
      <w:r w:rsidRPr="00D41360">
        <w:rPr>
          <w:rFonts w:ascii="Times New Roman" w:hAnsi="Times New Roman" w:cs="Times New Roman"/>
          <w:sz w:val="22"/>
          <w:szCs w:val="22"/>
        </w:rPr>
        <w:t>Mathematics</w:t>
      </w:r>
      <w:proofErr w:type="spellEnd"/>
      <w:r w:rsidRPr="00D41360">
        <w:rPr>
          <w:rFonts w:ascii="Times New Roman" w:hAnsi="Times New Roman" w:cs="Times New Roman"/>
          <w:sz w:val="22"/>
          <w:szCs w:val="22"/>
        </w:rPr>
        <w:t xml:space="preserve">, Art, </w:t>
      </w:r>
      <w:proofErr w:type="spellStart"/>
      <w:r w:rsidRPr="00D41360">
        <w:rPr>
          <w:rFonts w:ascii="Times New Roman" w:hAnsi="Times New Roman" w:cs="Times New Roman"/>
          <w:sz w:val="22"/>
          <w:szCs w:val="22"/>
        </w:rPr>
        <w:t>Physics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have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values</w:t>
      </w:r>
      <w:proofErr w:type="spellEnd"/>
      <w:r w:rsidRPr="00D41360">
        <w:rPr>
          <w:rFonts w:ascii="Times New Roman" w:hAnsi="Times New Roman" w:cs="Times New Roman"/>
          <w:sz w:val="22"/>
          <w:szCs w:val="22"/>
        </w:rPr>
        <w:t xml:space="preserve"> 1 </w:t>
      </w:r>
      <w:proofErr w:type="spellStart"/>
      <w:r w:rsidRPr="00D41360">
        <w:rPr>
          <w:rFonts w:ascii="Times New Roman" w:hAnsi="Times New Roman" w:cs="Times New Roman"/>
          <w:sz w:val="22"/>
          <w:szCs w:val="22"/>
        </w:rPr>
        <w:t>or</w:t>
      </w:r>
      <w:proofErr w:type="spellEnd"/>
      <w:r w:rsidRPr="00D41360">
        <w:rPr>
          <w:rFonts w:ascii="Times New Roman" w:hAnsi="Times New Roman" w:cs="Times New Roman"/>
          <w:sz w:val="22"/>
          <w:szCs w:val="22"/>
        </w:rPr>
        <w:t xml:space="preserve"> 0 </w:t>
      </w:r>
      <w:proofErr w:type="spellStart"/>
      <w:r w:rsidRPr="00D41360">
        <w:rPr>
          <w:rFonts w:ascii="Times New Roman" w:hAnsi="Times New Roman" w:cs="Times New Roman"/>
          <w:sz w:val="22"/>
          <w:szCs w:val="22"/>
        </w:rPr>
        <w:t>based</w:t>
      </w:r>
      <w:proofErr w:type="spellEnd"/>
      <w:r w:rsidRPr="00D41360">
        <w:rPr>
          <w:rFonts w:ascii="Times New Roman" w:hAnsi="Times New Roman" w:cs="Times New Roman"/>
          <w:sz w:val="22"/>
          <w:szCs w:val="22"/>
        </w:rPr>
        <w:t xml:space="preserve"> on </w:t>
      </w:r>
      <w:proofErr w:type="spellStart"/>
      <w:r w:rsidRPr="00D41360">
        <w:rPr>
          <w:rFonts w:ascii="Times New Roman" w:hAnsi="Times New Roman" w:cs="Times New Roman"/>
          <w:sz w:val="22"/>
          <w:szCs w:val="22"/>
        </w:rPr>
        <w:t>the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fact</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if</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university</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has</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these</w:t>
      </w:r>
      <w:proofErr w:type="spellEnd"/>
      <w:r w:rsidRPr="00D41360">
        <w:rPr>
          <w:rFonts w:ascii="Times New Roman" w:hAnsi="Times New Roman" w:cs="Times New Roman"/>
          <w:sz w:val="22"/>
          <w:szCs w:val="22"/>
        </w:rPr>
        <w:t xml:space="preserve"> </w:t>
      </w:r>
      <w:proofErr w:type="spellStart"/>
      <w:r w:rsidRPr="00D41360">
        <w:rPr>
          <w:rFonts w:ascii="Times New Roman" w:hAnsi="Times New Roman" w:cs="Times New Roman"/>
          <w:sz w:val="22"/>
          <w:szCs w:val="22"/>
        </w:rPr>
        <w:t>majors</w:t>
      </w:r>
      <w:proofErr w:type="spellEnd"/>
    </w:p>
    <w:p w14:paraId="6DE634EF" w14:textId="77777777" w:rsidR="00572293" w:rsidRPr="00D41360" w:rsidRDefault="00572293" w:rsidP="00572293">
      <w:proofErr w:type="spellStart"/>
      <w:r w:rsidRPr="00D41360">
        <w:t>The</w:t>
      </w:r>
      <w:proofErr w:type="spellEnd"/>
      <w:r w:rsidRPr="00D41360">
        <w:t xml:space="preserve"> </w:t>
      </w:r>
      <w:proofErr w:type="spellStart"/>
      <w:r w:rsidRPr="00D41360">
        <w:t>parameters</w:t>
      </w:r>
      <w:proofErr w:type="spellEnd"/>
      <w:r w:rsidRPr="00D41360">
        <w:t xml:space="preserve"> </w:t>
      </w:r>
      <w:proofErr w:type="spellStart"/>
      <w:r w:rsidRPr="00D41360">
        <w:t>avgSafetyIndex</w:t>
      </w:r>
      <w:proofErr w:type="spellEnd"/>
      <w:r w:rsidRPr="00D41360">
        <w:t xml:space="preserve">, </w:t>
      </w:r>
      <w:proofErr w:type="spellStart"/>
      <w:r w:rsidRPr="00D41360">
        <w:t>cost</w:t>
      </w:r>
      <w:proofErr w:type="spellEnd"/>
      <w:r w:rsidRPr="00D41360">
        <w:t xml:space="preserve"> </w:t>
      </w:r>
      <w:proofErr w:type="spellStart"/>
      <w:r w:rsidRPr="00D41360">
        <w:t>of</w:t>
      </w:r>
      <w:proofErr w:type="spellEnd"/>
      <w:r w:rsidRPr="00D41360">
        <w:t xml:space="preserve"> </w:t>
      </w:r>
      <w:proofErr w:type="spellStart"/>
      <w:r w:rsidRPr="00D41360">
        <w:t>living</w:t>
      </w:r>
      <w:proofErr w:type="spellEnd"/>
      <w:r w:rsidRPr="00D41360">
        <w:t xml:space="preserve">, rent, </w:t>
      </w:r>
      <w:proofErr w:type="spellStart"/>
      <w:r w:rsidRPr="00D41360">
        <w:t>groceries</w:t>
      </w:r>
      <w:proofErr w:type="spellEnd"/>
      <w:r w:rsidRPr="00D41360">
        <w:t xml:space="preserve">, </w:t>
      </w:r>
      <w:proofErr w:type="spellStart"/>
      <w:r w:rsidRPr="00D41360">
        <w:t>recreationCost</w:t>
      </w:r>
      <w:proofErr w:type="spellEnd"/>
      <w:r w:rsidRPr="00D41360">
        <w:t xml:space="preserve">, </w:t>
      </w:r>
      <w:proofErr w:type="spellStart"/>
      <w:r w:rsidRPr="00D41360">
        <w:t>healthcare</w:t>
      </w:r>
      <w:proofErr w:type="spellEnd"/>
      <w:r w:rsidRPr="00D41360">
        <w:t xml:space="preserve"> </w:t>
      </w:r>
      <w:proofErr w:type="spellStart"/>
      <w:r w:rsidRPr="00D41360">
        <w:t>price</w:t>
      </w:r>
      <w:proofErr w:type="spellEnd"/>
      <w:r w:rsidRPr="00D41360">
        <w:t xml:space="preserve">, </w:t>
      </w:r>
      <w:proofErr w:type="spellStart"/>
      <w:r w:rsidRPr="00D41360">
        <w:t>avgMntTransportCost</w:t>
      </w:r>
      <w:proofErr w:type="spellEnd"/>
      <w:r w:rsidRPr="00D41360">
        <w:t xml:space="preserve"> are </w:t>
      </w:r>
      <w:proofErr w:type="spellStart"/>
      <w:r w:rsidRPr="00D41360">
        <w:t>based</w:t>
      </w:r>
      <w:proofErr w:type="spellEnd"/>
      <w:r w:rsidRPr="00D41360">
        <w:t xml:space="preserve"> on </w:t>
      </w:r>
      <w:proofErr w:type="spellStart"/>
      <w:r w:rsidRPr="00D41360">
        <w:t>the</w:t>
      </w:r>
      <w:proofErr w:type="spellEnd"/>
      <w:r w:rsidRPr="00D41360">
        <w:t xml:space="preserve"> </w:t>
      </w:r>
      <w:proofErr w:type="spellStart"/>
      <w:r w:rsidRPr="00D41360">
        <w:t>city</w:t>
      </w:r>
      <w:proofErr w:type="spellEnd"/>
      <w:r w:rsidRPr="00D41360">
        <w:t xml:space="preserve"> </w:t>
      </w:r>
      <w:proofErr w:type="spellStart"/>
      <w:r w:rsidRPr="00D41360">
        <w:t>in</w:t>
      </w:r>
      <w:proofErr w:type="spellEnd"/>
      <w:r w:rsidRPr="00D41360">
        <w:t xml:space="preserve"> </w:t>
      </w:r>
      <w:proofErr w:type="spellStart"/>
      <w:r w:rsidRPr="00D41360">
        <w:t>which</w:t>
      </w:r>
      <w:proofErr w:type="spellEnd"/>
      <w:r w:rsidRPr="00D41360">
        <w:t xml:space="preserve"> </w:t>
      </w:r>
      <w:proofErr w:type="spellStart"/>
      <w:r w:rsidRPr="00D41360">
        <w:t>university</w:t>
      </w:r>
      <w:proofErr w:type="spellEnd"/>
      <w:r w:rsidRPr="00D41360">
        <w:t xml:space="preserve"> </w:t>
      </w:r>
      <w:proofErr w:type="spellStart"/>
      <w:r w:rsidRPr="00D41360">
        <w:t>is</w:t>
      </w:r>
      <w:proofErr w:type="spellEnd"/>
      <w:r w:rsidRPr="00D41360">
        <w:t xml:space="preserve"> </w:t>
      </w:r>
      <w:proofErr w:type="spellStart"/>
      <w:r w:rsidRPr="00D41360">
        <w:t>located</w:t>
      </w:r>
      <w:proofErr w:type="spellEnd"/>
      <w:r w:rsidRPr="00D41360">
        <w:t>.</w:t>
      </w:r>
    </w:p>
    <w:p w14:paraId="33899EEC" w14:textId="4CF55422" w:rsidR="00572293" w:rsidRPr="00D41360" w:rsidRDefault="00572293" w:rsidP="00572293">
      <w:r w:rsidRPr="00D41360">
        <w:t xml:space="preserve">I </w:t>
      </w:r>
      <w:proofErr w:type="spellStart"/>
      <w:r w:rsidRPr="00D41360">
        <w:t>want</w:t>
      </w:r>
      <w:proofErr w:type="spellEnd"/>
      <w:r w:rsidRPr="00D41360">
        <w:t xml:space="preserve"> </w:t>
      </w:r>
      <w:proofErr w:type="spellStart"/>
      <w:r w:rsidRPr="00D41360">
        <w:t>you</w:t>
      </w:r>
      <w:proofErr w:type="spellEnd"/>
      <w:r w:rsidRPr="00D41360">
        <w:t xml:space="preserve"> to </w:t>
      </w:r>
      <w:proofErr w:type="spellStart"/>
      <w:r w:rsidRPr="00D41360">
        <w:t>find</w:t>
      </w:r>
      <w:proofErr w:type="spellEnd"/>
      <w:r w:rsidRPr="00D41360">
        <w:t xml:space="preserve"> me data for </w:t>
      </w:r>
      <w:proofErr w:type="spellStart"/>
      <w:r w:rsidRPr="00D41360">
        <w:t>these</w:t>
      </w:r>
      <w:proofErr w:type="spellEnd"/>
      <w:r w:rsidRPr="00D41360">
        <w:t xml:space="preserve"> </w:t>
      </w:r>
      <w:proofErr w:type="spellStart"/>
      <w:r w:rsidRPr="00D41360">
        <w:t>countries</w:t>
      </w:r>
      <w:proofErr w:type="spellEnd"/>
      <w:r w:rsidRPr="00D41360">
        <w:t>:  … (popis svih država)</w:t>
      </w:r>
    </w:p>
    <w:p w14:paraId="03D6007B" w14:textId="77777777" w:rsidR="00572293" w:rsidRPr="00D41360" w:rsidRDefault="00572293" w:rsidP="00572293">
      <w:r w:rsidRPr="00D41360">
        <w:t xml:space="preserve">For </w:t>
      </w:r>
      <w:proofErr w:type="spellStart"/>
      <w:r w:rsidRPr="00D41360">
        <w:t>each</w:t>
      </w:r>
      <w:proofErr w:type="spellEnd"/>
      <w:r w:rsidRPr="00D41360">
        <w:t xml:space="preserve"> </w:t>
      </w:r>
      <w:proofErr w:type="spellStart"/>
      <w:r w:rsidRPr="00D41360">
        <w:t>country</w:t>
      </w:r>
      <w:proofErr w:type="spellEnd"/>
      <w:r w:rsidRPr="00D41360">
        <w:t xml:space="preserve"> </w:t>
      </w:r>
      <w:proofErr w:type="spellStart"/>
      <w:r w:rsidRPr="00D41360">
        <w:t>find</w:t>
      </w:r>
      <w:proofErr w:type="spellEnd"/>
      <w:r w:rsidRPr="00D41360">
        <w:t xml:space="preserve"> </w:t>
      </w:r>
      <w:proofErr w:type="spellStart"/>
      <w:r w:rsidRPr="00D41360">
        <w:t>the</w:t>
      </w:r>
      <w:proofErr w:type="spellEnd"/>
      <w:r w:rsidRPr="00D41360">
        <w:t xml:space="preserve"> </w:t>
      </w:r>
      <w:proofErr w:type="spellStart"/>
      <w:r w:rsidRPr="00D41360">
        <w:t>best</w:t>
      </w:r>
      <w:proofErr w:type="spellEnd"/>
      <w:r w:rsidRPr="00D41360">
        <w:t xml:space="preserve"> </w:t>
      </w:r>
      <w:proofErr w:type="spellStart"/>
      <w:r w:rsidRPr="00D41360">
        <w:t>university</w:t>
      </w:r>
      <w:proofErr w:type="spellEnd"/>
      <w:r w:rsidRPr="00D41360">
        <w:t xml:space="preserve"> </w:t>
      </w:r>
      <w:proofErr w:type="spellStart"/>
      <w:r w:rsidRPr="00D41360">
        <w:t>based</w:t>
      </w:r>
      <w:proofErr w:type="spellEnd"/>
      <w:r w:rsidRPr="00D41360">
        <w:t xml:space="preserve"> on </w:t>
      </w:r>
      <w:proofErr w:type="spellStart"/>
      <w:r w:rsidRPr="00D41360">
        <w:t>ranking</w:t>
      </w:r>
      <w:proofErr w:type="spellEnd"/>
      <w:r w:rsidRPr="00D41360">
        <w:t xml:space="preserve"> </w:t>
      </w:r>
      <w:proofErr w:type="spellStart"/>
      <w:r w:rsidRPr="00D41360">
        <w:t>and</w:t>
      </w:r>
      <w:proofErr w:type="spellEnd"/>
      <w:r w:rsidRPr="00D41360">
        <w:t xml:space="preserve"> </w:t>
      </w:r>
      <w:proofErr w:type="spellStart"/>
      <w:r w:rsidRPr="00D41360">
        <w:t>based</w:t>
      </w:r>
      <w:proofErr w:type="spellEnd"/>
      <w:r w:rsidRPr="00D41360">
        <w:t xml:space="preserve"> on </w:t>
      </w:r>
      <w:proofErr w:type="spellStart"/>
      <w:r w:rsidRPr="00D41360">
        <w:t>chosen</w:t>
      </w:r>
      <w:proofErr w:type="spellEnd"/>
      <w:r w:rsidRPr="00D41360">
        <w:t xml:space="preserve"> </w:t>
      </w:r>
      <w:proofErr w:type="spellStart"/>
      <w:r w:rsidRPr="00D41360">
        <w:t>university</w:t>
      </w:r>
      <w:proofErr w:type="spellEnd"/>
      <w:r w:rsidRPr="00D41360">
        <w:t xml:space="preserve"> for </w:t>
      </w:r>
      <w:proofErr w:type="spellStart"/>
      <w:r w:rsidRPr="00D41360">
        <w:t>each</w:t>
      </w:r>
      <w:proofErr w:type="spellEnd"/>
      <w:r w:rsidRPr="00D41360">
        <w:t xml:space="preserve"> </w:t>
      </w:r>
      <w:proofErr w:type="spellStart"/>
      <w:r w:rsidRPr="00D41360">
        <w:t>country</w:t>
      </w:r>
      <w:proofErr w:type="spellEnd"/>
      <w:r w:rsidRPr="00D41360">
        <w:t xml:space="preserve"> </w:t>
      </w:r>
      <w:proofErr w:type="spellStart"/>
      <w:r w:rsidRPr="00D41360">
        <w:t>write</w:t>
      </w:r>
      <w:proofErr w:type="spellEnd"/>
      <w:r w:rsidRPr="00D41360">
        <w:t xml:space="preserve"> </w:t>
      </w:r>
      <w:proofErr w:type="spellStart"/>
      <w:r w:rsidRPr="00D41360">
        <w:t>down</w:t>
      </w:r>
      <w:proofErr w:type="spellEnd"/>
      <w:r w:rsidRPr="00D41360">
        <w:t xml:space="preserve"> </w:t>
      </w:r>
      <w:proofErr w:type="spellStart"/>
      <w:r w:rsidRPr="00D41360">
        <w:t>other</w:t>
      </w:r>
      <w:proofErr w:type="spellEnd"/>
      <w:r w:rsidRPr="00D41360">
        <w:t xml:space="preserve"> </w:t>
      </w:r>
      <w:proofErr w:type="spellStart"/>
      <w:r w:rsidRPr="00D41360">
        <w:t>parameters</w:t>
      </w:r>
      <w:proofErr w:type="spellEnd"/>
      <w:r w:rsidRPr="00D41360">
        <w:t xml:space="preserve"> for </w:t>
      </w:r>
      <w:proofErr w:type="spellStart"/>
      <w:r w:rsidRPr="00D41360">
        <w:t>it</w:t>
      </w:r>
      <w:proofErr w:type="spellEnd"/>
      <w:r w:rsidRPr="00D41360">
        <w:t xml:space="preserve">. </w:t>
      </w:r>
    </w:p>
    <w:p w14:paraId="43DD0EAE" w14:textId="77777777" w:rsidR="00572293" w:rsidRPr="00D41360" w:rsidRDefault="00572293" w:rsidP="00572293">
      <w:r w:rsidRPr="00D41360">
        <w:t xml:space="preserve">Make me </w:t>
      </w:r>
      <w:proofErr w:type="spellStart"/>
      <w:r w:rsidRPr="00D41360">
        <w:t>an</w:t>
      </w:r>
      <w:proofErr w:type="spellEnd"/>
      <w:r w:rsidRPr="00D41360">
        <w:t xml:space="preserve"> </w:t>
      </w:r>
      <w:proofErr w:type="spellStart"/>
      <w:r w:rsidRPr="00D41360">
        <w:t>excel</w:t>
      </w:r>
      <w:proofErr w:type="spellEnd"/>
      <w:r w:rsidRPr="00D41360">
        <w:t xml:space="preserve"> file for </w:t>
      </w:r>
      <w:proofErr w:type="spellStart"/>
      <w:r w:rsidRPr="00D41360">
        <w:t>this</w:t>
      </w:r>
      <w:proofErr w:type="spellEnd"/>
      <w:r w:rsidRPr="00D41360">
        <w:t xml:space="preserve"> </w:t>
      </w:r>
      <w:proofErr w:type="spellStart"/>
      <w:r w:rsidRPr="00D41360">
        <w:t>dataset</w:t>
      </w:r>
      <w:proofErr w:type="spellEnd"/>
      <w:r w:rsidRPr="00D41360">
        <w:t>.</w:t>
      </w:r>
    </w:p>
    <w:p w14:paraId="1288F232" w14:textId="77777777" w:rsidR="00572293" w:rsidRPr="00D41360" w:rsidRDefault="00572293" w:rsidP="00572293"/>
    <w:p w14:paraId="2AC0187F" w14:textId="77777777" w:rsidR="00572293" w:rsidRPr="00D41360" w:rsidRDefault="00572293" w:rsidP="00572293"/>
    <w:p w14:paraId="267879AF" w14:textId="77777777" w:rsidR="00572293" w:rsidRPr="00D41360" w:rsidRDefault="00572293" w:rsidP="00572293"/>
    <w:p w14:paraId="76E0F53B" w14:textId="77777777" w:rsidR="00572293" w:rsidRPr="00D41360" w:rsidRDefault="00572293" w:rsidP="00572293"/>
    <w:p w14:paraId="2F2CBD4A" w14:textId="77777777" w:rsidR="00572293" w:rsidRPr="00D41360" w:rsidRDefault="00572293" w:rsidP="00572293">
      <w:pPr>
        <w:pStyle w:val="Odlomakpopisa"/>
        <w:numPr>
          <w:ilvl w:val="0"/>
          <w:numId w:val="10"/>
        </w:numPr>
        <w:rPr>
          <w:b/>
          <w:bCs/>
        </w:rPr>
      </w:pPr>
      <w:r w:rsidRPr="00D41360">
        <w:rPr>
          <w:b/>
          <w:bCs/>
        </w:rPr>
        <w:t>ODGOVOR</w:t>
      </w:r>
    </w:p>
    <w:p w14:paraId="6266863D" w14:textId="77777777" w:rsidR="00572293" w:rsidRPr="00D41360" w:rsidRDefault="00572293" w:rsidP="00572293">
      <w:r w:rsidRPr="00D41360">
        <w:rPr>
          <w:noProof/>
        </w:rPr>
        <w:lastRenderedPageBreak/>
        <w:drawing>
          <wp:inline distT="0" distB="0" distL="0" distR="0" wp14:anchorId="722DC8DB" wp14:editId="617F7573">
            <wp:extent cx="5540220" cy="5372566"/>
            <wp:effectExtent l="0" t="0" r="3810" b="0"/>
            <wp:docPr id="1314780842" name="Slika 1" descr="Slika na kojoj se prikazuje tekst, Font, snimka zaslona, pism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80842" name="Slika 1" descr="Slika na kojoj se prikazuje tekst, Font, snimka zaslona, pismo&#10;&#10;Opis je automatski generiran"/>
                    <pic:cNvPicPr/>
                  </pic:nvPicPr>
                  <pic:blipFill>
                    <a:blip r:embed="rId9"/>
                    <a:stretch>
                      <a:fillRect/>
                    </a:stretch>
                  </pic:blipFill>
                  <pic:spPr>
                    <a:xfrm>
                      <a:off x="0" y="0"/>
                      <a:ext cx="5540220" cy="5372566"/>
                    </a:xfrm>
                    <a:prstGeom prst="rect">
                      <a:avLst/>
                    </a:prstGeom>
                  </pic:spPr>
                </pic:pic>
              </a:graphicData>
            </a:graphic>
          </wp:inline>
        </w:drawing>
      </w:r>
    </w:p>
    <w:p w14:paraId="752399A3" w14:textId="77777777" w:rsidR="0018754A" w:rsidRPr="00D41360" w:rsidRDefault="0018754A" w:rsidP="00572293"/>
    <w:p w14:paraId="59C56CDF" w14:textId="11A6B0C6" w:rsidR="007760AF" w:rsidRPr="00D41360" w:rsidRDefault="007760AF" w:rsidP="00572293">
      <w:r w:rsidRPr="00D41360">
        <w:t xml:space="preserve">U prvom odgovoru </w:t>
      </w:r>
      <w:proofErr w:type="spellStart"/>
      <w:r w:rsidRPr="00D41360">
        <w:t>ChatGPT</w:t>
      </w:r>
      <w:proofErr w:type="spellEnd"/>
      <w:r w:rsidRPr="00D41360">
        <w:t xml:space="preserve"> nije generirao popunjenu tablicu, već je umjesto toga naveo izvore na kojima bismo mogli pronaći tražene podatke. Ovaj pristup ukazuje na ograničenja u generiranju specifičnih i točnih podataka unutar samog modela, te nas je usmjerio na dodatne korake u procesu prikupljanja podataka s vanjskih izvora.</w:t>
      </w:r>
    </w:p>
    <w:p w14:paraId="2664488F" w14:textId="2A25DFE7" w:rsidR="00572293" w:rsidRPr="00D41360" w:rsidRDefault="0018754A" w:rsidP="00572293">
      <w:r w:rsidRPr="00D41360">
        <w:t>L</w:t>
      </w:r>
      <w:r w:rsidR="00572293" w:rsidRPr="00D41360">
        <w:t>inkov</w:t>
      </w:r>
      <w:r w:rsidRPr="00D41360">
        <w:t>i</w:t>
      </w:r>
      <w:r w:rsidR="00572293" w:rsidRPr="00D41360">
        <w:t>:</w:t>
      </w:r>
    </w:p>
    <w:p w14:paraId="70404F7E"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0" w:history="1">
        <w:r w:rsidRPr="00D41360">
          <w:rPr>
            <w:rStyle w:val="Hiperveza"/>
            <w:rFonts w:ascii="Times New Roman" w:hAnsi="Times New Roman" w:cs="Times New Roman"/>
            <w:sz w:val="22"/>
            <w:szCs w:val="22"/>
          </w:rPr>
          <w:t>https://www.usnews.com/education/best-colleges/slideshows/universities-with-the-highest-international-student-acceptance-rates</w:t>
        </w:r>
      </w:hyperlink>
    </w:p>
    <w:p w14:paraId="6E3681CB"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1" w:history="1">
        <w:r w:rsidRPr="00D41360">
          <w:rPr>
            <w:rStyle w:val="Hiperveza"/>
            <w:rFonts w:ascii="Times New Roman" w:hAnsi="Times New Roman" w:cs="Times New Roman"/>
            <w:sz w:val="22"/>
            <w:szCs w:val="22"/>
          </w:rPr>
          <w:t>https://www.numbeo.com/cost-of-living/</w:t>
        </w:r>
      </w:hyperlink>
    </w:p>
    <w:p w14:paraId="3C1E2DAD"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2" w:history="1">
        <w:r w:rsidRPr="00D41360">
          <w:rPr>
            <w:rStyle w:val="Hiperveza"/>
            <w:rFonts w:ascii="Times New Roman" w:hAnsi="Times New Roman" w:cs="Times New Roman"/>
            <w:sz w:val="22"/>
            <w:szCs w:val="22"/>
          </w:rPr>
          <w:t>https://www.topuniversities.com/student-info/student-finance/tuition-fees-worlds-top-universities</w:t>
        </w:r>
      </w:hyperlink>
    </w:p>
    <w:p w14:paraId="6CCB1319"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3" w:history="1">
        <w:r w:rsidRPr="00D41360">
          <w:rPr>
            <w:rStyle w:val="Hiperveza"/>
            <w:rFonts w:ascii="Times New Roman" w:hAnsi="Times New Roman" w:cs="Times New Roman"/>
            <w:sz w:val="22"/>
            <w:szCs w:val="22"/>
          </w:rPr>
          <w:t>https://www.topuniversities.com/university-rankings-articles/world-university-rankings/top-universities-international-students</w:t>
        </w:r>
      </w:hyperlink>
    </w:p>
    <w:p w14:paraId="45A88A56"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4" w:history="1">
        <w:r w:rsidRPr="00D41360">
          <w:rPr>
            <w:rStyle w:val="Hiperveza"/>
            <w:rFonts w:ascii="Times New Roman" w:hAnsi="Times New Roman" w:cs="Times New Roman"/>
            <w:sz w:val="22"/>
            <w:szCs w:val="22"/>
          </w:rPr>
          <w:t>https://terratern.com/blog/most-expensive-countries-in-the-world/</w:t>
        </w:r>
      </w:hyperlink>
    </w:p>
    <w:p w14:paraId="6DCFE094"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5" w:history="1">
        <w:r w:rsidRPr="00D41360">
          <w:rPr>
            <w:rStyle w:val="Hiperveza"/>
            <w:rFonts w:ascii="Times New Roman" w:hAnsi="Times New Roman" w:cs="Times New Roman"/>
            <w:sz w:val="22"/>
            <w:szCs w:val="22"/>
          </w:rPr>
          <w:t>https://www.worldtrips.com/resources/affordable-us-colleges-for-international-students</w:t>
        </w:r>
      </w:hyperlink>
    </w:p>
    <w:p w14:paraId="5AE777B7"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6" w:history="1">
        <w:r w:rsidRPr="00D41360">
          <w:rPr>
            <w:rStyle w:val="Hiperveza"/>
            <w:rFonts w:ascii="Times New Roman" w:hAnsi="Times New Roman" w:cs="Times New Roman"/>
            <w:sz w:val="22"/>
            <w:szCs w:val="22"/>
          </w:rPr>
          <w:t>https://fastercapital.com/content/Cost-of-Living--Cost-of-Living-Index-and-Factors-for-Different-Countries-and-Cities.html</w:t>
        </w:r>
      </w:hyperlink>
    </w:p>
    <w:p w14:paraId="7CE87B52"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7" w:history="1">
        <w:r w:rsidRPr="00D41360">
          <w:rPr>
            <w:rStyle w:val="Hiperveza"/>
            <w:rFonts w:ascii="Times New Roman" w:hAnsi="Times New Roman" w:cs="Times New Roman"/>
            <w:sz w:val="22"/>
            <w:szCs w:val="22"/>
          </w:rPr>
          <w:t>https://fastercapital.com/topics/comparing-the-cost-of-living-across-countries.html/1</w:t>
        </w:r>
      </w:hyperlink>
    </w:p>
    <w:p w14:paraId="7DD002CE"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8" w:history="1">
        <w:r w:rsidRPr="00D41360">
          <w:rPr>
            <w:rStyle w:val="Hiperveza"/>
            <w:rFonts w:ascii="Times New Roman" w:hAnsi="Times New Roman" w:cs="Times New Roman"/>
            <w:sz w:val="22"/>
            <w:szCs w:val="22"/>
          </w:rPr>
          <w:t>https://www.shiksha.com/studyabroad/universities-with-the-highest-percentage-of-international-students-articlepage-184784</w:t>
        </w:r>
      </w:hyperlink>
    </w:p>
    <w:p w14:paraId="30088928"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19" w:history="1">
        <w:r w:rsidRPr="00D41360">
          <w:rPr>
            <w:rStyle w:val="Hiperveza"/>
            <w:rFonts w:ascii="Times New Roman" w:hAnsi="Times New Roman" w:cs="Times New Roman"/>
            <w:sz w:val="22"/>
            <w:szCs w:val="22"/>
          </w:rPr>
          <w:t>https://www.globalpassport.ai/blog/costa-rica-cost-of-living-expert-guide-2024</w:t>
        </w:r>
      </w:hyperlink>
    </w:p>
    <w:p w14:paraId="528281CC"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0" w:history="1">
        <w:r w:rsidRPr="00D41360">
          <w:rPr>
            <w:rStyle w:val="Hiperveza"/>
            <w:rFonts w:ascii="Times New Roman" w:hAnsi="Times New Roman" w:cs="Times New Roman"/>
            <w:sz w:val="22"/>
            <w:szCs w:val="22"/>
          </w:rPr>
          <w:t>https://www.timeshighereducation.com/student/best-universities/international-student-table-2018-top-200-universities</w:t>
        </w:r>
      </w:hyperlink>
    </w:p>
    <w:p w14:paraId="73BA46C6"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1" w:history="1">
        <w:r w:rsidRPr="00D41360">
          <w:rPr>
            <w:rStyle w:val="Hiperveza"/>
            <w:rFonts w:ascii="Times New Roman" w:hAnsi="Times New Roman" w:cs="Times New Roman"/>
            <w:sz w:val="22"/>
            <w:szCs w:val="22"/>
          </w:rPr>
          <w:t>https://housinganywhere.com/Spain/cost-of-living-in-spain-compared-to-the-world</w:t>
        </w:r>
      </w:hyperlink>
    </w:p>
    <w:p w14:paraId="4C3A07B3"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2" w:history="1">
        <w:r w:rsidRPr="00D41360">
          <w:rPr>
            <w:rStyle w:val="Hiperveza"/>
            <w:rFonts w:ascii="Times New Roman" w:hAnsi="Times New Roman" w:cs="Times New Roman"/>
            <w:sz w:val="22"/>
            <w:szCs w:val="22"/>
          </w:rPr>
          <w:t>https://educationdata.org/average-cost-of-college-by-country</w:t>
        </w:r>
      </w:hyperlink>
    </w:p>
    <w:p w14:paraId="69463BE9"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3" w:history="1">
        <w:r w:rsidRPr="00D41360">
          <w:rPr>
            <w:rStyle w:val="Hiperveza"/>
            <w:rFonts w:ascii="Times New Roman" w:hAnsi="Times New Roman" w:cs="Times New Roman"/>
            <w:sz w:val="22"/>
            <w:szCs w:val="22"/>
          </w:rPr>
          <w:t>https://www.movingto.io/it/cost-of-living-italy</w:t>
        </w:r>
      </w:hyperlink>
    </w:p>
    <w:p w14:paraId="46754A56"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4" w:history="1">
        <w:r w:rsidRPr="00D41360">
          <w:rPr>
            <w:rStyle w:val="Hiperveza"/>
            <w:rFonts w:ascii="Times New Roman" w:hAnsi="Times New Roman" w:cs="Times New Roman"/>
            <w:sz w:val="22"/>
            <w:szCs w:val="22"/>
          </w:rPr>
          <w:t>https://www.niche.com/colleges/search/top-colleges-for-international-students/</w:t>
        </w:r>
      </w:hyperlink>
    </w:p>
    <w:p w14:paraId="1CB1A647"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5" w:history="1">
        <w:r w:rsidRPr="00D41360">
          <w:rPr>
            <w:rStyle w:val="Hiperveza"/>
            <w:rFonts w:ascii="Times New Roman" w:hAnsi="Times New Roman" w:cs="Times New Roman"/>
            <w:sz w:val="22"/>
            <w:szCs w:val="22"/>
          </w:rPr>
          <w:t>https://www.gooverseas.com/blog/10-universities-where-you-can-study-abroad-in-english</w:t>
        </w:r>
      </w:hyperlink>
    </w:p>
    <w:p w14:paraId="6644ADE2"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6" w:history="1">
        <w:r w:rsidRPr="00D41360">
          <w:rPr>
            <w:rStyle w:val="Hiperveza"/>
            <w:rFonts w:ascii="Times New Roman" w:hAnsi="Times New Roman" w:cs="Times New Roman"/>
            <w:sz w:val="22"/>
            <w:szCs w:val="22"/>
          </w:rPr>
          <w:t>https://www.dewittmove.com/cost-of-living-in-switzerland/</w:t>
        </w:r>
      </w:hyperlink>
    </w:p>
    <w:p w14:paraId="73CFAADD"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7" w:history="1">
        <w:r w:rsidRPr="00D41360">
          <w:rPr>
            <w:rStyle w:val="Hiperveza"/>
            <w:rFonts w:ascii="Times New Roman" w:hAnsi="Times New Roman" w:cs="Times New Roman"/>
            <w:sz w:val="22"/>
            <w:szCs w:val="22"/>
          </w:rPr>
          <w:t>https://www.statista.com/statistics/297132/top-host-destination-of-international-students-worldwide/</w:t>
        </w:r>
      </w:hyperlink>
    </w:p>
    <w:p w14:paraId="00DAD27B" w14:textId="77777777" w:rsidR="00572293" w:rsidRPr="00D41360" w:rsidRDefault="00572293" w:rsidP="00572293">
      <w:pPr>
        <w:pStyle w:val="Odlomakpopisa"/>
        <w:numPr>
          <w:ilvl w:val="0"/>
          <w:numId w:val="8"/>
        </w:numPr>
        <w:rPr>
          <w:rFonts w:ascii="Times New Roman" w:hAnsi="Times New Roman" w:cs="Times New Roman"/>
          <w:sz w:val="22"/>
          <w:szCs w:val="22"/>
        </w:rPr>
      </w:pPr>
      <w:hyperlink r:id="rId28" w:history="1">
        <w:r w:rsidRPr="00D41360">
          <w:rPr>
            <w:rStyle w:val="Hiperveza"/>
            <w:rFonts w:ascii="Times New Roman" w:hAnsi="Times New Roman" w:cs="Times New Roman"/>
            <w:sz w:val="22"/>
            <w:szCs w:val="22"/>
          </w:rPr>
          <w:t>https://internationalliving.com/countries/spain/cost-of-living-in-spain/</w:t>
        </w:r>
      </w:hyperlink>
    </w:p>
    <w:p w14:paraId="65C96544" w14:textId="265FED3A" w:rsidR="00572293" w:rsidRPr="00D41360" w:rsidRDefault="00572293" w:rsidP="00572293">
      <w:pPr>
        <w:ind w:left="360"/>
      </w:pPr>
      <w:r w:rsidRPr="00D41360">
        <w:t xml:space="preserve">Najviše se usredotočio na traženje izvora vezanih uz troškove života, a od država se usredotočio na </w:t>
      </w:r>
      <w:r w:rsidR="0018754A" w:rsidRPr="00D41360">
        <w:t>Kostariku</w:t>
      </w:r>
      <w:r w:rsidRPr="00D41360">
        <w:t>, Španjolsku, Italiju i Švicarsku.</w:t>
      </w:r>
    </w:p>
    <w:p w14:paraId="7A3EBE76" w14:textId="77777777" w:rsidR="00572293" w:rsidRPr="00D41360" w:rsidRDefault="00572293" w:rsidP="00572293">
      <w:pPr>
        <w:ind w:left="360"/>
      </w:pPr>
    </w:p>
    <w:p w14:paraId="541DBB96" w14:textId="77777777" w:rsidR="00572293" w:rsidRPr="00D41360" w:rsidRDefault="00572293" w:rsidP="00572293">
      <w:pPr>
        <w:pStyle w:val="Odlomakpopisa"/>
        <w:numPr>
          <w:ilvl w:val="0"/>
          <w:numId w:val="10"/>
        </w:numPr>
        <w:rPr>
          <w:b/>
          <w:bCs/>
        </w:rPr>
      </w:pPr>
      <w:r w:rsidRPr="00D41360">
        <w:rPr>
          <w:b/>
          <w:bCs/>
        </w:rPr>
        <w:t>PROMPT</w:t>
      </w:r>
    </w:p>
    <w:p w14:paraId="13B25A1D" w14:textId="77777777" w:rsidR="00572293" w:rsidRPr="00D41360" w:rsidRDefault="00572293" w:rsidP="00572293">
      <w:pPr>
        <w:ind w:left="360"/>
        <w:rPr>
          <w:b/>
          <w:bCs/>
        </w:rPr>
      </w:pPr>
      <w:r w:rsidRPr="00D41360">
        <w:rPr>
          <w:b/>
          <w:bCs/>
          <w:noProof/>
        </w:rPr>
        <w:drawing>
          <wp:inline distT="0" distB="0" distL="0" distR="0" wp14:anchorId="71C9B6FC" wp14:editId="1AC858BE">
            <wp:extent cx="5446047" cy="4457700"/>
            <wp:effectExtent l="0" t="0" r="2540" b="0"/>
            <wp:docPr id="67623452" name="Slika 1" descr="Slika na kojoj se prikazuje tekst, snimka zaslona, Font, dokume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3452" name="Slika 1" descr="Slika na kojoj se prikazuje tekst, snimka zaslona, Font, dokument&#10;&#10;Opis je automatski generiran"/>
                    <pic:cNvPicPr/>
                  </pic:nvPicPr>
                  <pic:blipFill>
                    <a:blip r:embed="rId29"/>
                    <a:stretch>
                      <a:fillRect/>
                    </a:stretch>
                  </pic:blipFill>
                  <pic:spPr>
                    <a:xfrm>
                      <a:off x="0" y="0"/>
                      <a:ext cx="5454600" cy="4464701"/>
                    </a:xfrm>
                    <a:prstGeom prst="rect">
                      <a:avLst/>
                    </a:prstGeom>
                  </pic:spPr>
                </pic:pic>
              </a:graphicData>
            </a:graphic>
          </wp:inline>
        </w:drawing>
      </w:r>
    </w:p>
    <w:p w14:paraId="703297BD" w14:textId="77777777" w:rsidR="00EE4FE4" w:rsidRPr="00D41360" w:rsidRDefault="00EE4FE4" w:rsidP="00572293">
      <w:pPr>
        <w:ind w:left="360"/>
        <w:rPr>
          <w:b/>
          <w:bCs/>
        </w:rPr>
      </w:pPr>
    </w:p>
    <w:p w14:paraId="7A74FE52" w14:textId="0CA8D71B" w:rsidR="00EE4FE4" w:rsidRPr="00D41360" w:rsidRDefault="00EE4FE4" w:rsidP="00572293">
      <w:pPr>
        <w:ind w:left="360"/>
      </w:pPr>
      <w:proofErr w:type="spellStart"/>
      <w:r w:rsidRPr="00D41360">
        <w:lastRenderedPageBreak/>
        <w:t>ChatGPT</w:t>
      </w:r>
      <w:proofErr w:type="spellEnd"/>
      <w:r w:rsidRPr="00D41360">
        <w:t xml:space="preserve"> u svom odgovoru nije popunio Excel tablicu s potrebnim podacima, već je poslao praznu tablicu koja sadrži samo parametre koje smo prethodno naveli.</w:t>
      </w:r>
    </w:p>
    <w:p w14:paraId="4189EA60" w14:textId="77777777" w:rsidR="00572293" w:rsidRPr="00D41360" w:rsidRDefault="00572293" w:rsidP="00572293">
      <w:pPr>
        <w:pStyle w:val="Odlomakpopisa"/>
        <w:numPr>
          <w:ilvl w:val="0"/>
          <w:numId w:val="10"/>
        </w:numPr>
        <w:rPr>
          <w:b/>
          <w:bCs/>
        </w:rPr>
      </w:pPr>
      <w:r w:rsidRPr="00D41360">
        <w:rPr>
          <w:b/>
          <w:bCs/>
        </w:rPr>
        <w:t>PROMPT</w:t>
      </w:r>
    </w:p>
    <w:p w14:paraId="62F131E6" w14:textId="77777777" w:rsidR="00572293" w:rsidRPr="00D41360" w:rsidRDefault="00572293" w:rsidP="00572293">
      <w:pPr>
        <w:ind w:left="360"/>
        <w:rPr>
          <w:b/>
          <w:bCs/>
        </w:rPr>
      </w:pPr>
      <w:r w:rsidRPr="00D41360">
        <w:rPr>
          <w:b/>
          <w:bCs/>
          <w:noProof/>
        </w:rPr>
        <w:drawing>
          <wp:inline distT="0" distB="0" distL="0" distR="0" wp14:anchorId="0E0325D9" wp14:editId="29CFB406">
            <wp:extent cx="5972810" cy="5223510"/>
            <wp:effectExtent l="0" t="0" r="8890" b="0"/>
            <wp:docPr id="1303729643" name="Slika 1" descr="Slika na kojoj se prikazuje tekst, snimka zaslona, Font, dokume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643" name="Slika 1" descr="Slika na kojoj se prikazuje tekst, snimka zaslona, Font, dokument&#10;&#10;Opis je automatski generiran"/>
                    <pic:cNvPicPr/>
                  </pic:nvPicPr>
                  <pic:blipFill>
                    <a:blip r:embed="rId30"/>
                    <a:stretch>
                      <a:fillRect/>
                    </a:stretch>
                  </pic:blipFill>
                  <pic:spPr>
                    <a:xfrm>
                      <a:off x="0" y="0"/>
                      <a:ext cx="5972810" cy="5223510"/>
                    </a:xfrm>
                    <a:prstGeom prst="rect">
                      <a:avLst/>
                    </a:prstGeom>
                  </pic:spPr>
                </pic:pic>
              </a:graphicData>
            </a:graphic>
          </wp:inline>
        </w:drawing>
      </w:r>
    </w:p>
    <w:p w14:paraId="3C2904F1" w14:textId="77777777" w:rsidR="00EE4FE4" w:rsidRPr="00D41360" w:rsidRDefault="00EE4FE4" w:rsidP="00572293">
      <w:pPr>
        <w:ind w:left="360"/>
        <w:rPr>
          <w:b/>
          <w:bCs/>
        </w:rPr>
      </w:pPr>
    </w:p>
    <w:p w14:paraId="5A143A44" w14:textId="77777777" w:rsidR="00572293" w:rsidRPr="00D41360" w:rsidRDefault="00572293" w:rsidP="00572293">
      <w:pPr>
        <w:ind w:left="360"/>
      </w:pPr>
      <w:r w:rsidRPr="00D41360">
        <w:t>Ništa ne šalje samo govori da će započeti proces prikupljanja podataka.</w:t>
      </w:r>
    </w:p>
    <w:p w14:paraId="3E75E6FF" w14:textId="77777777" w:rsidR="00EE4FE4" w:rsidRPr="00D41360" w:rsidRDefault="00EE4FE4" w:rsidP="00572293">
      <w:pPr>
        <w:ind w:left="360"/>
      </w:pPr>
    </w:p>
    <w:p w14:paraId="550C2A41" w14:textId="77777777" w:rsidR="00572293" w:rsidRPr="00F63AD7" w:rsidRDefault="00572293" w:rsidP="00572293">
      <w:pPr>
        <w:pStyle w:val="Odlomakpopisa"/>
        <w:numPr>
          <w:ilvl w:val="0"/>
          <w:numId w:val="10"/>
        </w:numPr>
        <w:rPr>
          <w:b/>
          <w:bCs/>
        </w:rPr>
      </w:pPr>
      <w:r w:rsidRPr="00F63AD7">
        <w:rPr>
          <w:b/>
          <w:bCs/>
        </w:rPr>
        <w:t>PROMPT</w:t>
      </w:r>
    </w:p>
    <w:p w14:paraId="4EBDDA80" w14:textId="77777777" w:rsidR="00572293" w:rsidRPr="00D41360" w:rsidRDefault="00572293" w:rsidP="00572293">
      <w:r w:rsidRPr="00D41360">
        <w:rPr>
          <w:noProof/>
        </w:rPr>
        <w:lastRenderedPageBreak/>
        <w:drawing>
          <wp:inline distT="0" distB="0" distL="0" distR="0" wp14:anchorId="203A1AE1" wp14:editId="7025F543">
            <wp:extent cx="5875529" cy="2103302"/>
            <wp:effectExtent l="0" t="0" r="0" b="0"/>
            <wp:docPr id="462531721"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31721" name="Slika 1" descr="Slika na kojoj se prikazuje tekst, snimka zaslona, Font&#10;&#10;Opis je automatski generiran"/>
                    <pic:cNvPicPr/>
                  </pic:nvPicPr>
                  <pic:blipFill>
                    <a:blip r:embed="rId31"/>
                    <a:stretch>
                      <a:fillRect/>
                    </a:stretch>
                  </pic:blipFill>
                  <pic:spPr>
                    <a:xfrm>
                      <a:off x="0" y="0"/>
                      <a:ext cx="5875529" cy="2103302"/>
                    </a:xfrm>
                    <a:prstGeom prst="rect">
                      <a:avLst/>
                    </a:prstGeom>
                  </pic:spPr>
                </pic:pic>
              </a:graphicData>
            </a:graphic>
          </wp:inline>
        </w:drawing>
      </w:r>
    </w:p>
    <w:p w14:paraId="64744700" w14:textId="77777777" w:rsidR="00572293" w:rsidRPr="00F63AD7" w:rsidRDefault="00572293" w:rsidP="00572293">
      <w:pPr>
        <w:pStyle w:val="Odlomakpopisa"/>
        <w:numPr>
          <w:ilvl w:val="0"/>
          <w:numId w:val="10"/>
        </w:numPr>
        <w:rPr>
          <w:b/>
          <w:bCs/>
        </w:rPr>
      </w:pPr>
      <w:r w:rsidRPr="00F63AD7">
        <w:rPr>
          <w:b/>
          <w:bCs/>
        </w:rPr>
        <w:t>PROMPT</w:t>
      </w:r>
    </w:p>
    <w:p w14:paraId="5BD4B76B" w14:textId="77777777" w:rsidR="00572293" w:rsidRPr="00D41360" w:rsidRDefault="00572293" w:rsidP="00572293">
      <w:pPr>
        <w:ind w:left="360"/>
      </w:pPr>
      <w:r w:rsidRPr="00D41360">
        <w:rPr>
          <w:noProof/>
        </w:rPr>
        <w:drawing>
          <wp:inline distT="0" distB="0" distL="0" distR="0" wp14:anchorId="7B3F0F23" wp14:editId="3D349F09">
            <wp:extent cx="4168501" cy="4900085"/>
            <wp:effectExtent l="0" t="0" r="3810" b="0"/>
            <wp:docPr id="1887028347" name="Slika 1" descr="Slika na kojoj se prikazuje tekst, Font, snimka zaslona, dokume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28347" name="Slika 1" descr="Slika na kojoj se prikazuje tekst, Font, snimka zaslona, dokument&#10;&#10;Opis je automatski generiran"/>
                    <pic:cNvPicPr/>
                  </pic:nvPicPr>
                  <pic:blipFill>
                    <a:blip r:embed="rId32"/>
                    <a:stretch>
                      <a:fillRect/>
                    </a:stretch>
                  </pic:blipFill>
                  <pic:spPr>
                    <a:xfrm>
                      <a:off x="0" y="0"/>
                      <a:ext cx="4168501" cy="4900085"/>
                    </a:xfrm>
                    <a:prstGeom prst="rect">
                      <a:avLst/>
                    </a:prstGeom>
                  </pic:spPr>
                </pic:pic>
              </a:graphicData>
            </a:graphic>
          </wp:inline>
        </w:drawing>
      </w:r>
    </w:p>
    <w:p w14:paraId="0A8D7DB5" w14:textId="77777777" w:rsidR="00572293" w:rsidRPr="00F63AD7" w:rsidRDefault="00572293" w:rsidP="00572293">
      <w:pPr>
        <w:pStyle w:val="Odlomakpopisa"/>
        <w:numPr>
          <w:ilvl w:val="0"/>
          <w:numId w:val="10"/>
        </w:numPr>
        <w:rPr>
          <w:b/>
          <w:bCs/>
        </w:rPr>
      </w:pPr>
      <w:r w:rsidRPr="00F63AD7">
        <w:rPr>
          <w:b/>
          <w:bCs/>
        </w:rPr>
        <w:t>PROMPT</w:t>
      </w:r>
    </w:p>
    <w:p w14:paraId="711C4990" w14:textId="77777777" w:rsidR="00572293" w:rsidRPr="00D41360" w:rsidRDefault="00572293" w:rsidP="00572293">
      <w:pPr>
        <w:ind w:left="360"/>
      </w:pPr>
      <w:r w:rsidRPr="00D41360">
        <w:rPr>
          <w:noProof/>
        </w:rPr>
        <w:lastRenderedPageBreak/>
        <w:drawing>
          <wp:inline distT="0" distB="0" distL="0" distR="0" wp14:anchorId="26C5F6B6" wp14:editId="139660D0">
            <wp:extent cx="5753599" cy="2149026"/>
            <wp:effectExtent l="0" t="0" r="0" b="3810"/>
            <wp:docPr id="424735909"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5909" name="Slika 1" descr="Slika na kojoj se prikazuje tekst, snimka zaslona, Font&#10;&#10;Opis je automatski generiran"/>
                    <pic:cNvPicPr/>
                  </pic:nvPicPr>
                  <pic:blipFill>
                    <a:blip r:embed="rId33"/>
                    <a:stretch>
                      <a:fillRect/>
                    </a:stretch>
                  </pic:blipFill>
                  <pic:spPr>
                    <a:xfrm>
                      <a:off x="0" y="0"/>
                      <a:ext cx="5753599" cy="2149026"/>
                    </a:xfrm>
                    <a:prstGeom prst="rect">
                      <a:avLst/>
                    </a:prstGeom>
                  </pic:spPr>
                </pic:pic>
              </a:graphicData>
            </a:graphic>
          </wp:inline>
        </w:drawing>
      </w:r>
    </w:p>
    <w:p w14:paraId="1D52F78D" w14:textId="77777777" w:rsidR="00572293" w:rsidRPr="00D41360" w:rsidRDefault="00572293" w:rsidP="00572293">
      <w:pPr>
        <w:ind w:left="360"/>
      </w:pPr>
    </w:p>
    <w:p w14:paraId="4E865679" w14:textId="77777777" w:rsidR="00EE4FE4" w:rsidRPr="00D41360" w:rsidRDefault="00EE4FE4" w:rsidP="00EE4FE4">
      <w:pPr>
        <w:ind w:left="360"/>
      </w:pPr>
      <w:r w:rsidRPr="00EE4FE4">
        <w:t xml:space="preserve">Nakon niza interakcija, </w:t>
      </w:r>
      <w:proofErr w:type="spellStart"/>
      <w:r w:rsidRPr="00EE4FE4">
        <w:t>ChatGPT</w:t>
      </w:r>
      <w:proofErr w:type="spellEnd"/>
      <w:r w:rsidRPr="00EE4FE4">
        <w:t xml:space="preserve"> je poslao Excel tablicu pod nazivom </w:t>
      </w:r>
      <w:proofErr w:type="spellStart"/>
      <w:r w:rsidRPr="00EE4FE4">
        <w:rPr>
          <w:i/>
          <w:iCs/>
        </w:rPr>
        <w:t>University_Dataset_Partial</w:t>
      </w:r>
      <w:proofErr w:type="spellEnd"/>
      <w:r w:rsidRPr="00EE4FE4">
        <w:t>, koja sadrži podatke za pet država: Australiju, Austriju, Kanadu, Njemačku i Japan. Iako su prethodno bili navedeni i linkovi za države poput Kostarike, Španjolske, Italije i Švicarske, na kraju se nije odlučio obraditi te zemlje, niti je slijedio abecedni redoslijed pri odabiru početnih država za analizu. Na odluku o izboru tih država nismo imali utjecaj.</w:t>
      </w:r>
    </w:p>
    <w:p w14:paraId="1A14A2CA" w14:textId="77777777" w:rsidR="00EE4FE4" w:rsidRPr="00EE4FE4" w:rsidRDefault="00EE4FE4" w:rsidP="00EE4FE4">
      <w:pPr>
        <w:ind w:left="360"/>
      </w:pPr>
    </w:p>
    <w:p w14:paraId="12B046D6" w14:textId="77777777" w:rsidR="00EE4FE4" w:rsidRPr="00EE4FE4" w:rsidRDefault="00EE4FE4" w:rsidP="00EE4FE4">
      <w:pPr>
        <w:ind w:left="360"/>
      </w:pPr>
      <w:r w:rsidRPr="00EE4FE4">
        <w:t xml:space="preserve">Podaci u tablici bili su u velikoj mjeri slični našim, s izuzetkom parametra </w:t>
      </w:r>
      <w:proofErr w:type="spellStart"/>
      <w:r w:rsidRPr="00EE4FE4">
        <w:rPr>
          <w:i/>
          <w:iCs/>
        </w:rPr>
        <w:t>safety</w:t>
      </w:r>
      <w:proofErr w:type="spellEnd"/>
      <w:r w:rsidRPr="00EE4FE4">
        <w:rPr>
          <w:i/>
          <w:iCs/>
        </w:rPr>
        <w:t xml:space="preserve"> index</w:t>
      </w:r>
      <w:r w:rsidRPr="00EE4FE4">
        <w:t xml:space="preserve">, gdje su vrijednosti koje je </w:t>
      </w:r>
      <w:proofErr w:type="spellStart"/>
      <w:r w:rsidRPr="00EE4FE4">
        <w:t>ChatGPT</w:t>
      </w:r>
      <w:proofErr w:type="spellEnd"/>
      <w:r w:rsidRPr="00EE4FE4">
        <w:t xml:space="preserve"> generirao bile značajno veće od naših. Također, primijetili smo da su brojke koje je </w:t>
      </w:r>
      <w:proofErr w:type="spellStart"/>
      <w:r w:rsidRPr="00EE4FE4">
        <w:t>ChatGPT</w:t>
      </w:r>
      <w:proofErr w:type="spellEnd"/>
      <w:r w:rsidRPr="00EE4FE4">
        <w:t xml:space="preserve"> unosio bile zaokružene, na primjer, školarina za Sveučilište u Beču bila je 1500 eura, dok smo mi pronašli točnu vrijednost od 1453 eura. Unatoč tim odstupanjima, linkovi prema stranicama sveučilišta u tablici ispravno vode na odgovarajuće izvore, što je bio pozitivan rezultat.</w:t>
      </w:r>
    </w:p>
    <w:p w14:paraId="4D291311" w14:textId="77777777" w:rsidR="00EE4FE4" w:rsidRPr="00D41360" w:rsidRDefault="00EE4FE4" w:rsidP="00572293">
      <w:pPr>
        <w:ind w:left="360"/>
      </w:pPr>
    </w:p>
    <w:p w14:paraId="0D7B662C" w14:textId="77777777" w:rsidR="00EE4FE4" w:rsidRPr="00D41360" w:rsidRDefault="00EE4FE4" w:rsidP="00572293">
      <w:pPr>
        <w:ind w:left="360"/>
      </w:pPr>
    </w:p>
    <w:p w14:paraId="12EF90FA" w14:textId="11B7D8AD" w:rsidR="00572293" w:rsidRPr="00D41360" w:rsidRDefault="00572293" w:rsidP="00572293">
      <w:pPr>
        <w:pStyle w:val="Odlomakpopisa"/>
        <w:numPr>
          <w:ilvl w:val="0"/>
          <w:numId w:val="10"/>
        </w:numPr>
        <w:rPr>
          <w:b/>
          <w:bCs/>
        </w:rPr>
      </w:pPr>
      <w:r w:rsidRPr="00D41360">
        <w:rPr>
          <w:b/>
          <w:bCs/>
        </w:rPr>
        <w:t>PROMPT</w:t>
      </w:r>
    </w:p>
    <w:p w14:paraId="0B997581" w14:textId="77777777" w:rsidR="00572293" w:rsidRPr="00D41360" w:rsidRDefault="00572293" w:rsidP="00572293">
      <w:pPr>
        <w:ind w:left="360"/>
      </w:pPr>
    </w:p>
    <w:p w14:paraId="193D8F90" w14:textId="77777777" w:rsidR="00572293" w:rsidRPr="00D41360" w:rsidRDefault="00572293" w:rsidP="00572293">
      <w:pPr>
        <w:ind w:left="360"/>
      </w:pPr>
      <w:r w:rsidRPr="00D41360">
        <w:rPr>
          <w:noProof/>
        </w:rPr>
        <w:lastRenderedPageBreak/>
        <w:drawing>
          <wp:inline distT="0" distB="0" distL="0" distR="0" wp14:anchorId="0B0CC3FD" wp14:editId="03C76BC6">
            <wp:extent cx="5972810" cy="4336415"/>
            <wp:effectExtent l="0" t="0" r="8890" b="6985"/>
            <wp:docPr id="983918875"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18875" name="Slika 1" descr="Slika na kojoj se prikazuje tekst, snimka zaslona, Font, broj&#10;&#10;Opis je automatski generiran"/>
                    <pic:cNvPicPr/>
                  </pic:nvPicPr>
                  <pic:blipFill>
                    <a:blip r:embed="rId34"/>
                    <a:stretch>
                      <a:fillRect/>
                    </a:stretch>
                  </pic:blipFill>
                  <pic:spPr>
                    <a:xfrm>
                      <a:off x="0" y="0"/>
                      <a:ext cx="5972810" cy="4336415"/>
                    </a:xfrm>
                    <a:prstGeom prst="rect">
                      <a:avLst/>
                    </a:prstGeom>
                  </pic:spPr>
                </pic:pic>
              </a:graphicData>
            </a:graphic>
          </wp:inline>
        </w:drawing>
      </w:r>
    </w:p>
    <w:p w14:paraId="34DE110D" w14:textId="77777777" w:rsidR="00EE4FE4" w:rsidRPr="00D41360" w:rsidRDefault="00EE4FE4" w:rsidP="00572293">
      <w:pPr>
        <w:ind w:left="360"/>
      </w:pPr>
    </w:p>
    <w:p w14:paraId="0B500CA7" w14:textId="31EE6D05" w:rsidR="00EE4FE4" w:rsidRPr="00D41360" w:rsidRDefault="00EE4FE4" w:rsidP="00EE4FE4">
      <w:pPr>
        <w:ind w:left="360"/>
      </w:pPr>
      <w:r w:rsidRPr="00EE4FE4">
        <w:t xml:space="preserve">Kroz daljnje interakcije postalo je jasno da </w:t>
      </w:r>
      <w:proofErr w:type="spellStart"/>
      <w:r w:rsidRPr="00EE4FE4">
        <w:t>ChatGPT</w:t>
      </w:r>
      <w:proofErr w:type="spellEnd"/>
      <w:r w:rsidRPr="00EE4FE4">
        <w:t xml:space="preserve"> ima poteškoća u generiranju cijele tablice s podacima, jer je izričito naveo „</w:t>
      </w:r>
      <w:proofErr w:type="spellStart"/>
      <w:r w:rsidRPr="00EE4FE4">
        <w:t>I'll</w:t>
      </w:r>
      <w:proofErr w:type="spellEnd"/>
      <w:r w:rsidRPr="00EE4FE4">
        <w:t xml:space="preserve"> </w:t>
      </w:r>
      <w:proofErr w:type="spellStart"/>
      <w:r w:rsidRPr="00EE4FE4">
        <w:t>notify</w:t>
      </w:r>
      <w:proofErr w:type="spellEnd"/>
      <w:r w:rsidRPr="00EE4FE4">
        <w:t xml:space="preserve"> </w:t>
      </w:r>
      <w:proofErr w:type="spellStart"/>
      <w:r w:rsidRPr="00EE4FE4">
        <w:t>you</w:t>
      </w:r>
      <w:proofErr w:type="spellEnd"/>
      <w:r w:rsidRPr="00EE4FE4">
        <w:t>“, što</w:t>
      </w:r>
      <w:r w:rsidR="00D41360">
        <w:t xml:space="preserve"> uopće nije njegova mogućnost</w:t>
      </w:r>
      <w:r w:rsidRPr="00EE4FE4">
        <w:t xml:space="preserve">. Nakon što smo smanjili zahtjev na 20 država, </w:t>
      </w:r>
      <w:proofErr w:type="spellStart"/>
      <w:r w:rsidRPr="00EE4FE4">
        <w:t>ChatGPT</w:t>
      </w:r>
      <w:proofErr w:type="spellEnd"/>
      <w:r w:rsidRPr="00EE4FE4">
        <w:t xml:space="preserve"> nije bio u mogućnosti odmah pružiti podatke za sve njih, već je poslao tablicu pod nazivom </w:t>
      </w:r>
      <w:r w:rsidRPr="00EE4FE4">
        <w:rPr>
          <w:i/>
          <w:iCs/>
        </w:rPr>
        <w:t>University_Dataset_20_Countries</w:t>
      </w:r>
      <w:r w:rsidRPr="00EE4FE4">
        <w:t>, iako je u stvarnosti tablica sadržavala podatke samo za 7 država: početnih 5 (Australija, Austrija, Kanada, Njemačka i Japan) te dodatne dvije (Ujedinjeno Kraljevstvo i Indija).</w:t>
      </w:r>
    </w:p>
    <w:p w14:paraId="7AAF0659" w14:textId="77777777" w:rsidR="00EE4FE4" w:rsidRPr="00EE4FE4" w:rsidRDefault="00EE4FE4" w:rsidP="00EE4FE4">
      <w:pPr>
        <w:ind w:left="360"/>
      </w:pPr>
    </w:p>
    <w:p w14:paraId="190225F5" w14:textId="77777777" w:rsidR="00EE4FE4" w:rsidRPr="00EE4FE4" w:rsidRDefault="00EE4FE4" w:rsidP="00EE4FE4">
      <w:pPr>
        <w:ind w:left="360"/>
      </w:pPr>
      <w:r w:rsidRPr="00EE4FE4">
        <w:t xml:space="preserve">Ovaj nesklad između naziva tablice i stvarnog broja država ukazuje na ograničenja u kapacitetima generiranja podataka unutar trenutnih mogućnosti </w:t>
      </w:r>
      <w:proofErr w:type="spellStart"/>
      <w:r w:rsidRPr="00EE4FE4">
        <w:t>ChatGPT</w:t>
      </w:r>
      <w:proofErr w:type="spellEnd"/>
      <w:r w:rsidRPr="00EE4FE4">
        <w:t>-a. Čini se da nije bio u mogućnosti prikupiti sve tražene informacije za veći broj država u jednom koraku.</w:t>
      </w:r>
    </w:p>
    <w:p w14:paraId="401FE321" w14:textId="77777777" w:rsidR="00572293" w:rsidRPr="00D41360" w:rsidRDefault="00572293" w:rsidP="00572293">
      <w:pPr>
        <w:ind w:left="360"/>
      </w:pPr>
    </w:p>
    <w:p w14:paraId="2259435B" w14:textId="1AF8F089" w:rsidR="00572293" w:rsidRPr="00F63AD7" w:rsidRDefault="00572293" w:rsidP="00572293">
      <w:pPr>
        <w:pStyle w:val="Odlomakpopisa"/>
        <w:numPr>
          <w:ilvl w:val="0"/>
          <w:numId w:val="10"/>
        </w:numPr>
        <w:rPr>
          <w:b/>
          <w:bCs/>
        </w:rPr>
      </w:pPr>
      <w:r w:rsidRPr="00F63AD7">
        <w:rPr>
          <w:b/>
          <w:bCs/>
        </w:rPr>
        <w:t>PROMPT</w:t>
      </w:r>
    </w:p>
    <w:p w14:paraId="5579BB3F" w14:textId="77777777" w:rsidR="00572293" w:rsidRDefault="00572293" w:rsidP="00572293">
      <w:pPr>
        <w:ind w:left="360"/>
      </w:pPr>
      <w:r w:rsidRPr="00D41360">
        <w:rPr>
          <w:noProof/>
        </w:rPr>
        <w:lastRenderedPageBreak/>
        <w:drawing>
          <wp:inline distT="0" distB="0" distL="0" distR="0" wp14:anchorId="147E3A83" wp14:editId="4997742E">
            <wp:extent cx="5972810" cy="4467225"/>
            <wp:effectExtent l="0" t="0" r="8890" b="9525"/>
            <wp:docPr id="1724385409"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85409" name="Slika 1" descr="Slika na kojoj se prikazuje tekst, snimka zaslona, Font&#10;&#10;Opis je automatski generiran"/>
                    <pic:cNvPicPr/>
                  </pic:nvPicPr>
                  <pic:blipFill>
                    <a:blip r:embed="rId35"/>
                    <a:stretch>
                      <a:fillRect/>
                    </a:stretch>
                  </pic:blipFill>
                  <pic:spPr>
                    <a:xfrm>
                      <a:off x="0" y="0"/>
                      <a:ext cx="5972810" cy="4467225"/>
                    </a:xfrm>
                    <a:prstGeom prst="rect">
                      <a:avLst/>
                    </a:prstGeom>
                  </pic:spPr>
                </pic:pic>
              </a:graphicData>
            </a:graphic>
          </wp:inline>
        </w:drawing>
      </w:r>
    </w:p>
    <w:p w14:paraId="00EF2EEA" w14:textId="77777777" w:rsidR="00D41360" w:rsidRDefault="00D41360" w:rsidP="00572293">
      <w:pPr>
        <w:ind w:left="360"/>
      </w:pPr>
    </w:p>
    <w:p w14:paraId="6A03033D" w14:textId="6E497DB6" w:rsidR="007D2104" w:rsidRDefault="007D2104" w:rsidP="00572293">
      <w:pPr>
        <w:ind w:left="360"/>
      </w:pPr>
      <w:r w:rsidRPr="007D2104">
        <w:t xml:space="preserve">Nakon što smo prepoznali da </w:t>
      </w:r>
      <w:proofErr w:type="spellStart"/>
      <w:r w:rsidRPr="007D2104">
        <w:t>ChatGPT</w:t>
      </w:r>
      <w:proofErr w:type="spellEnd"/>
      <w:r w:rsidRPr="007D2104">
        <w:t xml:space="preserve"> nije u mogućnosti generirati tablicu s velikim brojem sveučilišta, odlučili smo pokušati s tekstualnim odgovorima umjesto tablica. U ovom slučaju, model je odmah pružio traženih 5 sveučilišta s odgovarajućim parametrima, što je bio pozitivan pomak. Sljedeći korak bio je pokušaj proširenja broja sveučilišta po odgovoru na 20, no </w:t>
      </w:r>
      <w:proofErr w:type="spellStart"/>
      <w:r w:rsidRPr="007D2104">
        <w:t>ChatGPT</w:t>
      </w:r>
      <w:proofErr w:type="spellEnd"/>
      <w:r w:rsidRPr="007D2104">
        <w:t xml:space="preserve"> je i dalje vraćao samo 10 sveučilišta po odgovoru.</w:t>
      </w:r>
    </w:p>
    <w:p w14:paraId="3A003865" w14:textId="77777777" w:rsidR="007D2104" w:rsidRDefault="007D2104" w:rsidP="00572293">
      <w:pPr>
        <w:ind w:left="360"/>
      </w:pPr>
    </w:p>
    <w:p w14:paraId="14C51346" w14:textId="2C18151B" w:rsidR="007D2104" w:rsidRPr="00D41360" w:rsidRDefault="007D2104" w:rsidP="00572293">
      <w:pPr>
        <w:ind w:left="360"/>
      </w:pPr>
      <w:r w:rsidRPr="007D2104">
        <w:t>Ovaj pristup omogućio nam je da dođemo do svih traženih podataka, premda u manjim dijelovima, čime smo mogli uspješno prikupiti i obraditi podatke za sve države koje su nas interesirale.</w:t>
      </w:r>
    </w:p>
    <w:p w14:paraId="4208A46F" w14:textId="77777777" w:rsidR="00572293" w:rsidRDefault="00572293" w:rsidP="00572293">
      <w:pPr>
        <w:ind w:left="360"/>
      </w:pPr>
      <w:r w:rsidRPr="00D41360">
        <w:rPr>
          <w:noProof/>
        </w:rPr>
        <w:lastRenderedPageBreak/>
        <w:drawing>
          <wp:inline distT="0" distB="0" distL="0" distR="0" wp14:anchorId="5250D237" wp14:editId="019D6917">
            <wp:extent cx="5928874" cy="4320914"/>
            <wp:effectExtent l="0" t="0" r="0" b="3810"/>
            <wp:docPr id="1130041414" name="Slika 1" descr="Slika na kojoj se prikazuje tekst, snimka zaslona, Font, dokume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41414" name="Slika 1" descr="Slika na kojoj se prikazuje tekst, snimka zaslona, Font, dokument&#10;&#10;Opis je automatski generiran"/>
                    <pic:cNvPicPr/>
                  </pic:nvPicPr>
                  <pic:blipFill>
                    <a:blip r:embed="rId36"/>
                    <a:stretch>
                      <a:fillRect/>
                    </a:stretch>
                  </pic:blipFill>
                  <pic:spPr>
                    <a:xfrm>
                      <a:off x="0" y="0"/>
                      <a:ext cx="5928874" cy="4320914"/>
                    </a:xfrm>
                    <a:prstGeom prst="rect">
                      <a:avLst/>
                    </a:prstGeom>
                  </pic:spPr>
                </pic:pic>
              </a:graphicData>
            </a:graphic>
          </wp:inline>
        </w:drawing>
      </w:r>
    </w:p>
    <w:p w14:paraId="7B4BC6F5" w14:textId="77777777" w:rsidR="007D2104" w:rsidRPr="00D41360" w:rsidRDefault="007D2104" w:rsidP="00572293">
      <w:pPr>
        <w:ind w:left="360"/>
      </w:pPr>
    </w:p>
    <w:p w14:paraId="7CFCAC92" w14:textId="04756916" w:rsidR="00AD2E15" w:rsidRDefault="007D2104" w:rsidP="00AD2E15">
      <w:pPr>
        <w:ind w:left="360"/>
      </w:pPr>
      <w:r w:rsidRPr="007D2104">
        <w:t xml:space="preserve">Kada smo provjerili odakle </w:t>
      </w:r>
      <w:proofErr w:type="spellStart"/>
      <w:r w:rsidRPr="007D2104">
        <w:t>ChatGPT</w:t>
      </w:r>
      <w:proofErr w:type="spellEnd"/>
      <w:r w:rsidRPr="007D2104">
        <w:t xml:space="preserve"> izvlači podatke, ponovio je iste izvore kao i na početku konverzacije.</w:t>
      </w:r>
      <w:r>
        <w:t xml:space="preserve"> </w:t>
      </w:r>
      <w:r w:rsidRPr="007D2104">
        <w:t>Iako s određenom sumnjom, možemo pretpostaviti da su upravo ti izvori korišteni tijekom cijelog procesa prikupljanja podataka.</w:t>
      </w:r>
    </w:p>
    <w:p w14:paraId="641EA76A" w14:textId="77777777" w:rsidR="007D2104" w:rsidRPr="00D41360" w:rsidRDefault="007D2104" w:rsidP="00572293">
      <w:pPr>
        <w:ind w:left="360"/>
      </w:pPr>
    </w:p>
    <w:p w14:paraId="57AA0CB7" w14:textId="77777777" w:rsidR="00572293" w:rsidRDefault="00572293" w:rsidP="00572293">
      <w:pPr>
        <w:ind w:left="360"/>
        <w:rPr>
          <w:b/>
          <w:bCs/>
        </w:rPr>
      </w:pPr>
      <w:r w:rsidRPr="00D41360">
        <w:rPr>
          <w:b/>
          <w:bCs/>
        </w:rPr>
        <w:t>KRAJ</w:t>
      </w:r>
    </w:p>
    <w:p w14:paraId="1F228E37" w14:textId="77777777" w:rsidR="00585C0D" w:rsidRPr="00D41360" w:rsidRDefault="00585C0D" w:rsidP="00572293">
      <w:pPr>
        <w:ind w:left="360"/>
        <w:rPr>
          <w:b/>
          <w:bCs/>
        </w:rPr>
      </w:pPr>
    </w:p>
    <w:p w14:paraId="31B6A6E4" w14:textId="5C45D9C9" w:rsidR="00572293" w:rsidRDefault="00572293" w:rsidP="00572293">
      <w:r w:rsidRPr="00D41360">
        <w:t xml:space="preserve">U krajnjoj tablici nedostaju države: </w:t>
      </w:r>
      <w:proofErr w:type="spellStart"/>
      <w:r w:rsidRPr="00D41360">
        <w:t>Albania</w:t>
      </w:r>
      <w:proofErr w:type="spellEnd"/>
      <w:r w:rsidRPr="00D41360">
        <w:t xml:space="preserve">, </w:t>
      </w:r>
      <w:proofErr w:type="spellStart"/>
      <w:r w:rsidRPr="00D41360">
        <w:t>Algeria</w:t>
      </w:r>
      <w:proofErr w:type="spellEnd"/>
      <w:r w:rsidRPr="00D41360">
        <w:t xml:space="preserve">, Argentina, </w:t>
      </w:r>
      <w:proofErr w:type="spellStart"/>
      <w:r w:rsidRPr="00D41360">
        <w:t>Armenia</w:t>
      </w:r>
      <w:proofErr w:type="spellEnd"/>
      <w:r w:rsidRPr="00D41360">
        <w:t xml:space="preserve">, </w:t>
      </w:r>
      <w:proofErr w:type="spellStart"/>
      <w:r w:rsidRPr="00D41360">
        <w:t>Azerbaijan</w:t>
      </w:r>
      <w:proofErr w:type="spellEnd"/>
      <w:r w:rsidRPr="00D41360">
        <w:t xml:space="preserve">, </w:t>
      </w:r>
      <w:proofErr w:type="spellStart"/>
      <w:r w:rsidRPr="00D41360">
        <w:t>Bahamas</w:t>
      </w:r>
      <w:proofErr w:type="spellEnd"/>
      <w:r w:rsidRPr="00D41360">
        <w:t xml:space="preserve"> za njih je potrebno poslati još jedan </w:t>
      </w:r>
      <w:proofErr w:type="spellStart"/>
      <w:r w:rsidRPr="00D41360">
        <w:t>prompt</w:t>
      </w:r>
      <w:proofErr w:type="spellEnd"/>
      <w:r w:rsidRPr="00D41360">
        <w:t xml:space="preserve">. Države koje je dodao bez da su rečene su: </w:t>
      </w:r>
      <w:proofErr w:type="spellStart"/>
      <w:r w:rsidRPr="00D41360">
        <w:t>Yemen</w:t>
      </w:r>
      <w:proofErr w:type="spellEnd"/>
      <w:r w:rsidRPr="00D41360">
        <w:t xml:space="preserve">, </w:t>
      </w:r>
      <w:proofErr w:type="spellStart"/>
      <w:r w:rsidRPr="00D41360">
        <w:t>Zambia</w:t>
      </w:r>
      <w:proofErr w:type="spellEnd"/>
      <w:r w:rsidRPr="00D41360">
        <w:t>.</w:t>
      </w:r>
    </w:p>
    <w:p w14:paraId="72F79E07" w14:textId="77777777" w:rsidR="00902D06" w:rsidRPr="00D41360" w:rsidRDefault="00902D06" w:rsidP="00572293"/>
    <w:p w14:paraId="47ABAB51" w14:textId="77777777" w:rsidR="00572293" w:rsidRPr="00D41360" w:rsidRDefault="00572293" w:rsidP="00572293"/>
    <w:p w14:paraId="3EC74523" w14:textId="1D7E1F03" w:rsidR="00572293" w:rsidRPr="00585C0D" w:rsidRDefault="00572293" w:rsidP="00572293">
      <w:pPr>
        <w:rPr>
          <w:b/>
          <w:bCs/>
        </w:rPr>
      </w:pPr>
      <w:r w:rsidRPr="00585C0D">
        <w:rPr>
          <w:b/>
          <w:bCs/>
        </w:rPr>
        <w:t>ANALIZA NJEGOVE I NAŠE TABLICE:</w:t>
      </w:r>
    </w:p>
    <w:p w14:paraId="472D4D92" w14:textId="77777777" w:rsidR="00572293" w:rsidRDefault="00572293" w:rsidP="00572293"/>
    <w:p w14:paraId="2ABFA908" w14:textId="7ADB7DC4" w:rsidR="00F63AD7" w:rsidRDefault="00F63AD7" w:rsidP="00572293">
      <w:r w:rsidRPr="00F63AD7">
        <w:rPr>
          <w:noProof/>
        </w:rPr>
        <w:lastRenderedPageBreak/>
        <w:drawing>
          <wp:inline distT="0" distB="0" distL="0" distR="0" wp14:anchorId="5174C34F" wp14:editId="17FA52CF">
            <wp:extent cx="5943600" cy="4146550"/>
            <wp:effectExtent l="0" t="0" r="0" b="6350"/>
            <wp:docPr id="128543924" name="Slika 1" descr="Slika na kojoj se prikazuje snimka zaslona, tekst, crt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3924" name="Slika 1" descr="Slika na kojoj se prikazuje snimka zaslona, tekst, crta, dijagram&#10;&#10;Opis je automatski generiran"/>
                    <pic:cNvPicPr/>
                  </pic:nvPicPr>
                  <pic:blipFill>
                    <a:blip r:embed="rId37"/>
                    <a:stretch>
                      <a:fillRect/>
                    </a:stretch>
                  </pic:blipFill>
                  <pic:spPr>
                    <a:xfrm>
                      <a:off x="0" y="0"/>
                      <a:ext cx="5943600" cy="4146550"/>
                    </a:xfrm>
                    <a:prstGeom prst="rect">
                      <a:avLst/>
                    </a:prstGeom>
                  </pic:spPr>
                </pic:pic>
              </a:graphicData>
            </a:graphic>
          </wp:inline>
        </w:drawing>
      </w:r>
    </w:p>
    <w:p w14:paraId="4824F03E" w14:textId="0CE1536D" w:rsidR="00F63AD7" w:rsidRDefault="00F63AD7" w:rsidP="00572293">
      <w:r w:rsidRPr="00F63AD7">
        <w:rPr>
          <w:noProof/>
        </w:rPr>
        <w:drawing>
          <wp:inline distT="0" distB="0" distL="0" distR="0" wp14:anchorId="3B4A26C8" wp14:editId="7F34E173">
            <wp:extent cx="3749365" cy="1150720"/>
            <wp:effectExtent l="0" t="0" r="3810" b="0"/>
            <wp:docPr id="509737634"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37634" name="Slika 1" descr="Slika na kojoj se prikazuje tekst, snimka zaslona, Font, broj&#10;&#10;Opis je automatski generiran"/>
                    <pic:cNvPicPr/>
                  </pic:nvPicPr>
                  <pic:blipFill>
                    <a:blip r:embed="rId38"/>
                    <a:stretch>
                      <a:fillRect/>
                    </a:stretch>
                  </pic:blipFill>
                  <pic:spPr>
                    <a:xfrm>
                      <a:off x="0" y="0"/>
                      <a:ext cx="3749365" cy="1150720"/>
                    </a:xfrm>
                    <a:prstGeom prst="rect">
                      <a:avLst/>
                    </a:prstGeom>
                  </pic:spPr>
                </pic:pic>
              </a:graphicData>
            </a:graphic>
          </wp:inline>
        </w:drawing>
      </w:r>
    </w:p>
    <w:p w14:paraId="5EE12AD4" w14:textId="77777777" w:rsidR="00F63AD7" w:rsidRDefault="00F63AD7" w:rsidP="00572293"/>
    <w:p w14:paraId="3CF31719" w14:textId="341FF94E" w:rsidR="00F63AD7" w:rsidRDefault="00F63AD7" w:rsidP="00572293">
      <w:r w:rsidRPr="00F63AD7">
        <w:rPr>
          <w:noProof/>
        </w:rPr>
        <w:lastRenderedPageBreak/>
        <w:drawing>
          <wp:inline distT="0" distB="0" distL="0" distR="0" wp14:anchorId="49AC0791" wp14:editId="646894F0">
            <wp:extent cx="5943600" cy="4213225"/>
            <wp:effectExtent l="0" t="0" r="0" b="0"/>
            <wp:docPr id="362760653" name="Slika 1" descr="Slika na kojoj se prikazuje snimka zaslona, tekst, crt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0653" name="Slika 1" descr="Slika na kojoj se prikazuje snimka zaslona, tekst, crta, dijagram&#10;&#10;Opis je automatski generiran"/>
                    <pic:cNvPicPr/>
                  </pic:nvPicPr>
                  <pic:blipFill>
                    <a:blip r:embed="rId39"/>
                    <a:stretch>
                      <a:fillRect/>
                    </a:stretch>
                  </pic:blipFill>
                  <pic:spPr>
                    <a:xfrm>
                      <a:off x="0" y="0"/>
                      <a:ext cx="5943600" cy="4213225"/>
                    </a:xfrm>
                    <a:prstGeom prst="rect">
                      <a:avLst/>
                    </a:prstGeom>
                  </pic:spPr>
                </pic:pic>
              </a:graphicData>
            </a:graphic>
          </wp:inline>
        </w:drawing>
      </w:r>
    </w:p>
    <w:p w14:paraId="34D0A0F4" w14:textId="5AE72857" w:rsidR="00F63AD7" w:rsidRDefault="00F63AD7" w:rsidP="00572293">
      <w:r w:rsidRPr="00F63AD7">
        <w:rPr>
          <w:noProof/>
        </w:rPr>
        <w:drawing>
          <wp:inline distT="0" distB="0" distL="0" distR="0" wp14:anchorId="71036B24" wp14:editId="42CB6BF8">
            <wp:extent cx="4442845" cy="1196444"/>
            <wp:effectExtent l="0" t="0" r="0" b="3810"/>
            <wp:docPr id="188652256"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2256" name="Slika 1" descr="Slika na kojoj se prikazuje tekst, snimka zaslona, Font, broj&#10;&#10;Opis je automatski generiran"/>
                    <pic:cNvPicPr/>
                  </pic:nvPicPr>
                  <pic:blipFill>
                    <a:blip r:embed="rId40"/>
                    <a:stretch>
                      <a:fillRect/>
                    </a:stretch>
                  </pic:blipFill>
                  <pic:spPr>
                    <a:xfrm>
                      <a:off x="0" y="0"/>
                      <a:ext cx="4442845" cy="1196444"/>
                    </a:xfrm>
                    <a:prstGeom prst="rect">
                      <a:avLst/>
                    </a:prstGeom>
                  </pic:spPr>
                </pic:pic>
              </a:graphicData>
            </a:graphic>
          </wp:inline>
        </w:drawing>
      </w:r>
    </w:p>
    <w:p w14:paraId="5DA35B12" w14:textId="77777777" w:rsidR="00F63AD7" w:rsidRDefault="00F63AD7" w:rsidP="00572293"/>
    <w:p w14:paraId="7EF4C6AF" w14:textId="72388B1C" w:rsidR="00902D06" w:rsidRDefault="00902D06" w:rsidP="00572293">
      <w:r w:rsidRPr="00902D06">
        <w:rPr>
          <w:noProof/>
        </w:rPr>
        <w:lastRenderedPageBreak/>
        <w:drawing>
          <wp:inline distT="0" distB="0" distL="0" distR="0" wp14:anchorId="7E3DA5C2" wp14:editId="2474ADD5">
            <wp:extent cx="5943600" cy="4325620"/>
            <wp:effectExtent l="0" t="0" r="0" b="0"/>
            <wp:docPr id="1405567075" name="Slika 1" descr="Slika na kojoj se prikazuje snimka zaslona, crta, dijagram,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67075" name="Slika 1" descr="Slika na kojoj se prikazuje snimka zaslona, crta, dijagram, radnja&#10;&#10;Opis je automatski generiran"/>
                    <pic:cNvPicPr/>
                  </pic:nvPicPr>
                  <pic:blipFill>
                    <a:blip r:embed="rId41"/>
                    <a:stretch>
                      <a:fillRect/>
                    </a:stretch>
                  </pic:blipFill>
                  <pic:spPr>
                    <a:xfrm>
                      <a:off x="0" y="0"/>
                      <a:ext cx="5943600" cy="4325620"/>
                    </a:xfrm>
                    <a:prstGeom prst="rect">
                      <a:avLst/>
                    </a:prstGeom>
                  </pic:spPr>
                </pic:pic>
              </a:graphicData>
            </a:graphic>
          </wp:inline>
        </w:drawing>
      </w:r>
    </w:p>
    <w:p w14:paraId="479DD480" w14:textId="57FB9F2E" w:rsidR="00F63AD7" w:rsidRDefault="00F63AD7" w:rsidP="00572293">
      <w:r w:rsidRPr="00F63AD7">
        <w:rPr>
          <w:noProof/>
        </w:rPr>
        <w:lastRenderedPageBreak/>
        <w:drawing>
          <wp:inline distT="0" distB="0" distL="0" distR="0" wp14:anchorId="6B1692DB" wp14:editId="2AE37A11">
            <wp:extent cx="5943600" cy="4034155"/>
            <wp:effectExtent l="0" t="0" r="0" b="4445"/>
            <wp:docPr id="1710150350" name="Slika 1" descr="Slika na kojoj se prikazuje snimka zaslona, tekst, crt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50350" name="Slika 1" descr="Slika na kojoj se prikazuje snimka zaslona, tekst, crta, dijagram&#10;&#10;Opis je automatski generiran"/>
                    <pic:cNvPicPr/>
                  </pic:nvPicPr>
                  <pic:blipFill>
                    <a:blip r:embed="rId42"/>
                    <a:stretch>
                      <a:fillRect/>
                    </a:stretch>
                  </pic:blipFill>
                  <pic:spPr>
                    <a:xfrm>
                      <a:off x="0" y="0"/>
                      <a:ext cx="5943600" cy="4034155"/>
                    </a:xfrm>
                    <a:prstGeom prst="rect">
                      <a:avLst/>
                    </a:prstGeom>
                  </pic:spPr>
                </pic:pic>
              </a:graphicData>
            </a:graphic>
          </wp:inline>
        </w:drawing>
      </w:r>
    </w:p>
    <w:p w14:paraId="54445AC1" w14:textId="561FF559" w:rsidR="00F63AD7" w:rsidRDefault="00F63AD7" w:rsidP="00572293">
      <w:r w:rsidRPr="00F63AD7">
        <w:rPr>
          <w:noProof/>
        </w:rPr>
        <w:drawing>
          <wp:inline distT="0" distB="0" distL="0" distR="0" wp14:anchorId="231432BF" wp14:editId="4A4AD25E">
            <wp:extent cx="4534293" cy="1150720"/>
            <wp:effectExtent l="0" t="0" r="0" b="0"/>
            <wp:docPr id="542571057"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1057" name="Slika 1" descr="Slika na kojoj se prikazuje tekst, snimka zaslona, Font, broj&#10;&#10;Opis je automatski generiran"/>
                    <pic:cNvPicPr/>
                  </pic:nvPicPr>
                  <pic:blipFill>
                    <a:blip r:embed="rId43"/>
                    <a:stretch>
                      <a:fillRect/>
                    </a:stretch>
                  </pic:blipFill>
                  <pic:spPr>
                    <a:xfrm>
                      <a:off x="0" y="0"/>
                      <a:ext cx="4534293" cy="1150720"/>
                    </a:xfrm>
                    <a:prstGeom prst="rect">
                      <a:avLst/>
                    </a:prstGeom>
                  </pic:spPr>
                </pic:pic>
              </a:graphicData>
            </a:graphic>
          </wp:inline>
        </w:drawing>
      </w:r>
    </w:p>
    <w:p w14:paraId="288325B8" w14:textId="77777777" w:rsidR="00F63AD7" w:rsidRDefault="00F63AD7" w:rsidP="00572293"/>
    <w:p w14:paraId="354F58C9" w14:textId="77777777" w:rsidR="00F63AD7" w:rsidRDefault="00F63AD7" w:rsidP="00572293"/>
    <w:p w14:paraId="7325AAD9" w14:textId="29595E73" w:rsidR="00F63AD7" w:rsidRDefault="00F63AD7" w:rsidP="00572293">
      <w:r w:rsidRPr="00F63AD7">
        <w:rPr>
          <w:noProof/>
        </w:rPr>
        <w:lastRenderedPageBreak/>
        <w:drawing>
          <wp:inline distT="0" distB="0" distL="0" distR="0" wp14:anchorId="648938C4" wp14:editId="1CF80503">
            <wp:extent cx="5943600" cy="4329430"/>
            <wp:effectExtent l="0" t="0" r="0" b="0"/>
            <wp:docPr id="2063784450" name="Slika 1" descr="Slika na kojoj se prikazuje snimka zaslona, crta, tekst,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84450" name="Slika 1" descr="Slika na kojoj se prikazuje snimka zaslona, crta, tekst, radnja&#10;&#10;Opis je automatski generiran"/>
                    <pic:cNvPicPr/>
                  </pic:nvPicPr>
                  <pic:blipFill>
                    <a:blip r:embed="rId44"/>
                    <a:stretch>
                      <a:fillRect/>
                    </a:stretch>
                  </pic:blipFill>
                  <pic:spPr>
                    <a:xfrm>
                      <a:off x="0" y="0"/>
                      <a:ext cx="5943600" cy="4329430"/>
                    </a:xfrm>
                    <a:prstGeom prst="rect">
                      <a:avLst/>
                    </a:prstGeom>
                  </pic:spPr>
                </pic:pic>
              </a:graphicData>
            </a:graphic>
          </wp:inline>
        </w:drawing>
      </w:r>
    </w:p>
    <w:p w14:paraId="7CA2D5B3" w14:textId="77777777" w:rsidR="00F63AD7" w:rsidRDefault="00F63AD7" w:rsidP="00572293"/>
    <w:p w14:paraId="5FA910CD" w14:textId="4954C77B" w:rsidR="00F63AD7" w:rsidRDefault="00F63AD7" w:rsidP="00572293">
      <w:r w:rsidRPr="00F63AD7">
        <w:rPr>
          <w:noProof/>
        </w:rPr>
        <w:drawing>
          <wp:inline distT="0" distB="0" distL="0" distR="0" wp14:anchorId="5475A8E0" wp14:editId="65E33C5A">
            <wp:extent cx="3627434" cy="1089754"/>
            <wp:effectExtent l="0" t="0" r="0" b="0"/>
            <wp:docPr id="214524412" name="Slika 1"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4412" name="Slika 1" descr="Slika na kojoj se prikazuje tekst, Font, snimka zaslona, broj&#10;&#10;Opis je automatski generiran"/>
                    <pic:cNvPicPr/>
                  </pic:nvPicPr>
                  <pic:blipFill>
                    <a:blip r:embed="rId45"/>
                    <a:stretch>
                      <a:fillRect/>
                    </a:stretch>
                  </pic:blipFill>
                  <pic:spPr>
                    <a:xfrm>
                      <a:off x="0" y="0"/>
                      <a:ext cx="3627434" cy="1089754"/>
                    </a:xfrm>
                    <a:prstGeom prst="rect">
                      <a:avLst/>
                    </a:prstGeom>
                  </pic:spPr>
                </pic:pic>
              </a:graphicData>
            </a:graphic>
          </wp:inline>
        </w:drawing>
      </w:r>
    </w:p>
    <w:p w14:paraId="63211701" w14:textId="77777777" w:rsidR="00F63AD7" w:rsidRDefault="00F63AD7" w:rsidP="00572293"/>
    <w:p w14:paraId="4B786C65" w14:textId="77777777" w:rsidR="00F63AD7" w:rsidRDefault="00F63AD7" w:rsidP="00572293"/>
    <w:p w14:paraId="63777014" w14:textId="0454A765" w:rsidR="00F63AD7" w:rsidRDefault="00F63AD7" w:rsidP="00572293">
      <w:r w:rsidRPr="00F63AD7">
        <w:rPr>
          <w:noProof/>
        </w:rPr>
        <w:lastRenderedPageBreak/>
        <w:drawing>
          <wp:inline distT="0" distB="0" distL="0" distR="0" wp14:anchorId="3EA67120" wp14:editId="4403E244">
            <wp:extent cx="5943600" cy="4296410"/>
            <wp:effectExtent l="0" t="0" r="0" b="8890"/>
            <wp:docPr id="1187381722" name="Slika 1" descr="Slika na kojoj se prikazuje tekst, snimka zaslona, dijagram,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81722" name="Slika 1" descr="Slika na kojoj se prikazuje tekst, snimka zaslona, dijagram, crta&#10;&#10;Opis je automatski generiran"/>
                    <pic:cNvPicPr/>
                  </pic:nvPicPr>
                  <pic:blipFill>
                    <a:blip r:embed="rId46"/>
                    <a:stretch>
                      <a:fillRect/>
                    </a:stretch>
                  </pic:blipFill>
                  <pic:spPr>
                    <a:xfrm>
                      <a:off x="0" y="0"/>
                      <a:ext cx="5943600" cy="4296410"/>
                    </a:xfrm>
                    <a:prstGeom prst="rect">
                      <a:avLst/>
                    </a:prstGeom>
                  </pic:spPr>
                </pic:pic>
              </a:graphicData>
            </a:graphic>
          </wp:inline>
        </w:drawing>
      </w:r>
    </w:p>
    <w:p w14:paraId="4BD1A06A" w14:textId="77777777" w:rsidR="00F63AD7" w:rsidRDefault="00F63AD7" w:rsidP="00572293"/>
    <w:p w14:paraId="41ABF11E" w14:textId="09DE23A4" w:rsidR="00F63AD7" w:rsidRDefault="00F63AD7" w:rsidP="00572293">
      <w:r w:rsidRPr="00F63AD7">
        <w:rPr>
          <w:noProof/>
        </w:rPr>
        <w:drawing>
          <wp:inline distT="0" distB="0" distL="0" distR="0" wp14:anchorId="2A0A0F97" wp14:editId="0B75DBC2">
            <wp:extent cx="3939881" cy="1158340"/>
            <wp:effectExtent l="0" t="0" r="3810" b="3810"/>
            <wp:docPr id="212344547"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4547" name="Slika 1" descr="Slika na kojoj se prikazuje tekst, snimka zaslona, Font, broj&#10;&#10;Opis je automatski generiran"/>
                    <pic:cNvPicPr/>
                  </pic:nvPicPr>
                  <pic:blipFill>
                    <a:blip r:embed="rId47"/>
                    <a:stretch>
                      <a:fillRect/>
                    </a:stretch>
                  </pic:blipFill>
                  <pic:spPr>
                    <a:xfrm>
                      <a:off x="0" y="0"/>
                      <a:ext cx="3939881" cy="1158340"/>
                    </a:xfrm>
                    <a:prstGeom prst="rect">
                      <a:avLst/>
                    </a:prstGeom>
                  </pic:spPr>
                </pic:pic>
              </a:graphicData>
            </a:graphic>
          </wp:inline>
        </w:drawing>
      </w:r>
    </w:p>
    <w:p w14:paraId="08257153" w14:textId="77777777" w:rsidR="00F63AD7" w:rsidRDefault="00F63AD7" w:rsidP="00572293"/>
    <w:p w14:paraId="082B9814" w14:textId="3A0A7E8E" w:rsidR="00F63AD7" w:rsidRDefault="00F63AD7" w:rsidP="00572293">
      <w:r w:rsidRPr="00F63AD7">
        <w:rPr>
          <w:noProof/>
        </w:rPr>
        <w:lastRenderedPageBreak/>
        <w:drawing>
          <wp:inline distT="0" distB="0" distL="0" distR="0" wp14:anchorId="3FA5DBBD" wp14:editId="3FF11F63">
            <wp:extent cx="5943600" cy="4347210"/>
            <wp:effectExtent l="0" t="0" r="0" b="0"/>
            <wp:docPr id="516461752" name="Slika 1" descr="Slika na kojoj se prikazuje tekst, snimka zaslona, crt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61752" name="Slika 1" descr="Slika na kojoj se prikazuje tekst, snimka zaslona, crta, dijagram&#10;&#10;Opis je automatski generiran"/>
                    <pic:cNvPicPr/>
                  </pic:nvPicPr>
                  <pic:blipFill>
                    <a:blip r:embed="rId48"/>
                    <a:stretch>
                      <a:fillRect/>
                    </a:stretch>
                  </pic:blipFill>
                  <pic:spPr>
                    <a:xfrm>
                      <a:off x="0" y="0"/>
                      <a:ext cx="5943600" cy="4347210"/>
                    </a:xfrm>
                    <a:prstGeom prst="rect">
                      <a:avLst/>
                    </a:prstGeom>
                  </pic:spPr>
                </pic:pic>
              </a:graphicData>
            </a:graphic>
          </wp:inline>
        </w:drawing>
      </w:r>
    </w:p>
    <w:p w14:paraId="32E96C6B" w14:textId="77777777" w:rsidR="00F63AD7" w:rsidRDefault="00F63AD7" w:rsidP="00572293"/>
    <w:p w14:paraId="6615C0C9" w14:textId="2D8DC68B" w:rsidR="00F63AD7" w:rsidRDefault="00F63AD7" w:rsidP="00572293">
      <w:r w:rsidRPr="00F63AD7">
        <w:rPr>
          <w:noProof/>
        </w:rPr>
        <w:drawing>
          <wp:inline distT="0" distB="0" distL="0" distR="0" wp14:anchorId="33068183" wp14:editId="6322B58A">
            <wp:extent cx="4701947" cy="1158340"/>
            <wp:effectExtent l="0" t="0" r="3810" b="3810"/>
            <wp:docPr id="290253848"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53848" name="Slika 1" descr="Slika na kojoj se prikazuje tekst, snimka zaslona, Font, broj&#10;&#10;Opis je automatski generiran"/>
                    <pic:cNvPicPr/>
                  </pic:nvPicPr>
                  <pic:blipFill>
                    <a:blip r:embed="rId49"/>
                    <a:stretch>
                      <a:fillRect/>
                    </a:stretch>
                  </pic:blipFill>
                  <pic:spPr>
                    <a:xfrm>
                      <a:off x="0" y="0"/>
                      <a:ext cx="4701947" cy="1158340"/>
                    </a:xfrm>
                    <a:prstGeom prst="rect">
                      <a:avLst/>
                    </a:prstGeom>
                  </pic:spPr>
                </pic:pic>
              </a:graphicData>
            </a:graphic>
          </wp:inline>
        </w:drawing>
      </w:r>
    </w:p>
    <w:p w14:paraId="72735CCE" w14:textId="1A29F319" w:rsidR="00F63AD7" w:rsidRDefault="00F63AD7" w:rsidP="00572293">
      <w:r w:rsidRPr="00F63AD7">
        <w:rPr>
          <w:noProof/>
        </w:rPr>
        <w:lastRenderedPageBreak/>
        <w:drawing>
          <wp:inline distT="0" distB="0" distL="0" distR="0" wp14:anchorId="565FCD7D" wp14:editId="20CB004C">
            <wp:extent cx="5943600" cy="4295140"/>
            <wp:effectExtent l="0" t="0" r="0" b="0"/>
            <wp:docPr id="1014655814" name="Slika 1" descr="Slika na kojoj se prikazuje tekst, snimka zaslona, crta, radn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5814" name="Slika 1" descr="Slika na kojoj se prikazuje tekst, snimka zaslona, crta, radnja&#10;&#10;Opis je automatski generiran"/>
                    <pic:cNvPicPr/>
                  </pic:nvPicPr>
                  <pic:blipFill>
                    <a:blip r:embed="rId50"/>
                    <a:stretch>
                      <a:fillRect/>
                    </a:stretch>
                  </pic:blipFill>
                  <pic:spPr>
                    <a:xfrm>
                      <a:off x="0" y="0"/>
                      <a:ext cx="5943600" cy="4295140"/>
                    </a:xfrm>
                    <a:prstGeom prst="rect">
                      <a:avLst/>
                    </a:prstGeom>
                  </pic:spPr>
                </pic:pic>
              </a:graphicData>
            </a:graphic>
          </wp:inline>
        </w:drawing>
      </w:r>
    </w:p>
    <w:p w14:paraId="290CE595" w14:textId="77777777" w:rsidR="00F63AD7" w:rsidRDefault="00F63AD7" w:rsidP="00572293"/>
    <w:p w14:paraId="484B9F1F" w14:textId="081150C7" w:rsidR="00F63AD7" w:rsidRDefault="00F63AD7" w:rsidP="00572293">
      <w:r w:rsidRPr="00F63AD7">
        <w:rPr>
          <w:noProof/>
        </w:rPr>
        <w:drawing>
          <wp:inline distT="0" distB="0" distL="0" distR="0" wp14:anchorId="1B549FF6" wp14:editId="3F24CD7E">
            <wp:extent cx="5082980" cy="1150720"/>
            <wp:effectExtent l="0" t="0" r="3810" b="0"/>
            <wp:docPr id="1688563688"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63688" name="Slika 1" descr="Slika na kojoj se prikazuje tekst, snimka zaslona, Font, broj&#10;&#10;Opis je automatski generiran"/>
                    <pic:cNvPicPr/>
                  </pic:nvPicPr>
                  <pic:blipFill>
                    <a:blip r:embed="rId51"/>
                    <a:stretch>
                      <a:fillRect/>
                    </a:stretch>
                  </pic:blipFill>
                  <pic:spPr>
                    <a:xfrm>
                      <a:off x="0" y="0"/>
                      <a:ext cx="5082980" cy="1150720"/>
                    </a:xfrm>
                    <a:prstGeom prst="rect">
                      <a:avLst/>
                    </a:prstGeom>
                  </pic:spPr>
                </pic:pic>
              </a:graphicData>
            </a:graphic>
          </wp:inline>
        </w:drawing>
      </w:r>
    </w:p>
    <w:p w14:paraId="61BFAC06" w14:textId="77777777" w:rsidR="00F63AD7" w:rsidRDefault="00F63AD7" w:rsidP="00572293"/>
    <w:p w14:paraId="0FE0D3AA" w14:textId="77777777" w:rsidR="00F63AD7" w:rsidRDefault="00F63AD7" w:rsidP="00572293"/>
    <w:p w14:paraId="06D764E1" w14:textId="4BB7854C" w:rsidR="00902D06" w:rsidRDefault="00902D06" w:rsidP="00572293">
      <w:r w:rsidRPr="00902D06">
        <w:rPr>
          <w:noProof/>
        </w:rPr>
        <w:lastRenderedPageBreak/>
        <w:drawing>
          <wp:inline distT="0" distB="0" distL="0" distR="0" wp14:anchorId="5A8191D2" wp14:editId="7AEE1A5D">
            <wp:extent cx="5943600" cy="4311650"/>
            <wp:effectExtent l="0" t="0" r="0" b="0"/>
            <wp:docPr id="610088841" name="Slika 1" descr="Slika na kojoj se prikazuje tekst, snimka zaslona, dijagram, c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8841" name="Slika 1" descr="Slika na kojoj se prikazuje tekst, snimka zaslona, dijagram, crta&#10;&#10;Opis je automatski generiran"/>
                    <pic:cNvPicPr/>
                  </pic:nvPicPr>
                  <pic:blipFill>
                    <a:blip r:embed="rId52"/>
                    <a:stretch>
                      <a:fillRect/>
                    </a:stretch>
                  </pic:blipFill>
                  <pic:spPr>
                    <a:xfrm>
                      <a:off x="0" y="0"/>
                      <a:ext cx="5943600" cy="4311650"/>
                    </a:xfrm>
                    <a:prstGeom prst="rect">
                      <a:avLst/>
                    </a:prstGeom>
                  </pic:spPr>
                </pic:pic>
              </a:graphicData>
            </a:graphic>
          </wp:inline>
        </w:drawing>
      </w:r>
    </w:p>
    <w:p w14:paraId="1B140F96" w14:textId="77777777" w:rsidR="00902D06" w:rsidRDefault="00902D06" w:rsidP="00572293"/>
    <w:p w14:paraId="72351EDE" w14:textId="5760E948" w:rsidR="00902D06" w:rsidRDefault="00902D06" w:rsidP="00572293">
      <w:r w:rsidRPr="00902D06">
        <w:rPr>
          <w:noProof/>
        </w:rPr>
        <w:drawing>
          <wp:inline distT="0" distB="0" distL="0" distR="0" wp14:anchorId="3BE262C5" wp14:editId="0A436A7B">
            <wp:extent cx="5189670" cy="1196444"/>
            <wp:effectExtent l="0" t="0" r="0" b="3810"/>
            <wp:docPr id="519432749"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2749" name="Slika 1" descr="Slika na kojoj se prikazuje tekst, snimka zaslona, Font, broj&#10;&#10;Opis je automatski generiran"/>
                    <pic:cNvPicPr/>
                  </pic:nvPicPr>
                  <pic:blipFill>
                    <a:blip r:embed="rId53"/>
                    <a:stretch>
                      <a:fillRect/>
                    </a:stretch>
                  </pic:blipFill>
                  <pic:spPr>
                    <a:xfrm>
                      <a:off x="0" y="0"/>
                      <a:ext cx="5189670" cy="1196444"/>
                    </a:xfrm>
                    <a:prstGeom prst="rect">
                      <a:avLst/>
                    </a:prstGeom>
                  </pic:spPr>
                </pic:pic>
              </a:graphicData>
            </a:graphic>
          </wp:inline>
        </w:drawing>
      </w:r>
    </w:p>
    <w:p w14:paraId="586E518D" w14:textId="77777777" w:rsidR="00F63AD7" w:rsidRDefault="00F63AD7" w:rsidP="00572293"/>
    <w:p w14:paraId="2A22CAFB" w14:textId="77777777" w:rsidR="00F63AD7" w:rsidRDefault="00F63AD7" w:rsidP="00572293"/>
    <w:p w14:paraId="089CD3F0" w14:textId="77777777" w:rsidR="00F63AD7" w:rsidRPr="00D41360" w:rsidRDefault="00F63AD7" w:rsidP="00572293"/>
    <w:p w14:paraId="3005C497" w14:textId="571A10FA" w:rsidR="00572293" w:rsidRPr="00585C0D" w:rsidRDefault="00572293" w:rsidP="00572293">
      <w:pPr>
        <w:rPr>
          <w:b/>
          <w:bCs/>
        </w:rPr>
      </w:pPr>
      <w:r w:rsidRPr="00585C0D">
        <w:rPr>
          <w:b/>
          <w:bCs/>
        </w:rPr>
        <w:t>NASTAVAK KREIRANJA SVEUČILIŠTA</w:t>
      </w:r>
    </w:p>
    <w:p w14:paraId="68539391" w14:textId="77777777" w:rsidR="00572293" w:rsidRPr="00D41360" w:rsidRDefault="00572293" w:rsidP="00572293">
      <w:r w:rsidRPr="00D41360">
        <w:t xml:space="preserve">Uvidjevši da je uspješno generirao podatke za početnih 120 država, kako bismo napunili tablicu nastavljamo dalje sa sveučilištima, ali ovaj puta po </w:t>
      </w:r>
      <w:proofErr w:type="spellStart"/>
      <w:r w:rsidRPr="00D41360">
        <w:t>ranking</w:t>
      </w:r>
      <w:proofErr w:type="spellEnd"/>
      <w:r w:rsidRPr="00D41360">
        <w:t xml:space="preserve">. Problem kod </w:t>
      </w:r>
      <w:proofErr w:type="spellStart"/>
      <w:r w:rsidRPr="00D41360">
        <w:t>rankinga</w:t>
      </w:r>
      <w:proofErr w:type="spellEnd"/>
      <w:r w:rsidRPr="00D41360">
        <w:t xml:space="preserve"> je što je uzimao </w:t>
      </w:r>
      <w:proofErr w:type="spellStart"/>
      <w:r w:rsidRPr="00D41360">
        <w:t>ranking</w:t>
      </w:r>
      <w:proofErr w:type="spellEnd"/>
      <w:r w:rsidRPr="00D41360">
        <w:t xml:space="preserve"> za </w:t>
      </w:r>
      <w:proofErr w:type="spellStart"/>
      <w:r w:rsidRPr="00D41360">
        <w:t>različith</w:t>
      </w:r>
      <w:proofErr w:type="spellEnd"/>
      <w:r w:rsidRPr="00D41360">
        <w:t xml:space="preserve"> stranica pa se neka sveučilišta pojavljuju više puta. Najviše ponovljena sveučilišta su bila:</w:t>
      </w:r>
    </w:p>
    <w:p w14:paraId="69512326" w14:textId="77777777" w:rsidR="00572293" w:rsidRDefault="00572293" w:rsidP="00572293">
      <w:r w:rsidRPr="00D41360">
        <w:t xml:space="preserve">University </w:t>
      </w:r>
      <w:proofErr w:type="spellStart"/>
      <w:r w:rsidRPr="00D41360">
        <w:t>of</w:t>
      </w:r>
      <w:proofErr w:type="spellEnd"/>
      <w:r w:rsidRPr="00D41360">
        <w:t xml:space="preserve"> Cape Town (5)</w:t>
      </w:r>
    </w:p>
    <w:p w14:paraId="76BEAD83" w14:textId="77777777" w:rsidR="00902D06" w:rsidRDefault="00902D06" w:rsidP="00572293"/>
    <w:tbl>
      <w:tblPr>
        <w:tblStyle w:val="Reetkatablice"/>
        <w:tblW w:w="0" w:type="auto"/>
        <w:tblLook w:val="04A0" w:firstRow="1" w:lastRow="0" w:firstColumn="1" w:lastColumn="0" w:noHBand="0" w:noVBand="1"/>
      </w:tblPr>
      <w:tblGrid>
        <w:gridCol w:w="582"/>
        <w:gridCol w:w="1021"/>
        <w:gridCol w:w="661"/>
        <w:gridCol w:w="517"/>
        <w:gridCol w:w="728"/>
        <w:gridCol w:w="773"/>
        <w:gridCol w:w="768"/>
        <w:gridCol w:w="688"/>
        <w:gridCol w:w="517"/>
        <w:gridCol w:w="553"/>
        <w:gridCol w:w="750"/>
        <w:gridCol w:w="777"/>
        <w:gridCol w:w="1015"/>
      </w:tblGrid>
      <w:tr w:rsidR="002708F7" w:rsidRPr="002708F7" w14:paraId="71E44145" w14:textId="77777777" w:rsidTr="002708F7">
        <w:trPr>
          <w:trHeight w:val="288"/>
        </w:trPr>
        <w:tc>
          <w:tcPr>
            <w:tcW w:w="1122" w:type="dxa"/>
            <w:noWrap/>
            <w:hideMark/>
          </w:tcPr>
          <w:p w14:paraId="4FF09897" w14:textId="77777777" w:rsidR="002708F7" w:rsidRPr="002708F7" w:rsidRDefault="002708F7" w:rsidP="002708F7">
            <w:pPr>
              <w:rPr>
                <w:b/>
                <w:bCs/>
                <w:lang w:val="en-US"/>
              </w:rPr>
            </w:pPr>
            <w:proofErr w:type="spellStart"/>
            <w:r w:rsidRPr="002708F7">
              <w:rPr>
                <w:b/>
                <w:bCs/>
              </w:rPr>
              <w:t>Country</w:t>
            </w:r>
            <w:proofErr w:type="spellEnd"/>
          </w:p>
        </w:tc>
        <w:tc>
          <w:tcPr>
            <w:tcW w:w="2209" w:type="dxa"/>
            <w:noWrap/>
            <w:hideMark/>
          </w:tcPr>
          <w:p w14:paraId="5C1ABB63" w14:textId="77777777" w:rsidR="002708F7" w:rsidRPr="002708F7" w:rsidRDefault="002708F7" w:rsidP="002708F7">
            <w:pPr>
              <w:rPr>
                <w:b/>
                <w:bCs/>
              </w:rPr>
            </w:pPr>
            <w:r w:rsidRPr="002708F7">
              <w:rPr>
                <w:b/>
                <w:bCs/>
              </w:rPr>
              <w:t>University</w:t>
            </w:r>
          </w:p>
        </w:tc>
        <w:tc>
          <w:tcPr>
            <w:tcW w:w="1155" w:type="dxa"/>
            <w:noWrap/>
            <w:hideMark/>
          </w:tcPr>
          <w:p w14:paraId="08939956" w14:textId="77777777" w:rsidR="002708F7" w:rsidRPr="002708F7" w:rsidRDefault="002708F7" w:rsidP="002708F7">
            <w:pPr>
              <w:rPr>
                <w:b/>
                <w:bCs/>
              </w:rPr>
            </w:pPr>
            <w:proofErr w:type="spellStart"/>
            <w:r w:rsidRPr="002708F7">
              <w:rPr>
                <w:b/>
                <w:bCs/>
              </w:rPr>
              <w:t>CollegeRank</w:t>
            </w:r>
            <w:proofErr w:type="spellEnd"/>
          </w:p>
        </w:tc>
        <w:tc>
          <w:tcPr>
            <w:tcW w:w="960" w:type="dxa"/>
            <w:noWrap/>
            <w:hideMark/>
          </w:tcPr>
          <w:p w14:paraId="216E3FF3" w14:textId="77777777" w:rsidR="002708F7" w:rsidRPr="002708F7" w:rsidRDefault="002708F7" w:rsidP="002708F7">
            <w:pPr>
              <w:rPr>
                <w:b/>
                <w:bCs/>
              </w:rPr>
            </w:pPr>
            <w:proofErr w:type="spellStart"/>
            <w:r w:rsidRPr="002708F7">
              <w:rPr>
                <w:b/>
                <w:bCs/>
              </w:rPr>
              <w:t>Tuition</w:t>
            </w:r>
            <w:proofErr w:type="spellEnd"/>
          </w:p>
        </w:tc>
        <w:tc>
          <w:tcPr>
            <w:tcW w:w="1316" w:type="dxa"/>
            <w:noWrap/>
            <w:hideMark/>
          </w:tcPr>
          <w:p w14:paraId="1D98209A" w14:textId="77777777" w:rsidR="002708F7" w:rsidRPr="002708F7" w:rsidRDefault="002708F7" w:rsidP="002708F7">
            <w:pPr>
              <w:rPr>
                <w:b/>
                <w:bCs/>
              </w:rPr>
            </w:pPr>
            <w:proofErr w:type="spellStart"/>
            <w:r w:rsidRPr="002708F7">
              <w:rPr>
                <w:b/>
                <w:bCs/>
              </w:rPr>
              <w:t>PercOfIntStud</w:t>
            </w:r>
            <w:proofErr w:type="spellEnd"/>
          </w:p>
        </w:tc>
        <w:tc>
          <w:tcPr>
            <w:tcW w:w="1502" w:type="dxa"/>
            <w:noWrap/>
            <w:hideMark/>
          </w:tcPr>
          <w:p w14:paraId="702766D2" w14:textId="77777777" w:rsidR="002708F7" w:rsidRPr="002708F7" w:rsidRDefault="002708F7" w:rsidP="002708F7">
            <w:pPr>
              <w:rPr>
                <w:b/>
                <w:bCs/>
              </w:rPr>
            </w:pPr>
            <w:proofErr w:type="spellStart"/>
            <w:r w:rsidRPr="002708F7">
              <w:rPr>
                <w:b/>
                <w:bCs/>
              </w:rPr>
              <w:t>AcceptanceRate</w:t>
            </w:r>
            <w:proofErr w:type="spellEnd"/>
          </w:p>
        </w:tc>
        <w:tc>
          <w:tcPr>
            <w:tcW w:w="1452" w:type="dxa"/>
            <w:noWrap/>
            <w:hideMark/>
          </w:tcPr>
          <w:p w14:paraId="32A06CF1" w14:textId="77777777" w:rsidR="002708F7" w:rsidRPr="002708F7" w:rsidRDefault="002708F7" w:rsidP="002708F7">
            <w:pPr>
              <w:rPr>
                <w:b/>
                <w:bCs/>
              </w:rPr>
            </w:pPr>
            <w:proofErr w:type="spellStart"/>
            <w:r w:rsidRPr="002708F7">
              <w:rPr>
                <w:b/>
                <w:bCs/>
              </w:rPr>
              <w:t>AvgSafetyIndex</w:t>
            </w:r>
            <w:proofErr w:type="spellEnd"/>
          </w:p>
        </w:tc>
        <w:tc>
          <w:tcPr>
            <w:tcW w:w="1175" w:type="dxa"/>
            <w:noWrap/>
            <w:hideMark/>
          </w:tcPr>
          <w:p w14:paraId="4F802DB2" w14:textId="77777777" w:rsidR="002708F7" w:rsidRPr="002708F7" w:rsidRDefault="002708F7" w:rsidP="002708F7">
            <w:pPr>
              <w:rPr>
                <w:b/>
                <w:bCs/>
              </w:rPr>
            </w:pPr>
            <w:proofErr w:type="spellStart"/>
            <w:r w:rsidRPr="002708F7">
              <w:rPr>
                <w:b/>
                <w:bCs/>
              </w:rPr>
              <w:t>CostOfLiving</w:t>
            </w:r>
            <w:proofErr w:type="spellEnd"/>
          </w:p>
        </w:tc>
        <w:tc>
          <w:tcPr>
            <w:tcW w:w="960" w:type="dxa"/>
            <w:noWrap/>
            <w:hideMark/>
          </w:tcPr>
          <w:p w14:paraId="0365DED5" w14:textId="77777777" w:rsidR="002708F7" w:rsidRPr="002708F7" w:rsidRDefault="002708F7" w:rsidP="002708F7">
            <w:pPr>
              <w:rPr>
                <w:b/>
                <w:bCs/>
              </w:rPr>
            </w:pPr>
            <w:r w:rsidRPr="002708F7">
              <w:rPr>
                <w:b/>
                <w:bCs/>
              </w:rPr>
              <w:t>Rent</w:t>
            </w:r>
          </w:p>
        </w:tc>
        <w:tc>
          <w:tcPr>
            <w:tcW w:w="960" w:type="dxa"/>
            <w:noWrap/>
            <w:hideMark/>
          </w:tcPr>
          <w:p w14:paraId="76224AB2" w14:textId="77777777" w:rsidR="002708F7" w:rsidRPr="002708F7" w:rsidRDefault="002708F7" w:rsidP="002708F7">
            <w:pPr>
              <w:rPr>
                <w:b/>
                <w:bCs/>
              </w:rPr>
            </w:pPr>
            <w:proofErr w:type="spellStart"/>
            <w:r w:rsidRPr="002708F7">
              <w:rPr>
                <w:b/>
                <w:bCs/>
              </w:rPr>
              <w:t>Groceries</w:t>
            </w:r>
            <w:proofErr w:type="spellEnd"/>
          </w:p>
        </w:tc>
        <w:tc>
          <w:tcPr>
            <w:tcW w:w="1420" w:type="dxa"/>
            <w:noWrap/>
            <w:hideMark/>
          </w:tcPr>
          <w:p w14:paraId="1C988D25" w14:textId="77777777" w:rsidR="002708F7" w:rsidRPr="002708F7" w:rsidRDefault="002708F7" w:rsidP="002708F7">
            <w:pPr>
              <w:rPr>
                <w:b/>
                <w:bCs/>
              </w:rPr>
            </w:pPr>
            <w:proofErr w:type="spellStart"/>
            <w:r w:rsidRPr="002708F7">
              <w:rPr>
                <w:b/>
                <w:bCs/>
              </w:rPr>
              <w:t>RecreationCost</w:t>
            </w:r>
            <w:proofErr w:type="spellEnd"/>
          </w:p>
        </w:tc>
        <w:tc>
          <w:tcPr>
            <w:tcW w:w="1479" w:type="dxa"/>
            <w:noWrap/>
            <w:hideMark/>
          </w:tcPr>
          <w:p w14:paraId="236B8F4C" w14:textId="77777777" w:rsidR="002708F7" w:rsidRPr="002708F7" w:rsidRDefault="002708F7" w:rsidP="002708F7">
            <w:pPr>
              <w:rPr>
                <w:b/>
                <w:bCs/>
              </w:rPr>
            </w:pPr>
            <w:proofErr w:type="spellStart"/>
            <w:r w:rsidRPr="002708F7">
              <w:rPr>
                <w:b/>
                <w:bCs/>
              </w:rPr>
              <w:t>HealthcarePrice</w:t>
            </w:r>
            <w:proofErr w:type="spellEnd"/>
          </w:p>
        </w:tc>
        <w:tc>
          <w:tcPr>
            <w:tcW w:w="2050" w:type="dxa"/>
            <w:noWrap/>
            <w:hideMark/>
          </w:tcPr>
          <w:p w14:paraId="70651BB1" w14:textId="77777777" w:rsidR="002708F7" w:rsidRPr="002708F7" w:rsidRDefault="002708F7" w:rsidP="002708F7">
            <w:pPr>
              <w:rPr>
                <w:b/>
                <w:bCs/>
              </w:rPr>
            </w:pPr>
            <w:proofErr w:type="spellStart"/>
            <w:r w:rsidRPr="002708F7">
              <w:rPr>
                <w:b/>
                <w:bCs/>
              </w:rPr>
              <w:t>AvgMntTransportCost</w:t>
            </w:r>
            <w:proofErr w:type="spellEnd"/>
          </w:p>
        </w:tc>
      </w:tr>
      <w:tr w:rsidR="002708F7" w:rsidRPr="002708F7" w14:paraId="7C8BBF74" w14:textId="77777777" w:rsidTr="002708F7">
        <w:trPr>
          <w:trHeight w:val="288"/>
        </w:trPr>
        <w:tc>
          <w:tcPr>
            <w:tcW w:w="1122" w:type="dxa"/>
            <w:noWrap/>
            <w:hideMark/>
          </w:tcPr>
          <w:p w14:paraId="5CA8EA87" w14:textId="77777777" w:rsidR="002708F7" w:rsidRPr="002708F7" w:rsidRDefault="002708F7">
            <w:proofErr w:type="spellStart"/>
            <w:r w:rsidRPr="002708F7">
              <w:t>South</w:t>
            </w:r>
            <w:proofErr w:type="spellEnd"/>
            <w:r w:rsidRPr="002708F7">
              <w:t xml:space="preserve"> </w:t>
            </w:r>
            <w:proofErr w:type="spellStart"/>
            <w:r w:rsidRPr="002708F7">
              <w:t>Africa</w:t>
            </w:r>
            <w:proofErr w:type="spellEnd"/>
          </w:p>
        </w:tc>
        <w:tc>
          <w:tcPr>
            <w:tcW w:w="2209" w:type="dxa"/>
            <w:noWrap/>
            <w:hideMark/>
          </w:tcPr>
          <w:p w14:paraId="573A1DA0" w14:textId="77777777" w:rsidR="002708F7" w:rsidRPr="002708F7" w:rsidRDefault="002708F7">
            <w:r w:rsidRPr="002708F7">
              <w:t xml:space="preserve">University </w:t>
            </w:r>
            <w:proofErr w:type="spellStart"/>
            <w:r w:rsidRPr="002708F7">
              <w:t>of</w:t>
            </w:r>
            <w:proofErr w:type="spellEnd"/>
            <w:r w:rsidRPr="002708F7">
              <w:t xml:space="preserve"> Cape Town</w:t>
            </w:r>
          </w:p>
        </w:tc>
        <w:tc>
          <w:tcPr>
            <w:tcW w:w="1155" w:type="dxa"/>
            <w:noWrap/>
            <w:hideMark/>
          </w:tcPr>
          <w:p w14:paraId="6B8F6222" w14:textId="77777777" w:rsidR="002708F7" w:rsidRPr="002708F7" w:rsidRDefault="002708F7" w:rsidP="002708F7">
            <w:r w:rsidRPr="002708F7">
              <w:t>60</w:t>
            </w:r>
          </w:p>
        </w:tc>
        <w:tc>
          <w:tcPr>
            <w:tcW w:w="960" w:type="dxa"/>
            <w:noWrap/>
            <w:hideMark/>
          </w:tcPr>
          <w:p w14:paraId="76B4987A" w14:textId="77777777" w:rsidR="002708F7" w:rsidRPr="002708F7" w:rsidRDefault="002708F7" w:rsidP="002708F7">
            <w:r w:rsidRPr="002708F7">
              <w:t>6000</w:t>
            </w:r>
          </w:p>
        </w:tc>
        <w:tc>
          <w:tcPr>
            <w:tcW w:w="1316" w:type="dxa"/>
            <w:noWrap/>
            <w:hideMark/>
          </w:tcPr>
          <w:p w14:paraId="094A7057" w14:textId="77777777" w:rsidR="002708F7" w:rsidRPr="002708F7" w:rsidRDefault="002708F7" w:rsidP="002708F7">
            <w:r w:rsidRPr="002708F7">
              <w:t>18</w:t>
            </w:r>
          </w:p>
        </w:tc>
        <w:tc>
          <w:tcPr>
            <w:tcW w:w="1502" w:type="dxa"/>
            <w:noWrap/>
            <w:hideMark/>
          </w:tcPr>
          <w:p w14:paraId="07C4825D" w14:textId="77777777" w:rsidR="002708F7" w:rsidRPr="002708F7" w:rsidRDefault="002708F7" w:rsidP="002708F7">
            <w:r w:rsidRPr="002708F7">
              <w:t>30</w:t>
            </w:r>
          </w:p>
        </w:tc>
        <w:tc>
          <w:tcPr>
            <w:tcW w:w="1452" w:type="dxa"/>
            <w:noWrap/>
            <w:hideMark/>
          </w:tcPr>
          <w:p w14:paraId="18C9EB93" w14:textId="77777777" w:rsidR="002708F7" w:rsidRPr="002708F7" w:rsidRDefault="002708F7" w:rsidP="002708F7">
            <w:r w:rsidRPr="002708F7">
              <w:t>65</w:t>
            </w:r>
          </w:p>
        </w:tc>
        <w:tc>
          <w:tcPr>
            <w:tcW w:w="1175" w:type="dxa"/>
            <w:noWrap/>
            <w:hideMark/>
          </w:tcPr>
          <w:p w14:paraId="155F2C50" w14:textId="77777777" w:rsidR="002708F7" w:rsidRPr="002708F7" w:rsidRDefault="002708F7" w:rsidP="002708F7">
            <w:r w:rsidRPr="002708F7">
              <w:t>800</w:t>
            </w:r>
          </w:p>
        </w:tc>
        <w:tc>
          <w:tcPr>
            <w:tcW w:w="960" w:type="dxa"/>
            <w:noWrap/>
            <w:hideMark/>
          </w:tcPr>
          <w:p w14:paraId="7F33BE98" w14:textId="77777777" w:rsidR="002708F7" w:rsidRPr="002708F7" w:rsidRDefault="002708F7" w:rsidP="002708F7">
            <w:r w:rsidRPr="002708F7">
              <w:t>400</w:t>
            </w:r>
          </w:p>
        </w:tc>
        <w:tc>
          <w:tcPr>
            <w:tcW w:w="960" w:type="dxa"/>
            <w:noWrap/>
            <w:hideMark/>
          </w:tcPr>
          <w:p w14:paraId="7F23BCA2" w14:textId="77777777" w:rsidR="002708F7" w:rsidRPr="002708F7" w:rsidRDefault="002708F7" w:rsidP="002708F7">
            <w:r w:rsidRPr="002708F7">
              <w:t>200</w:t>
            </w:r>
          </w:p>
        </w:tc>
        <w:tc>
          <w:tcPr>
            <w:tcW w:w="1420" w:type="dxa"/>
            <w:noWrap/>
            <w:hideMark/>
          </w:tcPr>
          <w:p w14:paraId="190896F4" w14:textId="77777777" w:rsidR="002708F7" w:rsidRPr="002708F7" w:rsidRDefault="002708F7" w:rsidP="002708F7">
            <w:r w:rsidRPr="002708F7">
              <w:t>100</w:t>
            </w:r>
          </w:p>
        </w:tc>
        <w:tc>
          <w:tcPr>
            <w:tcW w:w="1479" w:type="dxa"/>
            <w:noWrap/>
            <w:hideMark/>
          </w:tcPr>
          <w:p w14:paraId="7993CB1B" w14:textId="77777777" w:rsidR="002708F7" w:rsidRPr="002708F7" w:rsidRDefault="002708F7" w:rsidP="002708F7">
            <w:r w:rsidRPr="002708F7">
              <w:t>300</w:t>
            </w:r>
          </w:p>
        </w:tc>
        <w:tc>
          <w:tcPr>
            <w:tcW w:w="2050" w:type="dxa"/>
            <w:noWrap/>
            <w:hideMark/>
          </w:tcPr>
          <w:p w14:paraId="35E3BB0D" w14:textId="77777777" w:rsidR="002708F7" w:rsidRPr="002708F7" w:rsidRDefault="002708F7" w:rsidP="002708F7">
            <w:r w:rsidRPr="002708F7">
              <w:t>50</w:t>
            </w:r>
          </w:p>
        </w:tc>
      </w:tr>
      <w:tr w:rsidR="002708F7" w:rsidRPr="002708F7" w14:paraId="54757450" w14:textId="77777777" w:rsidTr="002708F7">
        <w:trPr>
          <w:trHeight w:val="288"/>
        </w:trPr>
        <w:tc>
          <w:tcPr>
            <w:tcW w:w="1122" w:type="dxa"/>
            <w:noWrap/>
            <w:hideMark/>
          </w:tcPr>
          <w:p w14:paraId="183CCE43" w14:textId="77777777" w:rsidR="002708F7" w:rsidRPr="002708F7" w:rsidRDefault="002708F7">
            <w:proofErr w:type="spellStart"/>
            <w:r w:rsidRPr="002708F7">
              <w:lastRenderedPageBreak/>
              <w:t>South</w:t>
            </w:r>
            <w:proofErr w:type="spellEnd"/>
            <w:r w:rsidRPr="002708F7">
              <w:t xml:space="preserve"> </w:t>
            </w:r>
            <w:proofErr w:type="spellStart"/>
            <w:r w:rsidRPr="002708F7">
              <w:t>Africa</w:t>
            </w:r>
            <w:proofErr w:type="spellEnd"/>
          </w:p>
        </w:tc>
        <w:tc>
          <w:tcPr>
            <w:tcW w:w="2209" w:type="dxa"/>
            <w:noWrap/>
            <w:hideMark/>
          </w:tcPr>
          <w:p w14:paraId="6FC1A366" w14:textId="77777777" w:rsidR="002708F7" w:rsidRPr="002708F7" w:rsidRDefault="002708F7">
            <w:r w:rsidRPr="002708F7">
              <w:t xml:space="preserve">University </w:t>
            </w:r>
            <w:proofErr w:type="spellStart"/>
            <w:r w:rsidRPr="002708F7">
              <w:t>of</w:t>
            </w:r>
            <w:proofErr w:type="spellEnd"/>
            <w:r w:rsidRPr="002708F7">
              <w:t xml:space="preserve"> Cape Town</w:t>
            </w:r>
          </w:p>
        </w:tc>
        <w:tc>
          <w:tcPr>
            <w:tcW w:w="1155" w:type="dxa"/>
            <w:noWrap/>
            <w:hideMark/>
          </w:tcPr>
          <w:p w14:paraId="72A66FB2" w14:textId="77777777" w:rsidR="002708F7" w:rsidRPr="002708F7" w:rsidRDefault="002708F7" w:rsidP="002708F7">
            <w:r w:rsidRPr="002708F7">
              <w:t>86</w:t>
            </w:r>
          </w:p>
        </w:tc>
        <w:tc>
          <w:tcPr>
            <w:tcW w:w="960" w:type="dxa"/>
            <w:noWrap/>
            <w:hideMark/>
          </w:tcPr>
          <w:p w14:paraId="7617F260" w14:textId="77777777" w:rsidR="002708F7" w:rsidRPr="002708F7" w:rsidRDefault="002708F7" w:rsidP="002708F7">
            <w:r w:rsidRPr="002708F7">
              <w:t>5000</w:t>
            </w:r>
          </w:p>
        </w:tc>
        <w:tc>
          <w:tcPr>
            <w:tcW w:w="1316" w:type="dxa"/>
            <w:noWrap/>
            <w:hideMark/>
          </w:tcPr>
          <w:p w14:paraId="0FBA50AD" w14:textId="77777777" w:rsidR="002708F7" w:rsidRPr="002708F7" w:rsidRDefault="002708F7" w:rsidP="002708F7">
            <w:r w:rsidRPr="002708F7">
              <w:t>19</w:t>
            </w:r>
          </w:p>
        </w:tc>
        <w:tc>
          <w:tcPr>
            <w:tcW w:w="1502" w:type="dxa"/>
            <w:noWrap/>
            <w:hideMark/>
          </w:tcPr>
          <w:p w14:paraId="79B5C3CD" w14:textId="77777777" w:rsidR="002708F7" w:rsidRPr="002708F7" w:rsidRDefault="002708F7" w:rsidP="002708F7">
            <w:r w:rsidRPr="002708F7">
              <w:t>40</w:t>
            </w:r>
          </w:p>
        </w:tc>
        <w:tc>
          <w:tcPr>
            <w:tcW w:w="1452" w:type="dxa"/>
            <w:noWrap/>
            <w:hideMark/>
          </w:tcPr>
          <w:p w14:paraId="4D259033" w14:textId="77777777" w:rsidR="002708F7" w:rsidRPr="002708F7" w:rsidRDefault="002708F7" w:rsidP="002708F7">
            <w:r w:rsidRPr="002708F7">
              <w:t>60</w:t>
            </w:r>
          </w:p>
        </w:tc>
        <w:tc>
          <w:tcPr>
            <w:tcW w:w="1175" w:type="dxa"/>
            <w:noWrap/>
            <w:hideMark/>
          </w:tcPr>
          <w:p w14:paraId="3519D0C4" w14:textId="77777777" w:rsidR="002708F7" w:rsidRPr="002708F7" w:rsidRDefault="002708F7" w:rsidP="002708F7">
            <w:r w:rsidRPr="002708F7">
              <w:t>1000</w:t>
            </w:r>
          </w:p>
        </w:tc>
        <w:tc>
          <w:tcPr>
            <w:tcW w:w="960" w:type="dxa"/>
            <w:noWrap/>
            <w:hideMark/>
          </w:tcPr>
          <w:p w14:paraId="3A6AB9AF" w14:textId="77777777" w:rsidR="002708F7" w:rsidRPr="002708F7" w:rsidRDefault="002708F7" w:rsidP="002708F7">
            <w:r w:rsidRPr="002708F7">
              <w:t>400</w:t>
            </w:r>
          </w:p>
        </w:tc>
        <w:tc>
          <w:tcPr>
            <w:tcW w:w="960" w:type="dxa"/>
            <w:noWrap/>
            <w:hideMark/>
          </w:tcPr>
          <w:p w14:paraId="2B62372E" w14:textId="77777777" w:rsidR="002708F7" w:rsidRPr="002708F7" w:rsidRDefault="002708F7" w:rsidP="002708F7">
            <w:r w:rsidRPr="002708F7">
              <w:t>250</w:t>
            </w:r>
          </w:p>
        </w:tc>
        <w:tc>
          <w:tcPr>
            <w:tcW w:w="1420" w:type="dxa"/>
            <w:noWrap/>
            <w:hideMark/>
          </w:tcPr>
          <w:p w14:paraId="71EBB9EC" w14:textId="77777777" w:rsidR="002708F7" w:rsidRPr="002708F7" w:rsidRDefault="002708F7" w:rsidP="002708F7">
            <w:r w:rsidRPr="002708F7">
              <w:t>100</w:t>
            </w:r>
          </w:p>
        </w:tc>
        <w:tc>
          <w:tcPr>
            <w:tcW w:w="1479" w:type="dxa"/>
            <w:noWrap/>
            <w:hideMark/>
          </w:tcPr>
          <w:p w14:paraId="7B48873F" w14:textId="77777777" w:rsidR="002708F7" w:rsidRPr="002708F7" w:rsidRDefault="002708F7" w:rsidP="002708F7">
            <w:r w:rsidRPr="002708F7">
              <w:t>300</w:t>
            </w:r>
          </w:p>
        </w:tc>
        <w:tc>
          <w:tcPr>
            <w:tcW w:w="2050" w:type="dxa"/>
            <w:noWrap/>
            <w:hideMark/>
          </w:tcPr>
          <w:p w14:paraId="2879671C" w14:textId="77777777" w:rsidR="002708F7" w:rsidRPr="002708F7" w:rsidRDefault="002708F7" w:rsidP="002708F7">
            <w:r w:rsidRPr="002708F7">
              <w:t>50</w:t>
            </w:r>
          </w:p>
        </w:tc>
      </w:tr>
      <w:tr w:rsidR="002708F7" w:rsidRPr="002708F7" w14:paraId="05D0CF66" w14:textId="77777777" w:rsidTr="002708F7">
        <w:trPr>
          <w:trHeight w:val="288"/>
        </w:trPr>
        <w:tc>
          <w:tcPr>
            <w:tcW w:w="1122" w:type="dxa"/>
            <w:noWrap/>
            <w:hideMark/>
          </w:tcPr>
          <w:p w14:paraId="38FC046B" w14:textId="77777777" w:rsidR="002708F7" w:rsidRPr="002708F7" w:rsidRDefault="002708F7">
            <w:proofErr w:type="spellStart"/>
            <w:r w:rsidRPr="002708F7">
              <w:t>South</w:t>
            </w:r>
            <w:proofErr w:type="spellEnd"/>
            <w:r w:rsidRPr="002708F7">
              <w:t xml:space="preserve"> </w:t>
            </w:r>
            <w:proofErr w:type="spellStart"/>
            <w:r w:rsidRPr="002708F7">
              <w:t>Africa</w:t>
            </w:r>
            <w:proofErr w:type="spellEnd"/>
          </w:p>
        </w:tc>
        <w:tc>
          <w:tcPr>
            <w:tcW w:w="2209" w:type="dxa"/>
            <w:noWrap/>
            <w:hideMark/>
          </w:tcPr>
          <w:p w14:paraId="3742512B" w14:textId="77777777" w:rsidR="002708F7" w:rsidRPr="002708F7" w:rsidRDefault="002708F7">
            <w:r w:rsidRPr="002708F7">
              <w:t xml:space="preserve">University </w:t>
            </w:r>
            <w:proofErr w:type="spellStart"/>
            <w:r w:rsidRPr="002708F7">
              <w:t>of</w:t>
            </w:r>
            <w:proofErr w:type="spellEnd"/>
            <w:r w:rsidRPr="002708F7">
              <w:t xml:space="preserve"> Cape Town</w:t>
            </w:r>
          </w:p>
        </w:tc>
        <w:tc>
          <w:tcPr>
            <w:tcW w:w="1155" w:type="dxa"/>
            <w:noWrap/>
            <w:hideMark/>
          </w:tcPr>
          <w:p w14:paraId="06309F5D" w14:textId="77777777" w:rsidR="002708F7" w:rsidRPr="002708F7" w:rsidRDefault="002708F7" w:rsidP="002708F7">
            <w:r w:rsidRPr="002708F7">
              <w:t>113</w:t>
            </w:r>
          </w:p>
        </w:tc>
        <w:tc>
          <w:tcPr>
            <w:tcW w:w="960" w:type="dxa"/>
            <w:noWrap/>
            <w:hideMark/>
          </w:tcPr>
          <w:p w14:paraId="125E63DE" w14:textId="77777777" w:rsidR="002708F7" w:rsidRPr="002708F7" w:rsidRDefault="002708F7" w:rsidP="002708F7">
            <w:r w:rsidRPr="002708F7">
              <w:t>5000</w:t>
            </w:r>
          </w:p>
        </w:tc>
        <w:tc>
          <w:tcPr>
            <w:tcW w:w="1316" w:type="dxa"/>
            <w:noWrap/>
            <w:hideMark/>
          </w:tcPr>
          <w:p w14:paraId="4A29EE26" w14:textId="77777777" w:rsidR="002708F7" w:rsidRPr="002708F7" w:rsidRDefault="002708F7" w:rsidP="002708F7">
            <w:r w:rsidRPr="002708F7">
              <w:t>18</w:t>
            </w:r>
          </w:p>
        </w:tc>
        <w:tc>
          <w:tcPr>
            <w:tcW w:w="1502" w:type="dxa"/>
            <w:noWrap/>
            <w:hideMark/>
          </w:tcPr>
          <w:p w14:paraId="45A211FA" w14:textId="77777777" w:rsidR="002708F7" w:rsidRPr="002708F7" w:rsidRDefault="002708F7" w:rsidP="002708F7">
            <w:r w:rsidRPr="002708F7">
              <w:t>35</w:t>
            </w:r>
          </w:p>
        </w:tc>
        <w:tc>
          <w:tcPr>
            <w:tcW w:w="1452" w:type="dxa"/>
            <w:noWrap/>
            <w:hideMark/>
          </w:tcPr>
          <w:p w14:paraId="75988C6B" w14:textId="77777777" w:rsidR="002708F7" w:rsidRPr="002708F7" w:rsidRDefault="002708F7" w:rsidP="002708F7">
            <w:r w:rsidRPr="002708F7">
              <w:t>60</w:t>
            </w:r>
          </w:p>
        </w:tc>
        <w:tc>
          <w:tcPr>
            <w:tcW w:w="1175" w:type="dxa"/>
            <w:noWrap/>
            <w:hideMark/>
          </w:tcPr>
          <w:p w14:paraId="784FD496" w14:textId="77777777" w:rsidR="002708F7" w:rsidRPr="002708F7" w:rsidRDefault="002708F7" w:rsidP="002708F7">
            <w:r w:rsidRPr="002708F7">
              <w:t>900</w:t>
            </w:r>
          </w:p>
        </w:tc>
        <w:tc>
          <w:tcPr>
            <w:tcW w:w="960" w:type="dxa"/>
            <w:noWrap/>
            <w:hideMark/>
          </w:tcPr>
          <w:p w14:paraId="299B781A" w14:textId="77777777" w:rsidR="002708F7" w:rsidRPr="002708F7" w:rsidRDefault="002708F7" w:rsidP="002708F7">
            <w:r w:rsidRPr="002708F7">
              <w:t>400</w:t>
            </w:r>
          </w:p>
        </w:tc>
        <w:tc>
          <w:tcPr>
            <w:tcW w:w="960" w:type="dxa"/>
            <w:noWrap/>
            <w:hideMark/>
          </w:tcPr>
          <w:p w14:paraId="4C5B4FCB" w14:textId="77777777" w:rsidR="002708F7" w:rsidRPr="002708F7" w:rsidRDefault="002708F7" w:rsidP="002708F7">
            <w:r w:rsidRPr="002708F7">
              <w:t>200</w:t>
            </w:r>
          </w:p>
        </w:tc>
        <w:tc>
          <w:tcPr>
            <w:tcW w:w="1420" w:type="dxa"/>
            <w:noWrap/>
            <w:hideMark/>
          </w:tcPr>
          <w:p w14:paraId="6610EA1F" w14:textId="77777777" w:rsidR="002708F7" w:rsidRPr="002708F7" w:rsidRDefault="002708F7" w:rsidP="002708F7">
            <w:r w:rsidRPr="002708F7">
              <w:t>150</w:t>
            </w:r>
          </w:p>
        </w:tc>
        <w:tc>
          <w:tcPr>
            <w:tcW w:w="1479" w:type="dxa"/>
            <w:noWrap/>
            <w:hideMark/>
          </w:tcPr>
          <w:p w14:paraId="31F29D20" w14:textId="77777777" w:rsidR="002708F7" w:rsidRPr="002708F7" w:rsidRDefault="002708F7" w:rsidP="002708F7">
            <w:r w:rsidRPr="002708F7">
              <w:t>200</w:t>
            </w:r>
          </w:p>
        </w:tc>
        <w:tc>
          <w:tcPr>
            <w:tcW w:w="2050" w:type="dxa"/>
            <w:noWrap/>
            <w:hideMark/>
          </w:tcPr>
          <w:p w14:paraId="4382A3C0" w14:textId="77777777" w:rsidR="002708F7" w:rsidRPr="002708F7" w:rsidRDefault="002708F7" w:rsidP="002708F7">
            <w:r w:rsidRPr="002708F7">
              <w:t>40</w:t>
            </w:r>
          </w:p>
        </w:tc>
      </w:tr>
      <w:tr w:rsidR="002708F7" w:rsidRPr="002708F7" w14:paraId="3F21F575" w14:textId="77777777" w:rsidTr="002708F7">
        <w:trPr>
          <w:trHeight w:val="288"/>
        </w:trPr>
        <w:tc>
          <w:tcPr>
            <w:tcW w:w="1122" w:type="dxa"/>
            <w:noWrap/>
            <w:hideMark/>
          </w:tcPr>
          <w:p w14:paraId="36B13CF2" w14:textId="77777777" w:rsidR="002708F7" w:rsidRPr="002708F7" w:rsidRDefault="002708F7">
            <w:proofErr w:type="spellStart"/>
            <w:r w:rsidRPr="002708F7">
              <w:t>South</w:t>
            </w:r>
            <w:proofErr w:type="spellEnd"/>
            <w:r w:rsidRPr="002708F7">
              <w:t xml:space="preserve"> </w:t>
            </w:r>
            <w:proofErr w:type="spellStart"/>
            <w:r w:rsidRPr="002708F7">
              <w:t>Africa</w:t>
            </w:r>
            <w:proofErr w:type="spellEnd"/>
          </w:p>
        </w:tc>
        <w:tc>
          <w:tcPr>
            <w:tcW w:w="2209" w:type="dxa"/>
            <w:noWrap/>
            <w:hideMark/>
          </w:tcPr>
          <w:p w14:paraId="487BCEEE" w14:textId="77777777" w:rsidR="002708F7" w:rsidRPr="002708F7" w:rsidRDefault="002708F7">
            <w:r w:rsidRPr="002708F7">
              <w:t xml:space="preserve">University </w:t>
            </w:r>
            <w:proofErr w:type="spellStart"/>
            <w:r w:rsidRPr="002708F7">
              <w:t>of</w:t>
            </w:r>
            <w:proofErr w:type="spellEnd"/>
            <w:r w:rsidRPr="002708F7">
              <w:t xml:space="preserve"> Cape Town</w:t>
            </w:r>
          </w:p>
        </w:tc>
        <w:tc>
          <w:tcPr>
            <w:tcW w:w="1155" w:type="dxa"/>
            <w:noWrap/>
            <w:hideMark/>
          </w:tcPr>
          <w:p w14:paraId="50BE5115" w14:textId="77777777" w:rsidR="002708F7" w:rsidRPr="002708F7" w:rsidRDefault="002708F7" w:rsidP="002708F7">
            <w:r w:rsidRPr="002708F7">
              <w:t>140</w:t>
            </w:r>
          </w:p>
        </w:tc>
        <w:tc>
          <w:tcPr>
            <w:tcW w:w="960" w:type="dxa"/>
            <w:noWrap/>
            <w:hideMark/>
          </w:tcPr>
          <w:p w14:paraId="30397D8E" w14:textId="77777777" w:rsidR="002708F7" w:rsidRPr="002708F7" w:rsidRDefault="002708F7" w:rsidP="002708F7">
            <w:r w:rsidRPr="002708F7">
              <w:t>4000</w:t>
            </w:r>
          </w:p>
        </w:tc>
        <w:tc>
          <w:tcPr>
            <w:tcW w:w="1316" w:type="dxa"/>
            <w:noWrap/>
            <w:hideMark/>
          </w:tcPr>
          <w:p w14:paraId="28926BC8" w14:textId="77777777" w:rsidR="002708F7" w:rsidRPr="002708F7" w:rsidRDefault="002708F7" w:rsidP="002708F7">
            <w:r w:rsidRPr="002708F7">
              <w:t>22</w:t>
            </w:r>
          </w:p>
        </w:tc>
        <w:tc>
          <w:tcPr>
            <w:tcW w:w="1502" w:type="dxa"/>
            <w:noWrap/>
            <w:hideMark/>
          </w:tcPr>
          <w:p w14:paraId="143D9E2B" w14:textId="77777777" w:rsidR="002708F7" w:rsidRPr="002708F7" w:rsidRDefault="002708F7" w:rsidP="002708F7">
            <w:r w:rsidRPr="002708F7">
              <w:t>19</w:t>
            </w:r>
          </w:p>
        </w:tc>
        <w:tc>
          <w:tcPr>
            <w:tcW w:w="1452" w:type="dxa"/>
            <w:noWrap/>
            <w:hideMark/>
          </w:tcPr>
          <w:p w14:paraId="1AE9882D" w14:textId="77777777" w:rsidR="002708F7" w:rsidRPr="002708F7" w:rsidRDefault="002708F7" w:rsidP="002708F7">
            <w:r w:rsidRPr="002708F7">
              <w:t>55</w:t>
            </w:r>
          </w:p>
        </w:tc>
        <w:tc>
          <w:tcPr>
            <w:tcW w:w="1175" w:type="dxa"/>
            <w:noWrap/>
            <w:hideMark/>
          </w:tcPr>
          <w:p w14:paraId="0C19F4CD" w14:textId="77777777" w:rsidR="002708F7" w:rsidRPr="002708F7" w:rsidRDefault="002708F7" w:rsidP="002708F7">
            <w:r w:rsidRPr="002708F7">
              <w:t>700</w:t>
            </w:r>
          </w:p>
        </w:tc>
        <w:tc>
          <w:tcPr>
            <w:tcW w:w="960" w:type="dxa"/>
            <w:noWrap/>
            <w:hideMark/>
          </w:tcPr>
          <w:p w14:paraId="5AD116C4" w14:textId="77777777" w:rsidR="002708F7" w:rsidRPr="002708F7" w:rsidRDefault="002708F7" w:rsidP="002708F7">
            <w:r w:rsidRPr="002708F7">
              <w:t>300</w:t>
            </w:r>
          </w:p>
        </w:tc>
        <w:tc>
          <w:tcPr>
            <w:tcW w:w="960" w:type="dxa"/>
            <w:noWrap/>
            <w:hideMark/>
          </w:tcPr>
          <w:p w14:paraId="2263432F" w14:textId="77777777" w:rsidR="002708F7" w:rsidRPr="002708F7" w:rsidRDefault="002708F7" w:rsidP="002708F7">
            <w:r w:rsidRPr="002708F7">
              <w:t>150</w:t>
            </w:r>
          </w:p>
        </w:tc>
        <w:tc>
          <w:tcPr>
            <w:tcW w:w="1420" w:type="dxa"/>
            <w:noWrap/>
            <w:hideMark/>
          </w:tcPr>
          <w:p w14:paraId="55151DB7" w14:textId="77777777" w:rsidR="002708F7" w:rsidRPr="002708F7" w:rsidRDefault="002708F7" w:rsidP="002708F7">
            <w:r w:rsidRPr="002708F7">
              <w:t>100</w:t>
            </w:r>
          </w:p>
        </w:tc>
        <w:tc>
          <w:tcPr>
            <w:tcW w:w="1479" w:type="dxa"/>
            <w:noWrap/>
            <w:hideMark/>
          </w:tcPr>
          <w:p w14:paraId="2621E5CD" w14:textId="77777777" w:rsidR="002708F7" w:rsidRPr="002708F7" w:rsidRDefault="002708F7" w:rsidP="002708F7">
            <w:r w:rsidRPr="002708F7">
              <w:t>200</w:t>
            </w:r>
          </w:p>
        </w:tc>
        <w:tc>
          <w:tcPr>
            <w:tcW w:w="2050" w:type="dxa"/>
            <w:noWrap/>
            <w:hideMark/>
          </w:tcPr>
          <w:p w14:paraId="7D79A7A9" w14:textId="77777777" w:rsidR="002708F7" w:rsidRPr="002708F7" w:rsidRDefault="002708F7" w:rsidP="002708F7">
            <w:r w:rsidRPr="002708F7">
              <w:t>40</w:t>
            </w:r>
          </w:p>
        </w:tc>
      </w:tr>
      <w:tr w:rsidR="002708F7" w:rsidRPr="002708F7" w14:paraId="06435008" w14:textId="77777777" w:rsidTr="002708F7">
        <w:trPr>
          <w:trHeight w:val="288"/>
        </w:trPr>
        <w:tc>
          <w:tcPr>
            <w:tcW w:w="1122" w:type="dxa"/>
            <w:noWrap/>
            <w:hideMark/>
          </w:tcPr>
          <w:p w14:paraId="14D2551C" w14:textId="77777777" w:rsidR="002708F7" w:rsidRPr="002708F7" w:rsidRDefault="002708F7">
            <w:proofErr w:type="spellStart"/>
            <w:r w:rsidRPr="002708F7">
              <w:t>South</w:t>
            </w:r>
            <w:proofErr w:type="spellEnd"/>
            <w:r w:rsidRPr="002708F7">
              <w:t xml:space="preserve"> </w:t>
            </w:r>
            <w:proofErr w:type="spellStart"/>
            <w:r w:rsidRPr="002708F7">
              <w:t>Africa</w:t>
            </w:r>
            <w:proofErr w:type="spellEnd"/>
          </w:p>
        </w:tc>
        <w:tc>
          <w:tcPr>
            <w:tcW w:w="2209" w:type="dxa"/>
            <w:noWrap/>
            <w:hideMark/>
          </w:tcPr>
          <w:p w14:paraId="6417D136" w14:textId="77777777" w:rsidR="002708F7" w:rsidRPr="002708F7" w:rsidRDefault="002708F7">
            <w:r w:rsidRPr="002708F7">
              <w:t xml:space="preserve">University </w:t>
            </w:r>
            <w:proofErr w:type="spellStart"/>
            <w:r w:rsidRPr="002708F7">
              <w:t>of</w:t>
            </w:r>
            <w:proofErr w:type="spellEnd"/>
            <w:r w:rsidRPr="002708F7">
              <w:t xml:space="preserve"> Cape Town</w:t>
            </w:r>
          </w:p>
        </w:tc>
        <w:tc>
          <w:tcPr>
            <w:tcW w:w="1155" w:type="dxa"/>
            <w:noWrap/>
            <w:hideMark/>
          </w:tcPr>
          <w:p w14:paraId="00C1EDBF" w14:textId="77777777" w:rsidR="002708F7" w:rsidRPr="002708F7" w:rsidRDefault="002708F7" w:rsidP="002708F7">
            <w:r w:rsidRPr="002708F7">
              <w:t>162</w:t>
            </w:r>
          </w:p>
        </w:tc>
        <w:tc>
          <w:tcPr>
            <w:tcW w:w="960" w:type="dxa"/>
            <w:noWrap/>
            <w:hideMark/>
          </w:tcPr>
          <w:p w14:paraId="2ACA65CB" w14:textId="77777777" w:rsidR="002708F7" w:rsidRPr="002708F7" w:rsidRDefault="002708F7" w:rsidP="002708F7">
            <w:r w:rsidRPr="002708F7">
              <w:t>6000</w:t>
            </w:r>
          </w:p>
        </w:tc>
        <w:tc>
          <w:tcPr>
            <w:tcW w:w="1316" w:type="dxa"/>
            <w:noWrap/>
            <w:hideMark/>
          </w:tcPr>
          <w:p w14:paraId="31AFF96F" w14:textId="77777777" w:rsidR="002708F7" w:rsidRPr="002708F7" w:rsidRDefault="002708F7" w:rsidP="002708F7">
            <w:r w:rsidRPr="002708F7">
              <w:t>20</w:t>
            </w:r>
          </w:p>
        </w:tc>
        <w:tc>
          <w:tcPr>
            <w:tcW w:w="1502" w:type="dxa"/>
            <w:noWrap/>
            <w:hideMark/>
          </w:tcPr>
          <w:p w14:paraId="4700F0C0" w14:textId="77777777" w:rsidR="002708F7" w:rsidRPr="002708F7" w:rsidRDefault="002708F7" w:rsidP="002708F7">
            <w:r w:rsidRPr="002708F7">
              <w:t>40</w:t>
            </w:r>
          </w:p>
        </w:tc>
        <w:tc>
          <w:tcPr>
            <w:tcW w:w="1452" w:type="dxa"/>
            <w:noWrap/>
            <w:hideMark/>
          </w:tcPr>
          <w:p w14:paraId="0A20DAA5" w14:textId="77777777" w:rsidR="002708F7" w:rsidRPr="002708F7" w:rsidRDefault="002708F7" w:rsidP="002708F7">
            <w:r w:rsidRPr="002708F7">
              <w:t>60</w:t>
            </w:r>
          </w:p>
        </w:tc>
        <w:tc>
          <w:tcPr>
            <w:tcW w:w="1175" w:type="dxa"/>
            <w:noWrap/>
            <w:hideMark/>
          </w:tcPr>
          <w:p w14:paraId="2970A27E" w14:textId="77777777" w:rsidR="002708F7" w:rsidRPr="002708F7" w:rsidRDefault="002708F7" w:rsidP="002708F7">
            <w:r w:rsidRPr="002708F7">
              <w:t>900</w:t>
            </w:r>
          </w:p>
        </w:tc>
        <w:tc>
          <w:tcPr>
            <w:tcW w:w="960" w:type="dxa"/>
            <w:noWrap/>
            <w:hideMark/>
          </w:tcPr>
          <w:p w14:paraId="6116783D" w14:textId="77777777" w:rsidR="002708F7" w:rsidRPr="002708F7" w:rsidRDefault="002708F7" w:rsidP="002708F7">
            <w:r w:rsidRPr="002708F7">
              <w:t>400</w:t>
            </w:r>
          </w:p>
        </w:tc>
        <w:tc>
          <w:tcPr>
            <w:tcW w:w="960" w:type="dxa"/>
            <w:noWrap/>
            <w:hideMark/>
          </w:tcPr>
          <w:p w14:paraId="360FAC67" w14:textId="77777777" w:rsidR="002708F7" w:rsidRPr="002708F7" w:rsidRDefault="002708F7" w:rsidP="002708F7">
            <w:r w:rsidRPr="002708F7">
              <w:t>200</w:t>
            </w:r>
          </w:p>
        </w:tc>
        <w:tc>
          <w:tcPr>
            <w:tcW w:w="1420" w:type="dxa"/>
            <w:noWrap/>
            <w:hideMark/>
          </w:tcPr>
          <w:p w14:paraId="1255C902" w14:textId="77777777" w:rsidR="002708F7" w:rsidRPr="002708F7" w:rsidRDefault="002708F7" w:rsidP="002708F7">
            <w:r w:rsidRPr="002708F7">
              <w:t>120</w:t>
            </w:r>
          </w:p>
        </w:tc>
        <w:tc>
          <w:tcPr>
            <w:tcW w:w="1479" w:type="dxa"/>
            <w:noWrap/>
            <w:hideMark/>
          </w:tcPr>
          <w:p w14:paraId="000D0030" w14:textId="77777777" w:rsidR="002708F7" w:rsidRPr="002708F7" w:rsidRDefault="002708F7" w:rsidP="002708F7">
            <w:r w:rsidRPr="002708F7">
              <w:t>250</w:t>
            </w:r>
          </w:p>
        </w:tc>
        <w:tc>
          <w:tcPr>
            <w:tcW w:w="2050" w:type="dxa"/>
            <w:noWrap/>
            <w:hideMark/>
          </w:tcPr>
          <w:p w14:paraId="0DCCD63B" w14:textId="77777777" w:rsidR="002708F7" w:rsidRPr="002708F7" w:rsidRDefault="002708F7" w:rsidP="002708F7">
            <w:r w:rsidRPr="002708F7">
              <w:t>40</w:t>
            </w:r>
          </w:p>
        </w:tc>
      </w:tr>
    </w:tbl>
    <w:p w14:paraId="6326A662" w14:textId="77777777" w:rsidR="00902D06" w:rsidRDefault="00902D06" w:rsidP="00572293"/>
    <w:p w14:paraId="6A3BDB58" w14:textId="77777777" w:rsidR="002708F7" w:rsidRPr="00D41360" w:rsidRDefault="002708F7" w:rsidP="00572293"/>
    <w:p w14:paraId="68BE6436" w14:textId="77777777" w:rsidR="00572293" w:rsidRDefault="00572293" w:rsidP="00572293">
      <w:r w:rsidRPr="00D41360">
        <w:t xml:space="preserve">University </w:t>
      </w:r>
      <w:proofErr w:type="spellStart"/>
      <w:r w:rsidRPr="00D41360">
        <w:t>of</w:t>
      </w:r>
      <w:proofErr w:type="spellEnd"/>
      <w:r w:rsidRPr="00D41360">
        <w:t xml:space="preserve"> </w:t>
      </w:r>
      <w:proofErr w:type="spellStart"/>
      <w:r w:rsidRPr="00D41360">
        <w:t>Vienna</w:t>
      </w:r>
      <w:proofErr w:type="spellEnd"/>
      <w:r w:rsidRPr="00D41360">
        <w:t xml:space="preserve"> (5)</w:t>
      </w:r>
    </w:p>
    <w:p w14:paraId="52A1AC78" w14:textId="77777777" w:rsidR="002708F7" w:rsidRDefault="002708F7" w:rsidP="00572293"/>
    <w:tbl>
      <w:tblPr>
        <w:tblStyle w:val="Reetkatablice"/>
        <w:tblW w:w="0" w:type="auto"/>
        <w:tblLook w:val="04A0" w:firstRow="1" w:lastRow="0" w:firstColumn="1" w:lastColumn="0" w:noHBand="0" w:noVBand="1"/>
      </w:tblPr>
      <w:tblGrid>
        <w:gridCol w:w="528"/>
        <w:gridCol w:w="893"/>
        <w:gridCol w:w="676"/>
        <w:gridCol w:w="527"/>
        <w:gridCol w:w="745"/>
        <w:gridCol w:w="792"/>
        <w:gridCol w:w="787"/>
        <w:gridCol w:w="704"/>
        <w:gridCol w:w="527"/>
        <w:gridCol w:w="564"/>
        <w:gridCol w:w="768"/>
        <w:gridCol w:w="796"/>
        <w:gridCol w:w="1043"/>
      </w:tblGrid>
      <w:tr w:rsidR="002708F7" w:rsidRPr="002708F7" w14:paraId="5F0B3A84" w14:textId="77777777" w:rsidTr="002708F7">
        <w:trPr>
          <w:trHeight w:val="288"/>
        </w:trPr>
        <w:tc>
          <w:tcPr>
            <w:tcW w:w="960" w:type="dxa"/>
            <w:noWrap/>
            <w:hideMark/>
          </w:tcPr>
          <w:p w14:paraId="25E4F32B" w14:textId="77777777" w:rsidR="002708F7" w:rsidRPr="002708F7" w:rsidRDefault="002708F7" w:rsidP="002708F7">
            <w:pPr>
              <w:rPr>
                <w:b/>
                <w:bCs/>
                <w:lang w:val="en-US"/>
              </w:rPr>
            </w:pPr>
            <w:proofErr w:type="spellStart"/>
            <w:r w:rsidRPr="002708F7">
              <w:rPr>
                <w:b/>
                <w:bCs/>
              </w:rPr>
              <w:t>Country</w:t>
            </w:r>
            <w:proofErr w:type="spellEnd"/>
          </w:p>
        </w:tc>
        <w:tc>
          <w:tcPr>
            <w:tcW w:w="1837" w:type="dxa"/>
            <w:noWrap/>
            <w:hideMark/>
          </w:tcPr>
          <w:p w14:paraId="5B51728A" w14:textId="77777777" w:rsidR="002708F7" w:rsidRPr="002708F7" w:rsidRDefault="002708F7" w:rsidP="002708F7">
            <w:pPr>
              <w:rPr>
                <w:b/>
                <w:bCs/>
              </w:rPr>
            </w:pPr>
            <w:r w:rsidRPr="002708F7">
              <w:rPr>
                <w:b/>
                <w:bCs/>
              </w:rPr>
              <w:t>University</w:t>
            </w:r>
          </w:p>
        </w:tc>
        <w:tc>
          <w:tcPr>
            <w:tcW w:w="1155" w:type="dxa"/>
            <w:noWrap/>
            <w:hideMark/>
          </w:tcPr>
          <w:p w14:paraId="5EA401A1" w14:textId="77777777" w:rsidR="002708F7" w:rsidRPr="002708F7" w:rsidRDefault="002708F7" w:rsidP="002708F7">
            <w:pPr>
              <w:rPr>
                <w:b/>
                <w:bCs/>
              </w:rPr>
            </w:pPr>
            <w:proofErr w:type="spellStart"/>
            <w:r w:rsidRPr="002708F7">
              <w:rPr>
                <w:b/>
                <w:bCs/>
              </w:rPr>
              <w:t>CollegeRank</w:t>
            </w:r>
            <w:proofErr w:type="spellEnd"/>
          </w:p>
        </w:tc>
        <w:tc>
          <w:tcPr>
            <w:tcW w:w="960" w:type="dxa"/>
            <w:noWrap/>
            <w:hideMark/>
          </w:tcPr>
          <w:p w14:paraId="54DF7419" w14:textId="77777777" w:rsidR="002708F7" w:rsidRPr="002708F7" w:rsidRDefault="002708F7" w:rsidP="002708F7">
            <w:pPr>
              <w:rPr>
                <w:b/>
                <w:bCs/>
              </w:rPr>
            </w:pPr>
            <w:proofErr w:type="spellStart"/>
            <w:r w:rsidRPr="002708F7">
              <w:rPr>
                <w:b/>
                <w:bCs/>
              </w:rPr>
              <w:t>Tuition</w:t>
            </w:r>
            <w:proofErr w:type="spellEnd"/>
          </w:p>
        </w:tc>
        <w:tc>
          <w:tcPr>
            <w:tcW w:w="1316" w:type="dxa"/>
            <w:noWrap/>
            <w:hideMark/>
          </w:tcPr>
          <w:p w14:paraId="1B75D187" w14:textId="77777777" w:rsidR="002708F7" w:rsidRPr="002708F7" w:rsidRDefault="002708F7" w:rsidP="002708F7">
            <w:pPr>
              <w:rPr>
                <w:b/>
                <w:bCs/>
              </w:rPr>
            </w:pPr>
            <w:proofErr w:type="spellStart"/>
            <w:r w:rsidRPr="002708F7">
              <w:rPr>
                <w:b/>
                <w:bCs/>
              </w:rPr>
              <w:t>PercOfIntStud</w:t>
            </w:r>
            <w:proofErr w:type="spellEnd"/>
          </w:p>
        </w:tc>
        <w:tc>
          <w:tcPr>
            <w:tcW w:w="1502" w:type="dxa"/>
            <w:noWrap/>
            <w:hideMark/>
          </w:tcPr>
          <w:p w14:paraId="11F3F7D8" w14:textId="77777777" w:rsidR="002708F7" w:rsidRPr="002708F7" w:rsidRDefault="002708F7" w:rsidP="002708F7">
            <w:pPr>
              <w:rPr>
                <w:b/>
                <w:bCs/>
              </w:rPr>
            </w:pPr>
            <w:proofErr w:type="spellStart"/>
            <w:r w:rsidRPr="002708F7">
              <w:rPr>
                <w:b/>
                <w:bCs/>
              </w:rPr>
              <w:t>AcceptanceRate</w:t>
            </w:r>
            <w:proofErr w:type="spellEnd"/>
          </w:p>
        </w:tc>
        <w:tc>
          <w:tcPr>
            <w:tcW w:w="1452" w:type="dxa"/>
            <w:noWrap/>
            <w:hideMark/>
          </w:tcPr>
          <w:p w14:paraId="5777DE1A" w14:textId="77777777" w:rsidR="002708F7" w:rsidRPr="002708F7" w:rsidRDefault="002708F7" w:rsidP="002708F7">
            <w:pPr>
              <w:rPr>
                <w:b/>
                <w:bCs/>
              </w:rPr>
            </w:pPr>
            <w:proofErr w:type="spellStart"/>
            <w:r w:rsidRPr="002708F7">
              <w:rPr>
                <w:b/>
                <w:bCs/>
              </w:rPr>
              <w:t>AvgSafetyIndex</w:t>
            </w:r>
            <w:proofErr w:type="spellEnd"/>
          </w:p>
        </w:tc>
        <w:tc>
          <w:tcPr>
            <w:tcW w:w="1175" w:type="dxa"/>
            <w:noWrap/>
            <w:hideMark/>
          </w:tcPr>
          <w:p w14:paraId="2C9073F9" w14:textId="77777777" w:rsidR="002708F7" w:rsidRPr="002708F7" w:rsidRDefault="002708F7" w:rsidP="002708F7">
            <w:pPr>
              <w:rPr>
                <w:b/>
                <w:bCs/>
              </w:rPr>
            </w:pPr>
            <w:proofErr w:type="spellStart"/>
            <w:r w:rsidRPr="002708F7">
              <w:rPr>
                <w:b/>
                <w:bCs/>
              </w:rPr>
              <w:t>CostOfLiving</w:t>
            </w:r>
            <w:proofErr w:type="spellEnd"/>
          </w:p>
        </w:tc>
        <w:tc>
          <w:tcPr>
            <w:tcW w:w="960" w:type="dxa"/>
            <w:noWrap/>
            <w:hideMark/>
          </w:tcPr>
          <w:p w14:paraId="3CBDD9D8" w14:textId="77777777" w:rsidR="002708F7" w:rsidRPr="002708F7" w:rsidRDefault="002708F7" w:rsidP="002708F7">
            <w:pPr>
              <w:rPr>
                <w:b/>
                <w:bCs/>
              </w:rPr>
            </w:pPr>
            <w:r w:rsidRPr="002708F7">
              <w:rPr>
                <w:b/>
                <w:bCs/>
              </w:rPr>
              <w:t>Rent</w:t>
            </w:r>
          </w:p>
        </w:tc>
        <w:tc>
          <w:tcPr>
            <w:tcW w:w="960" w:type="dxa"/>
            <w:noWrap/>
            <w:hideMark/>
          </w:tcPr>
          <w:p w14:paraId="5A5B0AC2" w14:textId="77777777" w:rsidR="002708F7" w:rsidRPr="002708F7" w:rsidRDefault="002708F7" w:rsidP="002708F7">
            <w:pPr>
              <w:rPr>
                <w:b/>
                <w:bCs/>
              </w:rPr>
            </w:pPr>
            <w:proofErr w:type="spellStart"/>
            <w:r w:rsidRPr="002708F7">
              <w:rPr>
                <w:b/>
                <w:bCs/>
              </w:rPr>
              <w:t>Groceries</w:t>
            </w:r>
            <w:proofErr w:type="spellEnd"/>
          </w:p>
        </w:tc>
        <w:tc>
          <w:tcPr>
            <w:tcW w:w="1420" w:type="dxa"/>
            <w:noWrap/>
            <w:hideMark/>
          </w:tcPr>
          <w:p w14:paraId="71B8A5C4" w14:textId="77777777" w:rsidR="002708F7" w:rsidRPr="002708F7" w:rsidRDefault="002708F7" w:rsidP="002708F7">
            <w:pPr>
              <w:rPr>
                <w:b/>
                <w:bCs/>
              </w:rPr>
            </w:pPr>
            <w:proofErr w:type="spellStart"/>
            <w:r w:rsidRPr="002708F7">
              <w:rPr>
                <w:b/>
                <w:bCs/>
              </w:rPr>
              <w:t>RecreationCost</w:t>
            </w:r>
            <w:proofErr w:type="spellEnd"/>
          </w:p>
        </w:tc>
        <w:tc>
          <w:tcPr>
            <w:tcW w:w="1479" w:type="dxa"/>
            <w:noWrap/>
            <w:hideMark/>
          </w:tcPr>
          <w:p w14:paraId="53BC429E" w14:textId="77777777" w:rsidR="002708F7" w:rsidRPr="002708F7" w:rsidRDefault="002708F7" w:rsidP="002708F7">
            <w:pPr>
              <w:rPr>
                <w:b/>
                <w:bCs/>
              </w:rPr>
            </w:pPr>
            <w:proofErr w:type="spellStart"/>
            <w:r w:rsidRPr="002708F7">
              <w:rPr>
                <w:b/>
                <w:bCs/>
              </w:rPr>
              <w:t>HealthcarePrice</w:t>
            </w:r>
            <w:proofErr w:type="spellEnd"/>
          </w:p>
        </w:tc>
        <w:tc>
          <w:tcPr>
            <w:tcW w:w="2050" w:type="dxa"/>
            <w:noWrap/>
            <w:hideMark/>
          </w:tcPr>
          <w:p w14:paraId="78548F52" w14:textId="77777777" w:rsidR="002708F7" w:rsidRPr="002708F7" w:rsidRDefault="002708F7" w:rsidP="002708F7">
            <w:pPr>
              <w:rPr>
                <w:b/>
                <w:bCs/>
              </w:rPr>
            </w:pPr>
            <w:proofErr w:type="spellStart"/>
            <w:r w:rsidRPr="002708F7">
              <w:rPr>
                <w:b/>
                <w:bCs/>
              </w:rPr>
              <w:t>AvgMntTransportCost</w:t>
            </w:r>
            <w:proofErr w:type="spellEnd"/>
          </w:p>
        </w:tc>
      </w:tr>
      <w:tr w:rsidR="002708F7" w:rsidRPr="002708F7" w14:paraId="22802D42" w14:textId="77777777" w:rsidTr="002708F7">
        <w:trPr>
          <w:trHeight w:val="288"/>
        </w:trPr>
        <w:tc>
          <w:tcPr>
            <w:tcW w:w="960" w:type="dxa"/>
            <w:noWrap/>
            <w:hideMark/>
          </w:tcPr>
          <w:p w14:paraId="4CD0D25D" w14:textId="77777777" w:rsidR="002708F7" w:rsidRPr="002708F7" w:rsidRDefault="002708F7">
            <w:proofErr w:type="spellStart"/>
            <w:r w:rsidRPr="002708F7">
              <w:t>Austria</w:t>
            </w:r>
            <w:proofErr w:type="spellEnd"/>
          </w:p>
        </w:tc>
        <w:tc>
          <w:tcPr>
            <w:tcW w:w="1837" w:type="dxa"/>
            <w:noWrap/>
            <w:hideMark/>
          </w:tcPr>
          <w:p w14:paraId="02230FA8" w14:textId="77777777" w:rsidR="002708F7" w:rsidRPr="002708F7" w:rsidRDefault="002708F7">
            <w:r w:rsidRPr="002708F7">
              <w:t xml:space="preserve">University </w:t>
            </w:r>
            <w:proofErr w:type="spellStart"/>
            <w:r w:rsidRPr="002708F7">
              <w:t>of</w:t>
            </w:r>
            <w:proofErr w:type="spellEnd"/>
            <w:r w:rsidRPr="002708F7">
              <w:t xml:space="preserve"> </w:t>
            </w:r>
            <w:proofErr w:type="spellStart"/>
            <w:r w:rsidRPr="002708F7">
              <w:t>Vienna</w:t>
            </w:r>
            <w:proofErr w:type="spellEnd"/>
          </w:p>
        </w:tc>
        <w:tc>
          <w:tcPr>
            <w:tcW w:w="1155" w:type="dxa"/>
            <w:noWrap/>
            <w:hideMark/>
          </w:tcPr>
          <w:p w14:paraId="161C59A7" w14:textId="77777777" w:rsidR="002708F7" w:rsidRPr="002708F7" w:rsidRDefault="002708F7" w:rsidP="002708F7">
            <w:r w:rsidRPr="002708F7">
              <w:t>61</w:t>
            </w:r>
          </w:p>
        </w:tc>
        <w:tc>
          <w:tcPr>
            <w:tcW w:w="960" w:type="dxa"/>
            <w:noWrap/>
            <w:hideMark/>
          </w:tcPr>
          <w:p w14:paraId="58A8294B" w14:textId="77777777" w:rsidR="002708F7" w:rsidRPr="002708F7" w:rsidRDefault="002708F7" w:rsidP="002708F7">
            <w:r w:rsidRPr="002708F7">
              <w:t>1500</w:t>
            </w:r>
          </w:p>
        </w:tc>
        <w:tc>
          <w:tcPr>
            <w:tcW w:w="1316" w:type="dxa"/>
            <w:noWrap/>
            <w:hideMark/>
          </w:tcPr>
          <w:p w14:paraId="464519FB" w14:textId="77777777" w:rsidR="002708F7" w:rsidRPr="002708F7" w:rsidRDefault="002708F7" w:rsidP="002708F7">
            <w:r w:rsidRPr="002708F7">
              <w:t>28</w:t>
            </w:r>
          </w:p>
        </w:tc>
        <w:tc>
          <w:tcPr>
            <w:tcW w:w="1502" w:type="dxa"/>
            <w:noWrap/>
            <w:hideMark/>
          </w:tcPr>
          <w:p w14:paraId="64029610" w14:textId="77777777" w:rsidR="002708F7" w:rsidRPr="002708F7" w:rsidRDefault="002708F7" w:rsidP="002708F7">
            <w:r w:rsidRPr="002708F7">
              <w:t>25</w:t>
            </w:r>
          </w:p>
        </w:tc>
        <w:tc>
          <w:tcPr>
            <w:tcW w:w="1452" w:type="dxa"/>
            <w:noWrap/>
            <w:hideMark/>
          </w:tcPr>
          <w:p w14:paraId="5243C285" w14:textId="77777777" w:rsidR="002708F7" w:rsidRPr="002708F7" w:rsidRDefault="002708F7" w:rsidP="002708F7">
            <w:r w:rsidRPr="002708F7">
              <w:t>88</w:t>
            </w:r>
          </w:p>
        </w:tc>
        <w:tc>
          <w:tcPr>
            <w:tcW w:w="1175" w:type="dxa"/>
            <w:noWrap/>
            <w:hideMark/>
          </w:tcPr>
          <w:p w14:paraId="0C8A58F0" w14:textId="77777777" w:rsidR="002708F7" w:rsidRPr="002708F7" w:rsidRDefault="002708F7" w:rsidP="002708F7">
            <w:r w:rsidRPr="002708F7">
              <w:t>1300</w:t>
            </w:r>
          </w:p>
        </w:tc>
        <w:tc>
          <w:tcPr>
            <w:tcW w:w="960" w:type="dxa"/>
            <w:noWrap/>
            <w:hideMark/>
          </w:tcPr>
          <w:p w14:paraId="3282A2E4" w14:textId="77777777" w:rsidR="002708F7" w:rsidRPr="002708F7" w:rsidRDefault="002708F7" w:rsidP="002708F7">
            <w:r w:rsidRPr="002708F7">
              <w:t>700</w:t>
            </w:r>
          </w:p>
        </w:tc>
        <w:tc>
          <w:tcPr>
            <w:tcW w:w="960" w:type="dxa"/>
            <w:noWrap/>
            <w:hideMark/>
          </w:tcPr>
          <w:p w14:paraId="58AFC50A" w14:textId="77777777" w:rsidR="002708F7" w:rsidRPr="002708F7" w:rsidRDefault="002708F7" w:rsidP="002708F7">
            <w:r w:rsidRPr="002708F7">
              <w:t>250</w:t>
            </w:r>
          </w:p>
        </w:tc>
        <w:tc>
          <w:tcPr>
            <w:tcW w:w="1420" w:type="dxa"/>
            <w:noWrap/>
            <w:hideMark/>
          </w:tcPr>
          <w:p w14:paraId="6A270405" w14:textId="77777777" w:rsidR="002708F7" w:rsidRPr="002708F7" w:rsidRDefault="002708F7" w:rsidP="002708F7">
            <w:r w:rsidRPr="002708F7">
              <w:t>150</w:t>
            </w:r>
          </w:p>
        </w:tc>
        <w:tc>
          <w:tcPr>
            <w:tcW w:w="1479" w:type="dxa"/>
            <w:noWrap/>
            <w:hideMark/>
          </w:tcPr>
          <w:p w14:paraId="75D22987" w14:textId="77777777" w:rsidR="002708F7" w:rsidRPr="002708F7" w:rsidRDefault="002708F7" w:rsidP="002708F7">
            <w:r w:rsidRPr="002708F7">
              <w:t>400</w:t>
            </w:r>
          </w:p>
        </w:tc>
        <w:tc>
          <w:tcPr>
            <w:tcW w:w="2050" w:type="dxa"/>
            <w:noWrap/>
            <w:hideMark/>
          </w:tcPr>
          <w:p w14:paraId="1A900799" w14:textId="77777777" w:rsidR="002708F7" w:rsidRPr="002708F7" w:rsidRDefault="002708F7" w:rsidP="002708F7">
            <w:r w:rsidRPr="002708F7">
              <w:t>60</w:t>
            </w:r>
          </w:p>
        </w:tc>
      </w:tr>
      <w:tr w:rsidR="002708F7" w:rsidRPr="002708F7" w14:paraId="305A01A1" w14:textId="77777777" w:rsidTr="002708F7">
        <w:trPr>
          <w:trHeight w:val="288"/>
        </w:trPr>
        <w:tc>
          <w:tcPr>
            <w:tcW w:w="960" w:type="dxa"/>
            <w:noWrap/>
            <w:hideMark/>
          </w:tcPr>
          <w:p w14:paraId="2A550B0E" w14:textId="77777777" w:rsidR="002708F7" w:rsidRPr="002708F7" w:rsidRDefault="002708F7">
            <w:proofErr w:type="spellStart"/>
            <w:r w:rsidRPr="002708F7">
              <w:t>Austria</w:t>
            </w:r>
            <w:proofErr w:type="spellEnd"/>
          </w:p>
        </w:tc>
        <w:tc>
          <w:tcPr>
            <w:tcW w:w="1837" w:type="dxa"/>
            <w:noWrap/>
            <w:hideMark/>
          </w:tcPr>
          <w:p w14:paraId="1B95D5E8" w14:textId="77777777" w:rsidR="002708F7" w:rsidRPr="002708F7" w:rsidRDefault="002708F7">
            <w:r w:rsidRPr="002708F7">
              <w:t xml:space="preserve">University </w:t>
            </w:r>
            <w:proofErr w:type="spellStart"/>
            <w:r w:rsidRPr="002708F7">
              <w:t>of</w:t>
            </w:r>
            <w:proofErr w:type="spellEnd"/>
            <w:r w:rsidRPr="002708F7">
              <w:t xml:space="preserve"> </w:t>
            </w:r>
            <w:proofErr w:type="spellStart"/>
            <w:r w:rsidRPr="002708F7">
              <w:t>Vienna</w:t>
            </w:r>
            <w:proofErr w:type="spellEnd"/>
          </w:p>
        </w:tc>
        <w:tc>
          <w:tcPr>
            <w:tcW w:w="1155" w:type="dxa"/>
            <w:noWrap/>
            <w:hideMark/>
          </w:tcPr>
          <w:p w14:paraId="5E3BD323" w14:textId="77777777" w:rsidR="002708F7" w:rsidRPr="002708F7" w:rsidRDefault="002708F7" w:rsidP="002708F7">
            <w:r w:rsidRPr="002708F7">
              <w:t>82</w:t>
            </w:r>
          </w:p>
        </w:tc>
        <w:tc>
          <w:tcPr>
            <w:tcW w:w="960" w:type="dxa"/>
            <w:noWrap/>
            <w:hideMark/>
          </w:tcPr>
          <w:p w14:paraId="381FC5D9" w14:textId="77777777" w:rsidR="002708F7" w:rsidRPr="002708F7" w:rsidRDefault="002708F7" w:rsidP="002708F7">
            <w:r w:rsidRPr="002708F7">
              <w:t>800</w:t>
            </w:r>
          </w:p>
        </w:tc>
        <w:tc>
          <w:tcPr>
            <w:tcW w:w="1316" w:type="dxa"/>
            <w:noWrap/>
            <w:hideMark/>
          </w:tcPr>
          <w:p w14:paraId="35F5F165" w14:textId="77777777" w:rsidR="002708F7" w:rsidRPr="002708F7" w:rsidRDefault="002708F7" w:rsidP="002708F7">
            <w:r w:rsidRPr="002708F7">
              <w:t>28</w:t>
            </w:r>
          </w:p>
        </w:tc>
        <w:tc>
          <w:tcPr>
            <w:tcW w:w="1502" w:type="dxa"/>
            <w:noWrap/>
            <w:hideMark/>
          </w:tcPr>
          <w:p w14:paraId="373A882F" w14:textId="77777777" w:rsidR="002708F7" w:rsidRPr="002708F7" w:rsidRDefault="002708F7" w:rsidP="002708F7">
            <w:r w:rsidRPr="002708F7">
              <w:t>36</w:t>
            </w:r>
          </w:p>
        </w:tc>
        <w:tc>
          <w:tcPr>
            <w:tcW w:w="1452" w:type="dxa"/>
            <w:noWrap/>
            <w:hideMark/>
          </w:tcPr>
          <w:p w14:paraId="5B873A68" w14:textId="77777777" w:rsidR="002708F7" w:rsidRPr="002708F7" w:rsidRDefault="002708F7" w:rsidP="002708F7">
            <w:r w:rsidRPr="002708F7">
              <w:t>92</w:t>
            </w:r>
          </w:p>
        </w:tc>
        <w:tc>
          <w:tcPr>
            <w:tcW w:w="1175" w:type="dxa"/>
            <w:noWrap/>
            <w:hideMark/>
          </w:tcPr>
          <w:p w14:paraId="6DD87E9F" w14:textId="77777777" w:rsidR="002708F7" w:rsidRPr="002708F7" w:rsidRDefault="002708F7" w:rsidP="002708F7">
            <w:r w:rsidRPr="002708F7">
              <w:t>1400</w:t>
            </w:r>
          </w:p>
        </w:tc>
        <w:tc>
          <w:tcPr>
            <w:tcW w:w="960" w:type="dxa"/>
            <w:noWrap/>
            <w:hideMark/>
          </w:tcPr>
          <w:p w14:paraId="257E879C" w14:textId="77777777" w:rsidR="002708F7" w:rsidRPr="002708F7" w:rsidRDefault="002708F7" w:rsidP="002708F7">
            <w:r w:rsidRPr="002708F7">
              <w:t>700</w:t>
            </w:r>
          </w:p>
        </w:tc>
        <w:tc>
          <w:tcPr>
            <w:tcW w:w="960" w:type="dxa"/>
            <w:noWrap/>
            <w:hideMark/>
          </w:tcPr>
          <w:p w14:paraId="02252A3E" w14:textId="77777777" w:rsidR="002708F7" w:rsidRPr="002708F7" w:rsidRDefault="002708F7" w:rsidP="002708F7">
            <w:r w:rsidRPr="002708F7">
              <w:t>300</w:t>
            </w:r>
          </w:p>
        </w:tc>
        <w:tc>
          <w:tcPr>
            <w:tcW w:w="1420" w:type="dxa"/>
            <w:noWrap/>
            <w:hideMark/>
          </w:tcPr>
          <w:p w14:paraId="66D23356" w14:textId="77777777" w:rsidR="002708F7" w:rsidRPr="002708F7" w:rsidRDefault="002708F7" w:rsidP="002708F7">
            <w:r w:rsidRPr="002708F7">
              <w:t>150</w:t>
            </w:r>
          </w:p>
        </w:tc>
        <w:tc>
          <w:tcPr>
            <w:tcW w:w="1479" w:type="dxa"/>
            <w:noWrap/>
            <w:hideMark/>
          </w:tcPr>
          <w:p w14:paraId="29084788" w14:textId="77777777" w:rsidR="002708F7" w:rsidRPr="002708F7" w:rsidRDefault="002708F7" w:rsidP="002708F7">
            <w:r w:rsidRPr="002708F7">
              <w:t>500</w:t>
            </w:r>
          </w:p>
        </w:tc>
        <w:tc>
          <w:tcPr>
            <w:tcW w:w="2050" w:type="dxa"/>
            <w:noWrap/>
            <w:hideMark/>
          </w:tcPr>
          <w:p w14:paraId="3DACFC5B" w14:textId="77777777" w:rsidR="002708F7" w:rsidRPr="002708F7" w:rsidRDefault="002708F7" w:rsidP="002708F7">
            <w:r w:rsidRPr="002708F7">
              <w:t>60</w:t>
            </w:r>
          </w:p>
        </w:tc>
      </w:tr>
      <w:tr w:rsidR="002708F7" w:rsidRPr="002708F7" w14:paraId="4B283C03" w14:textId="77777777" w:rsidTr="002708F7">
        <w:trPr>
          <w:trHeight w:val="288"/>
        </w:trPr>
        <w:tc>
          <w:tcPr>
            <w:tcW w:w="960" w:type="dxa"/>
            <w:noWrap/>
            <w:hideMark/>
          </w:tcPr>
          <w:p w14:paraId="07FD5DC6" w14:textId="77777777" w:rsidR="002708F7" w:rsidRPr="002708F7" w:rsidRDefault="002708F7">
            <w:proofErr w:type="spellStart"/>
            <w:r w:rsidRPr="002708F7">
              <w:t>Austria</w:t>
            </w:r>
            <w:proofErr w:type="spellEnd"/>
          </w:p>
        </w:tc>
        <w:tc>
          <w:tcPr>
            <w:tcW w:w="1837" w:type="dxa"/>
            <w:noWrap/>
            <w:hideMark/>
          </w:tcPr>
          <w:p w14:paraId="1E033811" w14:textId="77777777" w:rsidR="002708F7" w:rsidRPr="002708F7" w:rsidRDefault="002708F7">
            <w:r w:rsidRPr="002708F7">
              <w:t xml:space="preserve">University </w:t>
            </w:r>
            <w:proofErr w:type="spellStart"/>
            <w:r w:rsidRPr="002708F7">
              <w:t>of</w:t>
            </w:r>
            <w:proofErr w:type="spellEnd"/>
            <w:r w:rsidRPr="002708F7">
              <w:t xml:space="preserve"> </w:t>
            </w:r>
            <w:proofErr w:type="spellStart"/>
            <w:r w:rsidRPr="002708F7">
              <w:t>Vienna</w:t>
            </w:r>
            <w:proofErr w:type="spellEnd"/>
          </w:p>
        </w:tc>
        <w:tc>
          <w:tcPr>
            <w:tcW w:w="1155" w:type="dxa"/>
            <w:noWrap/>
            <w:hideMark/>
          </w:tcPr>
          <w:p w14:paraId="7C8AB46C" w14:textId="77777777" w:rsidR="002708F7" w:rsidRPr="002708F7" w:rsidRDefault="002708F7" w:rsidP="002708F7">
            <w:r w:rsidRPr="002708F7">
              <w:t>103</w:t>
            </w:r>
          </w:p>
        </w:tc>
        <w:tc>
          <w:tcPr>
            <w:tcW w:w="960" w:type="dxa"/>
            <w:noWrap/>
            <w:hideMark/>
          </w:tcPr>
          <w:p w14:paraId="703881AD" w14:textId="77777777" w:rsidR="002708F7" w:rsidRPr="002708F7" w:rsidRDefault="002708F7" w:rsidP="002708F7">
            <w:r w:rsidRPr="002708F7">
              <w:t>7000</w:t>
            </w:r>
          </w:p>
        </w:tc>
        <w:tc>
          <w:tcPr>
            <w:tcW w:w="1316" w:type="dxa"/>
            <w:noWrap/>
            <w:hideMark/>
          </w:tcPr>
          <w:p w14:paraId="42D3C029" w14:textId="77777777" w:rsidR="002708F7" w:rsidRPr="002708F7" w:rsidRDefault="002708F7" w:rsidP="002708F7">
            <w:r w:rsidRPr="002708F7">
              <w:t>28</w:t>
            </w:r>
          </w:p>
        </w:tc>
        <w:tc>
          <w:tcPr>
            <w:tcW w:w="1502" w:type="dxa"/>
            <w:noWrap/>
            <w:hideMark/>
          </w:tcPr>
          <w:p w14:paraId="507FB78A" w14:textId="77777777" w:rsidR="002708F7" w:rsidRPr="002708F7" w:rsidRDefault="002708F7" w:rsidP="002708F7">
            <w:r w:rsidRPr="002708F7">
              <w:t>30</w:t>
            </w:r>
          </w:p>
        </w:tc>
        <w:tc>
          <w:tcPr>
            <w:tcW w:w="1452" w:type="dxa"/>
            <w:noWrap/>
            <w:hideMark/>
          </w:tcPr>
          <w:p w14:paraId="4EB11062" w14:textId="77777777" w:rsidR="002708F7" w:rsidRPr="002708F7" w:rsidRDefault="002708F7" w:rsidP="002708F7">
            <w:r w:rsidRPr="002708F7">
              <w:t>89</w:t>
            </w:r>
          </w:p>
        </w:tc>
        <w:tc>
          <w:tcPr>
            <w:tcW w:w="1175" w:type="dxa"/>
            <w:noWrap/>
            <w:hideMark/>
          </w:tcPr>
          <w:p w14:paraId="79CE64FA" w14:textId="77777777" w:rsidR="002708F7" w:rsidRPr="002708F7" w:rsidRDefault="002708F7" w:rsidP="002708F7">
            <w:r w:rsidRPr="002708F7">
              <w:t>1600</w:t>
            </w:r>
          </w:p>
        </w:tc>
        <w:tc>
          <w:tcPr>
            <w:tcW w:w="960" w:type="dxa"/>
            <w:noWrap/>
            <w:hideMark/>
          </w:tcPr>
          <w:p w14:paraId="7E04C1CE" w14:textId="77777777" w:rsidR="002708F7" w:rsidRPr="002708F7" w:rsidRDefault="002708F7" w:rsidP="002708F7">
            <w:r w:rsidRPr="002708F7">
              <w:t>700</w:t>
            </w:r>
          </w:p>
        </w:tc>
        <w:tc>
          <w:tcPr>
            <w:tcW w:w="960" w:type="dxa"/>
            <w:noWrap/>
            <w:hideMark/>
          </w:tcPr>
          <w:p w14:paraId="178BE6C3" w14:textId="77777777" w:rsidR="002708F7" w:rsidRPr="002708F7" w:rsidRDefault="002708F7" w:rsidP="002708F7">
            <w:r w:rsidRPr="002708F7">
              <w:t>350</w:t>
            </w:r>
          </w:p>
        </w:tc>
        <w:tc>
          <w:tcPr>
            <w:tcW w:w="1420" w:type="dxa"/>
            <w:noWrap/>
            <w:hideMark/>
          </w:tcPr>
          <w:p w14:paraId="6D20821B" w14:textId="77777777" w:rsidR="002708F7" w:rsidRPr="002708F7" w:rsidRDefault="002708F7" w:rsidP="002708F7">
            <w:r w:rsidRPr="002708F7">
              <w:t>150</w:t>
            </w:r>
          </w:p>
        </w:tc>
        <w:tc>
          <w:tcPr>
            <w:tcW w:w="1479" w:type="dxa"/>
            <w:noWrap/>
            <w:hideMark/>
          </w:tcPr>
          <w:p w14:paraId="132C39A7" w14:textId="77777777" w:rsidR="002708F7" w:rsidRPr="002708F7" w:rsidRDefault="002708F7" w:rsidP="002708F7">
            <w:r w:rsidRPr="002708F7">
              <w:t>500</w:t>
            </w:r>
          </w:p>
        </w:tc>
        <w:tc>
          <w:tcPr>
            <w:tcW w:w="2050" w:type="dxa"/>
            <w:noWrap/>
            <w:hideMark/>
          </w:tcPr>
          <w:p w14:paraId="22AC6841" w14:textId="77777777" w:rsidR="002708F7" w:rsidRPr="002708F7" w:rsidRDefault="002708F7" w:rsidP="002708F7">
            <w:r w:rsidRPr="002708F7">
              <w:t>50</w:t>
            </w:r>
          </w:p>
        </w:tc>
      </w:tr>
      <w:tr w:rsidR="002708F7" w:rsidRPr="002708F7" w14:paraId="1A7A357E" w14:textId="77777777" w:rsidTr="002708F7">
        <w:trPr>
          <w:trHeight w:val="288"/>
        </w:trPr>
        <w:tc>
          <w:tcPr>
            <w:tcW w:w="960" w:type="dxa"/>
            <w:noWrap/>
            <w:hideMark/>
          </w:tcPr>
          <w:p w14:paraId="619313FB" w14:textId="77777777" w:rsidR="002708F7" w:rsidRPr="002708F7" w:rsidRDefault="002708F7">
            <w:proofErr w:type="spellStart"/>
            <w:r w:rsidRPr="002708F7">
              <w:t>Austria</w:t>
            </w:r>
            <w:proofErr w:type="spellEnd"/>
          </w:p>
        </w:tc>
        <w:tc>
          <w:tcPr>
            <w:tcW w:w="1837" w:type="dxa"/>
            <w:noWrap/>
            <w:hideMark/>
          </w:tcPr>
          <w:p w14:paraId="62727CAB" w14:textId="77777777" w:rsidR="002708F7" w:rsidRPr="002708F7" w:rsidRDefault="002708F7">
            <w:r w:rsidRPr="002708F7">
              <w:t xml:space="preserve">University </w:t>
            </w:r>
            <w:proofErr w:type="spellStart"/>
            <w:r w:rsidRPr="002708F7">
              <w:t>of</w:t>
            </w:r>
            <w:proofErr w:type="spellEnd"/>
            <w:r w:rsidRPr="002708F7">
              <w:t xml:space="preserve"> </w:t>
            </w:r>
            <w:proofErr w:type="spellStart"/>
            <w:r w:rsidRPr="002708F7">
              <w:t>Vienna</w:t>
            </w:r>
            <w:proofErr w:type="spellEnd"/>
          </w:p>
        </w:tc>
        <w:tc>
          <w:tcPr>
            <w:tcW w:w="1155" w:type="dxa"/>
            <w:noWrap/>
            <w:hideMark/>
          </w:tcPr>
          <w:p w14:paraId="5D2588F5" w14:textId="77777777" w:rsidR="002708F7" w:rsidRPr="002708F7" w:rsidRDefault="002708F7" w:rsidP="002708F7">
            <w:r w:rsidRPr="002708F7">
              <w:t>117</w:t>
            </w:r>
          </w:p>
        </w:tc>
        <w:tc>
          <w:tcPr>
            <w:tcW w:w="960" w:type="dxa"/>
            <w:noWrap/>
            <w:hideMark/>
          </w:tcPr>
          <w:p w14:paraId="0403FADF" w14:textId="77777777" w:rsidR="002708F7" w:rsidRPr="002708F7" w:rsidRDefault="002708F7" w:rsidP="002708F7">
            <w:r w:rsidRPr="002708F7">
              <w:t>7500</w:t>
            </w:r>
          </w:p>
        </w:tc>
        <w:tc>
          <w:tcPr>
            <w:tcW w:w="1316" w:type="dxa"/>
            <w:noWrap/>
            <w:hideMark/>
          </w:tcPr>
          <w:p w14:paraId="27BBE4A7" w14:textId="77777777" w:rsidR="002708F7" w:rsidRPr="002708F7" w:rsidRDefault="002708F7" w:rsidP="002708F7">
            <w:r w:rsidRPr="002708F7">
              <w:t>28</w:t>
            </w:r>
          </w:p>
        </w:tc>
        <w:tc>
          <w:tcPr>
            <w:tcW w:w="1502" w:type="dxa"/>
            <w:noWrap/>
            <w:hideMark/>
          </w:tcPr>
          <w:p w14:paraId="6E3F9183" w14:textId="77777777" w:rsidR="002708F7" w:rsidRPr="002708F7" w:rsidRDefault="002708F7" w:rsidP="002708F7">
            <w:r w:rsidRPr="002708F7">
              <w:t>23</w:t>
            </w:r>
          </w:p>
        </w:tc>
        <w:tc>
          <w:tcPr>
            <w:tcW w:w="1452" w:type="dxa"/>
            <w:noWrap/>
            <w:hideMark/>
          </w:tcPr>
          <w:p w14:paraId="17BE4D4C" w14:textId="77777777" w:rsidR="002708F7" w:rsidRPr="002708F7" w:rsidRDefault="002708F7" w:rsidP="002708F7">
            <w:r w:rsidRPr="002708F7">
              <w:t>88</w:t>
            </w:r>
          </w:p>
        </w:tc>
        <w:tc>
          <w:tcPr>
            <w:tcW w:w="1175" w:type="dxa"/>
            <w:noWrap/>
            <w:hideMark/>
          </w:tcPr>
          <w:p w14:paraId="7AA81613" w14:textId="77777777" w:rsidR="002708F7" w:rsidRPr="002708F7" w:rsidRDefault="002708F7" w:rsidP="002708F7">
            <w:r w:rsidRPr="002708F7">
              <w:t>1400</w:t>
            </w:r>
          </w:p>
        </w:tc>
        <w:tc>
          <w:tcPr>
            <w:tcW w:w="960" w:type="dxa"/>
            <w:noWrap/>
            <w:hideMark/>
          </w:tcPr>
          <w:p w14:paraId="1D63E352" w14:textId="77777777" w:rsidR="002708F7" w:rsidRPr="002708F7" w:rsidRDefault="002708F7" w:rsidP="002708F7">
            <w:r w:rsidRPr="002708F7">
              <w:t>600</w:t>
            </w:r>
          </w:p>
        </w:tc>
        <w:tc>
          <w:tcPr>
            <w:tcW w:w="960" w:type="dxa"/>
            <w:noWrap/>
            <w:hideMark/>
          </w:tcPr>
          <w:p w14:paraId="1C14838D" w14:textId="77777777" w:rsidR="002708F7" w:rsidRPr="002708F7" w:rsidRDefault="002708F7" w:rsidP="002708F7">
            <w:r w:rsidRPr="002708F7">
              <w:t>300</w:t>
            </w:r>
          </w:p>
        </w:tc>
        <w:tc>
          <w:tcPr>
            <w:tcW w:w="1420" w:type="dxa"/>
            <w:noWrap/>
            <w:hideMark/>
          </w:tcPr>
          <w:p w14:paraId="5A078BFE" w14:textId="77777777" w:rsidR="002708F7" w:rsidRPr="002708F7" w:rsidRDefault="002708F7" w:rsidP="002708F7">
            <w:r w:rsidRPr="002708F7">
              <w:t>150</w:t>
            </w:r>
          </w:p>
        </w:tc>
        <w:tc>
          <w:tcPr>
            <w:tcW w:w="1479" w:type="dxa"/>
            <w:noWrap/>
            <w:hideMark/>
          </w:tcPr>
          <w:p w14:paraId="6E926BF5" w14:textId="77777777" w:rsidR="002708F7" w:rsidRPr="002708F7" w:rsidRDefault="002708F7" w:rsidP="002708F7">
            <w:r w:rsidRPr="002708F7">
              <w:t>500</w:t>
            </w:r>
          </w:p>
        </w:tc>
        <w:tc>
          <w:tcPr>
            <w:tcW w:w="2050" w:type="dxa"/>
            <w:noWrap/>
            <w:hideMark/>
          </w:tcPr>
          <w:p w14:paraId="02448A4C" w14:textId="77777777" w:rsidR="002708F7" w:rsidRPr="002708F7" w:rsidRDefault="002708F7" w:rsidP="002708F7">
            <w:r w:rsidRPr="002708F7">
              <w:t>50</w:t>
            </w:r>
          </w:p>
        </w:tc>
      </w:tr>
      <w:tr w:rsidR="002708F7" w:rsidRPr="002708F7" w14:paraId="3930112E" w14:textId="77777777" w:rsidTr="002708F7">
        <w:trPr>
          <w:trHeight w:val="288"/>
        </w:trPr>
        <w:tc>
          <w:tcPr>
            <w:tcW w:w="960" w:type="dxa"/>
            <w:noWrap/>
            <w:hideMark/>
          </w:tcPr>
          <w:p w14:paraId="5D62D8DF" w14:textId="77777777" w:rsidR="002708F7" w:rsidRPr="002708F7" w:rsidRDefault="002708F7">
            <w:proofErr w:type="spellStart"/>
            <w:r w:rsidRPr="002708F7">
              <w:t>Austria</w:t>
            </w:r>
            <w:proofErr w:type="spellEnd"/>
          </w:p>
        </w:tc>
        <w:tc>
          <w:tcPr>
            <w:tcW w:w="1837" w:type="dxa"/>
            <w:noWrap/>
            <w:hideMark/>
          </w:tcPr>
          <w:p w14:paraId="3426D966" w14:textId="77777777" w:rsidR="002708F7" w:rsidRPr="002708F7" w:rsidRDefault="002708F7">
            <w:r w:rsidRPr="002708F7">
              <w:t xml:space="preserve">University </w:t>
            </w:r>
            <w:proofErr w:type="spellStart"/>
            <w:r w:rsidRPr="002708F7">
              <w:t>of</w:t>
            </w:r>
            <w:proofErr w:type="spellEnd"/>
            <w:r w:rsidRPr="002708F7">
              <w:t xml:space="preserve"> </w:t>
            </w:r>
            <w:proofErr w:type="spellStart"/>
            <w:r w:rsidRPr="002708F7">
              <w:t>Vienna</w:t>
            </w:r>
            <w:proofErr w:type="spellEnd"/>
          </w:p>
        </w:tc>
        <w:tc>
          <w:tcPr>
            <w:tcW w:w="1155" w:type="dxa"/>
            <w:noWrap/>
            <w:hideMark/>
          </w:tcPr>
          <w:p w14:paraId="516EF798" w14:textId="77777777" w:rsidR="002708F7" w:rsidRPr="002708F7" w:rsidRDefault="002708F7" w:rsidP="002708F7">
            <w:r w:rsidRPr="002708F7">
              <w:t>137</w:t>
            </w:r>
          </w:p>
        </w:tc>
        <w:tc>
          <w:tcPr>
            <w:tcW w:w="960" w:type="dxa"/>
            <w:noWrap/>
            <w:hideMark/>
          </w:tcPr>
          <w:p w14:paraId="291D5E62" w14:textId="77777777" w:rsidR="002708F7" w:rsidRPr="002708F7" w:rsidRDefault="002708F7" w:rsidP="002708F7">
            <w:r w:rsidRPr="002708F7">
              <w:t>1500</w:t>
            </w:r>
          </w:p>
        </w:tc>
        <w:tc>
          <w:tcPr>
            <w:tcW w:w="1316" w:type="dxa"/>
            <w:noWrap/>
            <w:hideMark/>
          </w:tcPr>
          <w:p w14:paraId="66BA991C" w14:textId="77777777" w:rsidR="002708F7" w:rsidRPr="002708F7" w:rsidRDefault="002708F7" w:rsidP="002708F7">
            <w:r w:rsidRPr="002708F7">
              <w:t>30</w:t>
            </w:r>
          </w:p>
        </w:tc>
        <w:tc>
          <w:tcPr>
            <w:tcW w:w="1502" w:type="dxa"/>
            <w:noWrap/>
            <w:hideMark/>
          </w:tcPr>
          <w:p w14:paraId="1F90BA44" w14:textId="77777777" w:rsidR="002708F7" w:rsidRPr="002708F7" w:rsidRDefault="002708F7" w:rsidP="002708F7">
            <w:r w:rsidRPr="002708F7">
              <w:t>34</w:t>
            </w:r>
          </w:p>
        </w:tc>
        <w:tc>
          <w:tcPr>
            <w:tcW w:w="1452" w:type="dxa"/>
            <w:noWrap/>
            <w:hideMark/>
          </w:tcPr>
          <w:p w14:paraId="0E46762F" w14:textId="77777777" w:rsidR="002708F7" w:rsidRPr="002708F7" w:rsidRDefault="002708F7" w:rsidP="002708F7">
            <w:r w:rsidRPr="002708F7">
              <w:t>92</w:t>
            </w:r>
          </w:p>
        </w:tc>
        <w:tc>
          <w:tcPr>
            <w:tcW w:w="1175" w:type="dxa"/>
            <w:noWrap/>
            <w:hideMark/>
          </w:tcPr>
          <w:p w14:paraId="40309462" w14:textId="77777777" w:rsidR="002708F7" w:rsidRPr="002708F7" w:rsidRDefault="002708F7" w:rsidP="002708F7">
            <w:r w:rsidRPr="002708F7">
              <w:t>1200</w:t>
            </w:r>
          </w:p>
        </w:tc>
        <w:tc>
          <w:tcPr>
            <w:tcW w:w="960" w:type="dxa"/>
            <w:noWrap/>
            <w:hideMark/>
          </w:tcPr>
          <w:p w14:paraId="22B94CFE" w14:textId="77777777" w:rsidR="002708F7" w:rsidRPr="002708F7" w:rsidRDefault="002708F7" w:rsidP="002708F7">
            <w:r w:rsidRPr="002708F7">
              <w:t>500</w:t>
            </w:r>
          </w:p>
        </w:tc>
        <w:tc>
          <w:tcPr>
            <w:tcW w:w="960" w:type="dxa"/>
            <w:noWrap/>
            <w:hideMark/>
          </w:tcPr>
          <w:p w14:paraId="39CB7A80" w14:textId="77777777" w:rsidR="002708F7" w:rsidRPr="002708F7" w:rsidRDefault="002708F7" w:rsidP="002708F7">
            <w:r w:rsidRPr="002708F7">
              <w:t>300</w:t>
            </w:r>
          </w:p>
        </w:tc>
        <w:tc>
          <w:tcPr>
            <w:tcW w:w="1420" w:type="dxa"/>
            <w:noWrap/>
            <w:hideMark/>
          </w:tcPr>
          <w:p w14:paraId="4E274C41" w14:textId="77777777" w:rsidR="002708F7" w:rsidRPr="002708F7" w:rsidRDefault="002708F7" w:rsidP="002708F7">
            <w:r w:rsidRPr="002708F7">
              <w:t>150</w:t>
            </w:r>
          </w:p>
        </w:tc>
        <w:tc>
          <w:tcPr>
            <w:tcW w:w="1479" w:type="dxa"/>
            <w:noWrap/>
            <w:hideMark/>
          </w:tcPr>
          <w:p w14:paraId="54A52597" w14:textId="77777777" w:rsidR="002708F7" w:rsidRPr="002708F7" w:rsidRDefault="002708F7" w:rsidP="002708F7">
            <w:r w:rsidRPr="002708F7">
              <w:t>400</w:t>
            </w:r>
          </w:p>
        </w:tc>
        <w:tc>
          <w:tcPr>
            <w:tcW w:w="2050" w:type="dxa"/>
            <w:noWrap/>
            <w:hideMark/>
          </w:tcPr>
          <w:p w14:paraId="5E9FF2BC" w14:textId="77777777" w:rsidR="002708F7" w:rsidRPr="002708F7" w:rsidRDefault="002708F7" w:rsidP="002708F7">
            <w:r w:rsidRPr="002708F7">
              <w:t>50</w:t>
            </w:r>
          </w:p>
        </w:tc>
      </w:tr>
    </w:tbl>
    <w:p w14:paraId="1C3C4595" w14:textId="77777777" w:rsidR="002708F7" w:rsidRPr="00D41360" w:rsidRDefault="002708F7" w:rsidP="00572293"/>
    <w:p w14:paraId="6B174BAC" w14:textId="77777777" w:rsidR="00572293" w:rsidRDefault="00572293" w:rsidP="00572293">
      <w:r w:rsidRPr="00D41360">
        <w:t xml:space="preserve">University </w:t>
      </w:r>
      <w:proofErr w:type="spellStart"/>
      <w:r w:rsidRPr="00D41360">
        <w:t>of</w:t>
      </w:r>
      <w:proofErr w:type="spellEnd"/>
      <w:r w:rsidRPr="00D41360">
        <w:t xml:space="preserve"> </w:t>
      </w:r>
      <w:proofErr w:type="spellStart"/>
      <w:r w:rsidRPr="00D41360">
        <w:t>Antwerp</w:t>
      </w:r>
      <w:proofErr w:type="spellEnd"/>
      <w:r w:rsidRPr="00D41360">
        <w:t xml:space="preserve"> (5)</w:t>
      </w:r>
    </w:p>
    <w:p w14:paraId="2F4B791C" w14:textId="77777777" w:rsidR="00A45215" w:rsidRDefault="00A45215" w:rsidP="00572293"/>
    <w:tbl>
      <w:tblPr>
        <w:tblStyle w:val="Reetkatablice"/>
        <w:tblW w:w="0" w:type="auto"/>
        <w:tblLook w:val="04A0" w:firstRow="1" w:lastRow="0" w:firstColumn="1" w:lastColumn="0" w:noHBand="0" w:noVBand="1"/>
      </w:tblPr>
      <w:tblGrid>
        <w:gridCol w:w="523"/>
        <w:gridCol w:w="951"/>
        <w:gridCol w:w="671"/>
        <w:gridCol w:w="524"/>
        <w:gridCol w:w="740"/>
        <w:gridCol w:w="786"/>
        <w:gridCol w:w="782"/>
        <w:gridCol w:w="699"/>
        <w:gridCol w:w="524"/>
        <w:gridCol w:w="561"/>
        <w:gridCol w:w="763"/>
        <w:gridCol w:w="791"/>
        <w:gridCol w:w="1035"/>
      </w:tblGrid>
      <w:tr w:rsidR="00A45215" w:rsidRPr="00A45215" w14:paraId="4BC88480" w14:textId="77777777" w:rsidTr="00A45215">
        <w:trPr>
          <w:trHeight w:val="288"/>
        </w:trPr>
        <w:tc>
          <w:tcPr>
            <w:tcW w:w="960" w:type="dxa"/>
            <w:noWrap/>
            <w:hideMark/>
          </w:tcPr>
          <w:p w14:paraId="44403559" w14:textId="77777777" w:rsidR="00A45215" w:rsidRPr="00A45215" w:rsidRDefault="00A45215" w:rsidP="00A45215">
            <w:pPr>
              <w:rPr>
                <w:b/>
                <w:bCs/>
                <w:lang w:val="en-US"/>
              </w:rPr>
            </w:pPr>
            <w:proofErr w:type="spellStart"/>
            <w:r w:rsidRPr="00A45215">
              <w:rPr>
                <w:b/>
                <w:bCs/>
              </w:rPr>
              <w:t>Country</w:t>
            </w:r>
            <w:proofErr w:type="spellEnd"/>
          </w:p>
        </w:tc>
        <w:tc>
          <w:tcPr>
            <w:tcW w:w="1991" w:type="dxa"/>
            <w:noWrap/>
            <w:hideMark/>
          </w:tcPr>
          <w:p w14:paraId="6E4B8014" w14:textId="77777777" w:rsidR="00A45215" w:rsidRPr="00A45215" w:rsidRDefault="00A45215" w:rsidP="00A45215">
            <w:pPr>
              <w:rPr>
                <w:b/>
                <w:bCs/>
              </w:rPr>
            </w:pPr>
            <w:r w:rsidRPr="00A45215">
              <w:rPr>
                <w:b/>
                <w:bCs/>
              </w:rPr>
              <w:t>University</w:t>
            </w:r>
          </w:p>
        </w:tc>
        <w:tc>
          <w:tcPr>
            <w:tcW w:w="1155" w:type="dxa"/>
            <w:noWrap/>
            <w:hideMark/>
          </w:tcPr>
          <w:p w14:paraId="617D7CEB" w14:textId="77777777" w:rsidR="00A45215" w:rsidRPr="00A45215" w:rsidRDefault="00A45215" w:rsidP="00A45215">
            <w:pPr>
              <w:rPr>
                <w:b/>
                <w:bCs/>
              </w:rPr>
            </w:pPr>
            <w:proofErr w:type="spellStart"/>
            <w:r w:rsidRPr="00A45215">
              <w:rPr>
                <w:b/>
                <w:bCs/>
              </w:rPr>
              <w:t>CollegeRank</w:t>
            </w:r>
            <w:proofErr w:type="spellEnd"/>
          </w:p>
        </w:tc>
        <w:tc>
          <w:tcPr>
            <w:tcW w:w="960" w:type="dxa"/>
            <w:noWrap/>
            <w:hideMark/>
          </w:tcPr>
          <w:p w14:paraId="262E34BD" w14:textId="77777777" w:rsidR="00A45215" w:rsidRPr="00A45215" w:rsidRDefault="00A45215" w:rsidP="00A45215">
            <w:pPr>
              <w:rPr>
                <w:b/>
                <w:bCs/>
              </w:rPr>
            </w:pPr>
            <w:proofErr w:type="spellStart"/>
            <w:r w:rsidRPr="00A45215">
              <w:rPr>
                <w:b/>
                <w:bCs/>
              </w:rPr>
              <w:t>Tuition</w:t>
            </w:r>
            <w:proofErr w:type="spellEnd"/>
          </w:p>
        </w:tc>
        <w:tc>
          <w:tcPr>
            <w:tcW w:w="1316" w:type="dxa"/>
            <w:noWrap/>
            <w:hideMark/>
          </w:tcPr>
          <w:p w14:paraId="55AA09AE" w14:textId="77777777" w:rsidR="00A45215" w:rsidRPr="00A45215" w:rsidRDefault="00A45215" w:rsidP="00A45215">
            <w:pPr>
              <w:rPr>
                <w:b/>
                <w:bCs/>
              </w:rPr>
            </w:pPr>
            <w:proofErr w:type="spellStart"/>
            <w:r w:rsidRPr="00A45215">
              <w:rPr>
                <w:b/>
                <w:bCs/>
              </w:rPr>
              <w:t>PercOfIntStud</w:t>
            </w:r>
            <w:proofErr w:type="spellEnd"/>
          </w:p>
        </w:tc>
        <w:tc>
          <w:tcPr>
            <w:tcW w:w="1502" w:type="dxa"/>
            <w:noWrap/>
            <w:hideMark/>
          </w:tcPr>
          <w:p w14:paraId="77423BF0" w14:textId="77777777" w:rsidR="00A45215" w:rsidRPr="00A45215" w:rsidRDefault="00A45215" w:rsidP="00A45215">
            <w:pPr>
              <w:rPr>
                <w:b/>
                <w:bCs/>
              </w:rPr>
            </w:pPr>
            <w:proofErr w:type="spellStart"/>
            <w:r w:rsidRPr="00A45215">
              <w:rPr>
                <w:b/>
                <w:bCs/>
              </w:rPr>
              <w:t>AcceptanceRate</w:t>
            </w:r>
            <w:proofErr w:type="spellEnd"/>
          </w:p>
        </w:tc>
        <w:tc>
          <w:tcPr>
            <w:tcW w:w="1452" w:type="dxa"/>
            <w:noWrap/>
            <w:hideMark/>
          </w:tcPr>
          <w:p w14:paraId="43025D53" w14:textId="77777777" w:rsidR="00A45215" w:rsidRPr="00A45215" w:rsidRDefault="00A45215" w:rsidP="00A45215">
            <w:pPr>
              <w:rPr>
                <w:b/>
                <w:bCs/>
              </w:rPr>
            </w:pPr>
            <w:proofErr w:type="spellStart"/>
            <w:r w:rsidRPr="00A45215">
              <w:rPr>
                <w:b/>
                <w:bCs/>
              </w:rPr>
              <w:t>AvgSafetyIndex</w:t>
            </w:r>
            <w:proofErr w:type="spellEnd"/>
          </w:p>
        </w:tc>
        <w:tc>
          <w:tcPr>
            <w:tcW w:w="1175" w:type="dxa"/>
            <w:noWrap/>
            <w:hideMark/>
          </w:tcPr>
          <w:p w14:paraId="4CC30BCC" w14:textId="77777777" w:rsidR="00A45215" w:rsidRPr="00A45215" w:rsidRDefault="00A45215" w:rsidP="00A45215">
            <w:pPr>
              <w:rPr>
                <w:b/>
                <w:bCs/>
              </w:rPr>
            </w:pPr>
            <w:proofErr w:type="spellStart"/>
            <w:r w:rsidRPr="00A45215">
              <w:rPr>
                <w:b/>
                <w:bCs/>
              </w:rPr>
              <w:t>CostOfLiving</w:t>
            </w:r>
            <w:proofErr w:type="spellEnd"/>
          </w:p>
        </w:tc>
        <w:tc>
          <w:tcPr>
            <w:tcW w:w="960" w:type="dxa"/>
            <w:noWrap/>
            <w:hideMark/>
          </w:tcPr>
          <w:p w14:paraId="71A8785C" w14:textId="77777777" w:rsidR="00A45215" w:rsidRPr="00A45215" w:rsidRDefault="00A45215" w:rsidP="00A45215">
            <w:pPr>
              <w:rPr>
                <w:b/>
                <w:bCs/>
              </w:rPr>
            </w:pPr>
            <w:r w:rsidRPr="00A45215">
              <w:rPr>
                <w:b/>
                <w:bCs/>
              </w:rPr>
              <w:t>Rent</w:t>
            </w:r>
          </w:p>
        </w:tc>
        <w:tc>
          <w:tcPr>
            <w:tcW w:w="960" w:type="dxa"/>
            <w:noWrap/>
            <w:hideMark/>
          </w:tcPr>
          <w:p w14:paraId="671E46CC" w14:textId="77777777" w:rsidR="00A45215" w:rsidRPr="00A45215" w:rsidRDefault="00A45215" w:rsidP="00A45215">
            <w:pPr>
              <w:rPr>
                <w:b/>
                <w:bCs/>
              </w:rPr>
            </w:pPr>
            <w:proofErr w:type="spellStart"/>
            <w:r w:rsidRPr="00A45215">
              <w:rPr>
                <w:b/>
                <w:bCs/>
              </w:rPr>
              <w:t>Groceries</w:t>
            </w:r>
            <w:proofErr w:type="spellEnd"/>
          </w:p>
        </w:tc>
        <w:tc>
          <w:tcPr>
            <w:tcW w:w="1420" w:type="dxa"/>
            <w:noWrap/>
            <w:hideMark/>
          </w:tcPr>
          <w:p w14:paraId="0F8EF72C" w14:textId="77777777" w:rsidR="00A45215" w:rsidRPr="00A45215" w:rsidRDefault="00A45215" w:rsidP="00A45215">
            <w:pPr>
              <w:rPr>
                <w:b/>
                <w:bCs/>
              </w:rPr>
            </w:pPr>
            <w:proofErr w:type="spellStart"/>
            <w:r w:rsidRPr="00A45215">
              <w:rPr>
                <w:b/>
                <w:bCs/>
              </w:rPr>
              <w:t>RecreationCost</w:t>
            </w:r>
            <w:proofErr w:type="spellEnd"/>
          </w:p>
        </w:tc>
        <w:tc>
          <w:tcPr>
            <w:tcW w:w="1479" w:type="dxa"/>
            <w:noWrap/>
            <w:hideMark/>
          </w:tcPr>
          <w:p w14:paraId="7AAD1E82" w14:textId="77777777" w:rsidR="00A45215" w:rsidRPr="00A45215" w:rsidRDefault="00A45215" w:rsidP="00A45215">
            <w:pPr>
              <w:rPr>
                <w:b/>
                <w:bCs/>
              </w:rPr>
            </w:pPr>
            <w:proofErr w:type="spellStart"/>
            <w:r w:rsidRPr="00A45215">
              <w:rPr>
                <w:b/>
                <w:bCs/>
              </w:rPr>
              <w:t>HealthcarePrice</w:t>
            </w:r>
            <w:proofErr w:type="spellEnd"/>
          </w:p>
        </w:tc>
        <w:tc>
          <w:tcPr>
            <w:tcW w:w="2050" w:type="dxa"/>
            <w:noWrap/>
            <w:hideMark/>
          </w:tcPr>
          <w:p w14:paraId="5E786506" w14:textId="77777777" w:rsidR="00A45215" w:rsidRPr="00A45215" w:rsidRDefault="00A45215" w:rsidP="00A45215">
            <w:pPr>
              <w:rPr>
                <w:b/>
                <w:bCs/>
              </w:rPr>
            </w:pPr>
            <w:proofErr w:type="spellStart"/>
            <w:r w:rsidRPr="00A45215">
              <w:rPr>
                <w:b/>
                <w:bCs/>
              </w:rPr>
              <w:t>AvgMntTransportCost</w:t>
            </w:r>
            <w:proofErr w:type="spellEnd"/>
          </w:p>
        </w:tc>
      </w:tr>
      <w:tr w:rsidR="00A45215" w:rsidRPr="00A45215" w14:paraId="49C10040" w14:textId="77777777" w:rsidTr="00A45215">
        <w:trPr>
          <w:trHeight w:val="288"/>
        </w:trPr>
        <w:tc>
          <w:tcPr>
            <w:tcW w:w="960" w:type="dxa"/>
            <w:noWrap/>
            <w:hideMark/>
          </w:tcPr>
          <w:p w14:paraId="668FFCDD" w14:textId="77777777" w:rsidR="00A45215" w:rsidRPr="00A45215" w:rsidRDefault="00A45215">
            <w:proofErr w:type="spellStart"/>
            <w:r w:rsidRPr="00A45215">
              <w:t>Belgium</w:t>
            </w:r>
            <w:proofErr w:type="spellEnd"/>
          </w:p>
        </w:tc>
        <w:tc>
          <w:tcPr>
            <w:tcW w:w="1991" w:type="dxa"/>
            <w:noWrap/>
            <w:hideMark/>
          </w:tcPr>
          <w:p w14:paraId="3CE4865F" w14:textId="77777777" w:rsidR="00A45215" w:rsidRPr="00A45215" w:rsidRDefault="00A45215">
            <w:r w:rsidRPr="00A45215">
              <w:t xml:space="preserve">University </w:t>
            </w:r>
            <w:proofErr w:type="spellStart"/>
            <w:r w:rsidRPr="00A45215">
              <w:t>of</w:t>
            </w:r>
            <w:proofErr w:type="spellEnd"/>
            <w:r w:rsidRPr="00A45215">
              <w:t xml:space="preserve"> </w:t>
            </w:r>
            <w:proofErr w:type="spellStart"/>
            <w:r w:rsidRPr="00A45215">
              <w:t>Antwerp</w:t>
            </w:r>
            <w:proofErr w:type="spellEnd"/>
          </w:p>
        </w:tc>
        <w:tc>
          <w:tcPr>
            <w:tcW w:w="1155" w:type="dxa"/>
            <w:noWrap/>
            <w:hideMark/>
          </w:tcPr>
          <w:p w14:paraId="2603CD6B" w14:textId="77777777" w:rsidR="00A45215" w:rsidRPr="00A45215" w:rsidRDefault="00A45215" w:rsidP="00A45215">
            <w:r w:rsidRPr="00A45215">
              <w:t>108</w:t>
            </w:r>
          </w:p>
        </w:tc>
        <w:tc>
          <w:tcPr>
            <w:tcW w:w="960" w:type="dxa"/>
            <w:noWrap/>
            <w:hideMark/>
          </w:tcPr>
          <w:p w14:paraId="7AEC52B7" w14:textId="77777777" w:rsidR="00A45215" w:rsidRPr="00A45215" w:rsidRDefault="00A45215" w:rsidP="00A45215">
            <w:r w:rsidRPr="00A45215">
              <w:t>6000</w:t>
            </w:r>
          </w:p>
        </w:tc>
        <w:tc>
          <w:tcPr>
            <w:tcW w:w="1316" w:type="dxa"/>
            <w:noWrap/>
            <w:hideMark/>
          </w:tcPr>
          <w:p w14:paraId="572E364F" w14:textId="77777777" w:rsidR="00A45215" w:rsidRPr="00A45215" w:rsidRDefault="00A45215" w:rsidP="00A45215">
            <w:r w:rsidRPr="00A45215">
              <w:t>16</w:t>
            </w:r>
          </w:p>
        </w:tc>
        <w:tc>
          <w:tcPr>
            <w:tcW w:w="1502" w:type="dxa"/>
            <w:noWrap/>
            <w:hideMark/>
          </w:tcPr>
          <w:p w14:paraId="22E64A0B" w14:textId="77777777" w:rsidR="00A45215" w:rsidRPr="00A45215" w:rsidRDefault="00A45215" w:rsidP="00A45215">
            <w:r w:rsidRPr="00A45215">
              <w:t>25</w:t>
            </w:r>
          </w:p>
        </w:tc>
        <w:tc>
          <w:tcPr>
            <w:tcW w:w="1452" w:type="dxa"/>
            <w:noWrap/>
            <w:hideMark/>
          </w:tcPr>
          <w:p w14:paraId="77B35D90" w14:textId="77777777" w:rsidR="00A45215" w:rsidRPr="00A45215" w:rsidRDefault="00A45215" w:rsidP="00A45215">
            <w:r w:rsidRPr="00A45215">
              <w:t>87</w:t>
            </w:r>
          </w:p>
        </w:tc>
        <w:tc>
          <w:tcPr>
            <w:tcW w:w="1175" w:type="dxa"/>
            <w:noWrap/>
            <w:hideMark/>
          </w:tcPr>
          <w:p w14:paraId="371947C9" w14:textId="77777777" w:rsidR="00A45215" w:rsidRPr="00A45215" w:rsidRDefault="00A45215" w:rsidP="00A45215">
            <w:r w:rsidRPr="00A45215">
              <w:t>1500</w:t>
            </w:r>
          </w:p>
        </w:tc>
        <w:tc>
          <w:tcPr>
            <w:tcW w:w="960" w:type="dxa"/>
            <w:noWrap/>
            <w:hideMark/>
          </w:tcPr>
          <w:p w14:paraId="5FE3C834" w14:textId="77777777" w:rsidR="00A45215" w:rsidRPr="00A45215" w:rsidRDefault="00A45215" w:rsidP="00A45215">
            <w:r w:rsidRPr="00A45215">
              <w:t>650</w:t>
            </w:r>
          </w:p>
        </w:tc>
        <w:tc>
          <w:tcPr>
            <w:tcW w:w="960" w:type="dxa"/>
            <w:noWrap/>
            <w:hideMark/>
          </w:tcPr>
          <w:p w14:paraId="40845918" w14:textId="77777777" w:rsidR="00A45215" w:rsidRPr="00A45215" w:rsidRDefault="00A45215" w:rsidP="00A45215">
            <w:r w:rsidRPr="00A45215">
              <w:t>300</w:t>
            </w:r>
          </w:p>
        </w:tc>
        <w:tc>
          <w:tcPr>
            <w:tcW w:w="1420" w:type="dxa"/>
            <w:noWrap/>
            <w:hideMark/>
          </w:tcPr>
          <w:p w14:paraId="305ABE45" w14:textId="77777777" w:rsidR="00A45215" w:rsidRPr="00A45215" w:rsidRDefault="00A45215" w:rsidP="00A45215">
            <w:r w:rsidRPr="00A45215">
              <w:t>150</w:t>
            </w:r>
          </w:p>
        </w:tc>
        <w:tc>
          <w:tcPr>
            <w:tcW w:w="1479" w:type="dxa"/>
            <w:noWrap/>
            <w:hideMark/>
          </w:tcPr>
          <w:p w14:paraId="24421AA9" w14:textId="77777777" w:rsidR="00A45215" w:rsidRPr="00A45215" w:rsidRDefault="00A45215" w:rsidP="00A45215">
            <w:r w:rsidRPr="00A45215">
              <w:t>400</w:t>
            </w:r>
          </w:p>
        </w:tc>
        <w:tc>
          <w:tcPr>
            <w:tcW w:w="2050" w:type="dxa"/>
            <w:noWrap/>
            <w:hideMark/>
          </w:tcPr>
          <w:p w14:paraId="170584B6" w14:textId="77777777" w:rsidR="00A45215" w:rsidRPr="00A45215" w:rsidRDefault="00A45215" w:rsidP="00A45215">
            <w:r w:rsidRPr="00A45215">
              <w:t>50</w:t>
            </w:r>
          </w:p>
        </w:tc>
      </w:tr>
      <w:tr w:rsidR="00A45215" w:rsidRPr="00A45215" w14:paraId="094C6D7D" w14:textId="77777777" w:rsidTr="00A45215">
        <w:trPr>
          <w:trHeight w:val="288"/>
        </w:trPr>
        <w:tc>
          <w:tcPr>
            <w:tcW w:w="960" w:type="dxa"/>
            <w:noWrap/>
            <w:hideMark/>
          </w:tcPr>
          <w:p w14:paraId="0C3371B1" w14:textId="77777777" w:rsidR="00A45215" w:rsidRPr="00A45215" w:rsidRDefault="00A45215">
            <w:proofErr w:type="spellStart"/>
            <w:r w:rsidRPr="00A45215">
              <w:t>Belgium</w:t>
            </w:r>
            <w:proofErr w:type="spellEnd"/>
          </w:p>
        </w:tc>
        <w:tc>
          <w:tcPr>
            <w:tcW w:w="1991" w:type="dxa"/>
            <w:noWrap/>
            <w:hideMark/>
          </w:tcPr>
          <w:p w14:paraId="2C9D4FFF" w14:textId="77777777" w:rsidR="00A45215" w:rsidRPr="00A45215" w:rsidRDefault="00A45215">
            <w:r w:rsidRPr="00A45215">
              <w:t xml:space="preserve">University </w:t>
            </w:r>
            <w:proofErr w:type="spellStart"/>
            <w:r w:rsidRPr="00A45215">
              <w:t>of</w:t>
            </w:r>
            <w:proofErr w:type="spellEnd"/>
            <w:r w:rsidRPr="00A45215">
              <w:t xml:space="preserve"> </w:t>
            </w:r>
            <w:proofErr w:type="spellStart"/>
            <w:r w:rsidRPr="00A45215">
              <w:t>Antwerp</w:t>
            </w:r>
            <w:proofErr w:type="spellEnd"/>
          </w:p>
        </w:tc>
        <w:tc>
          <w:tcPr>
            <w:tcW w:w="1155" w:type="dxa"/>
            <w:noWrap/>
            <w:hideMark/>
          </w:tcPr>
          <w:p w14:paraId="2A12A20F" w14:textId="77777777" w:rsidR="00A45215" w:rsidRPr="00A45215" w:rsidRDefault="00A45215" w:rsidP="00A45215">
            <w:r w:rsidRPr="00A45215">
              <w:t>125</w:t>
            </w:r>
          </w:p>
        </w:tc>
        <w:tc>
          <w:tcPr>
            <w:tcW w:w="960" w:type="dxa"/>
            <w:noWrap/>
            <w:hideMark/>
          </w:tcPr>
          <w:p w14:paraId="27DFEAAC" w14:textId="77777777" w:rsidR="00A45215" w:rsidRPr="00A45215" w:rsidRDefault="00A45215" w:rsidP="00A45215">
            <w:r w:rsidRPr="00A45215">
              <w:t>6000</w:t>
            </w:r>
          </w:p>
        </w:tc>
        <w:tc>
          <w:tcPr>
            <w:tcW w:w="1316" w:type="dxa"/>
            <w:noWrap/>
            <w:hideMark/>
          </w:tcPr>
          <w:p w14:paraId="543A9E6D" w14:textId="77777777" w:rsidR="00A45215" w:rsidRPr="00A45215" w:rsidRDefault="00A45215" w:rsidP="00A45215">
            <w:r w:rsidRPr="00A45215">
              <w:t>19</w:t>
            </w:r>
          </w:p>
        </w:tc>
        <w:tc>
          <w:tcPr>
            <w:tcW w:w="1502" w:type="dxa"/>
            <w:noWrap/>
            <w:hideMark/>
          </w:tcPr>
          <w:p w14:paraId="67DCA28C" w14:textId="77777777" w:rsidR="00A45215" w:rsidRPr="00A45215" w:rsidRDefault="00A45215" w:rsidP="00A45215">
            <w:r w:rsidRPr="00A45215">
              <w:t>30</w:t>
            </w:r>
          </w:p>
        </w:tc>
        <w:tc>
          <w:tcPr>
            <w:tcW w:w="1452" w:type="dxa"/>
            <w:noWrap/>
            <w:hideMark/>
          </w:tcPr>
          <w:p w14:paraId="1654C4BB" w14:textId="77777777" w:rsidR="00A45215" w:rsidRPr="00A45215" w:rsidRDefault="00A45215" w:rsidP="00A45215">
            <w:r w:rsidRPr="00A45215">
              <w:t>87</w:t>
            </w:r>
          </w:p>
        </w:tc>
        <w:tc>
          <w:tcPr>
            <w:tcW w:w="1175" w:type="dxa"/>
            <w:noWrap/>
            <w:hideMark/>
          </w:tcPr>
          <w:p w14:paraId="4D0BF4AD" w14:textId="77777777" w:rsidR="00A45215" w:rsidRPr="00A45215" w:rsidRDefault="00A45215" w:rsidP="00A45215">
            <w:r w:rsidRPr="00A45215">
              <w:t>1300</w:t>
            </w:r>
          </w:p>
        </w:tc>
        <w:tc>
          <w:tcPr>
            <w:tcW w:w="960" w:type="dxa"/>
            <w:noWrap/>
            <w:hideMark/>
          </w:tcPr>
          <w:p w14:paraId="5EB67A45" w14:textId="77777777" w:rsidR="00A45215" w:rsidRPr="00A45215" w:rsidRDefault="00A45215" w:rsidP="00A45215">
            <w:r w:rsidRPr="00A45215">
              <w:t>600</w:t>
            </w:r>
          </w:p>
        </w:tc>
        <w:tc>
          <w:tcPr>
            <w:tcW w:w="960" w:type="dxa"/>
            <w:noWrap/>
            <w:hideMark/>
          </w:tcPr>
          <w:p w14:paraId="197D98B6" w14:textId="77777777" w:rsidR="00A45215" w:rsidRPr="00A45215" w:rsidRDefault="00A45215" w:rsidP="00A45215">
            <w:r w:rsidRPr="00A45215">
              <w:t>300</w:t>
            </w:r>
          </w:p>
        </w:tc>
        <w:tc>
          <w:tcPr>
            <w:tcW w:w="1420" w:type="dxa"/>
            <w:noWrap/>
            <w:hideMark/>
          </w:tcPr>
          <w:p w14:paraId="02584A53" w14:textId="77777777" w:rsidR="00A45215" w:rsidRPr="00A45215" w:rsidRDefault="00A45215" w:rsidP="00A45215">
            <w:r w:rsidRPr="00A45215">
              <w:t>150</w:t>
            </w:r>
          </w:p>
        </w:tc>
        <w:tc>
          <w:tcPr>
            <w:tcW w:w="1479" w:type="dxa"/>
            <w:noWrap/>
            <w:hideMark/>
          </w:tcPr>
          <w:p w14:paraId="1027FB37" w14:textId="77777777" w:rsidR="00A45215" w:rsidRPr="00A45215" w:rsidRDefault="00A45215" w:rsidP="00A45215">
            <w:r w:rsidRPr="00A45215">
              <w:t>300</w:t>
            </w:r>
          </w:p>
        </w:tc>
        <w:tc>
          <w:tcPr>
            <w:tcW w:w="2050" w:type="dxa"/>
            <w:noWrap/>
            <w:hideMark/>
          </w:tcPr>
          <w:p w14:paraId="68DD3523" w14:textId="77777777" w:rsidR="00A45215" w:rsidRPr="00A45215" w:rsidRDefault="00A45215" w:rsidP="00A45215">
            <w:r w:rsidRPr="00A45215">
              <w:t>50</w:t>
            </w:r>
          </w:p>
        </w:tc>
      </w:tr>
      <w:tr w:rsidR="00A45215" w:rsidRPr="00A45215" w14:paraId="2322A552" w14:textId="77777777" w:rsidTr="00A45215">
        <w:trPr>
          <w:trHeight w:val="288"/>
        </w:trPr>
        <w:tc>
          <w:tcPr>
            <w:tcW w:w="960" w:type="dxa"/>
            <w:noWrap/>
            <w:hideMark/>
          </w:tcPr>
          <w:p w14:paraId="54110BDB" w14:textId="77777777" w:rsidR="00A45215" w:rsidRPr="00A45215" w:rsidRDefault="00A45215">
            <w:proofErr w:type="spellStart"/>
            <w:r w:rsidRPr="00A45215">
              <w:t>Belgiu</w:t>
            </w:r>
            <w:r w:rsidRPr="00A45215">
              <w:lastRenderedPageBreak/>
              <w:t>m</w:t>
            </w:r>
            <w:proofErr w:type="spellEnd"/>
          </w:p>
        </w:tc>
        <w:tc>
          <w:tcPr>
            <w:tcW w:w="1991" w:type="dxa"/>
            <w:noWrap/>
            <w:hideMark/>
          </w:tcPr>
          <w:p w14:paraId="2D00BA49" w14:textId="77777777" w:rsidR="00A45215" w:rsidRPr="00A45215" w:rsidRDefault="00A45215">
            <w:r w:rsidRPr="00A45215">
              <w:lastRenderedPageBreak/>
              <w:t xml:space="preserve">University </w:t>
            </w:r>
            <w:proofErr w:type="spellStart"/>
            <w:r w:rsidRPr="00A45215">
              <w:t>of</w:t>
            </w:r>
            <w:proofErr w:type="spellEnd"/>
            <w:r w:rsidRPr="00A45215">
              <w:t xml:space="preserve"> </w:t>
            </w:r>
            <w:proofErr w:type="spellStart"/>
            <w:r w:rsidRPr="00A45215">
              <w:lastRenderedPageBreak/>
              <w:t>Antwerp</w:t>
            </w:r>
            <w:proofErr w:type="spellEnd"/>
          </w:p>
        </w:tc>
        <w:tc>
          <w:tcPr>
            <w:tcW w:w="1155" w:type="dxa"/>
            <w:noWrap/>
            <w:hideMark/>
          </w:tcPr>
          <w:p w14:paraId="0FF74150" w14:textId="77777777" w:rsidR="00A45215" w:rsidRPr="00A45215" w:rsidRDefault="00A45215" w:rsidP="00A45215">
            <w:r w:rsidRPr="00A45215">
              <w:lastRenderedPageBreak/>
              <w:t>204</w:t>
            </w:r>
          </w:p>
        </w:tc>
        <w:tc>
          <w:tcPr>
            <w:tcW w:w="960" w:type="dxa"/>
            <w:noWrap/>
            <w:hideMark/>
          </w:tcPr>
          <w:p w14:paraId="1B9155C8" w14:textId="77777777" w:rsidR="00A45215" w:rsidRPr="00A45215" w:rsidRDefault="00A45215" w:rsidP="00A45215">
            <w:r w:rsidRPr="00A45215">
              <w:t>3500</w:t>
            </w:r>
          </w:p>
        </w:tc>
        <w:tc>
          <w:tcPr>
            <w:tcW w:w="1316" w:type="dxa"/>
            <w:noWrap/>
            <w:hideMark/>
          </w:tcPr>
          <w:p w14:paraId="3194AA94" w14:textId="77777777" w:rsidR="00A45215" w:rsidRPr="00A45215" w:rsidRDefault="00A45215" w:rsidP="00A45215">
            <w:r w:rsidRPr="00A45215">
              <w:t>20</w:t>
            </w:r>
          </w:p>
        </w:tc>
        <w:tc>
          <w:tcPr>
            <w:tcW w:w="1502" w:type="dxa"/>
            <w:noWrap/>
            <w:hideMark/>
          </w:tcPr>
          <w:p w14:paraId="2F60D033" w14:textId="77777777" w:rsidR="00A45215" w:rsidRPr="00A45215" w:rsidRDefault="00A45215" w:rsidP="00A45215">
            <w:r w:rsidRPr="00A45215">
              <w:t>40</w:t>
            </w:r>
          </w:p>
        </w:tc>
        <w:tc>
          <w:tcPr>
            <w:tcW w:w="1452" w:type="dxa"/>
            <w:noWrap/>
            <w:hideMark/>
          </w:tcPr>
          <w:p w14:paraId="3020059A" w14:textId="77777777" w:rsidR="00A45215" w:rsidRPr="00A45215" w:rsidRDefault="00A45215" w:rsidP="00A45215">
            <w:r w:rsidRPr="00A45215">
              <w:t>87</w:t>
            </w:r>
          </w:p>
        </w:tc>
        <w:tc>
          <w:tcPr>
            <w:tcW w:w="1175" w:type="dxa"/>
            <w:noWrap/>
            <w:hideMark/>
          </w:tcPr>
          <w:p w14:paraId="5783ACF3" w14:textId="77777777" w:rsidR="00A45215" w:rsidRPr="00A45215" w:rsidRDefault="00A45215" w:rsidP="00A45215">
            <w:r w:rsidRPr="00A45215">
              <w:t>1100</w:t>
            </w:r>
          </w:p>
        </w:tc>
        <w:tc>
          <w:tcPr>
            <w:tcW w:w="960" w:type="dxa"/>
            <w:noWrap/>
            <w:hideMark/>
          </w:tcPr>
          <w:p w14:paraId="718ED578" w14:textId="77777777" w:rsidR="00A45215" w:rsidRPr="00A45215" w:rsidRDefault="00A45215" w:rsidP="00A45215">
            <w:r w:rsidRPr="00A45215">
              <w:t>450</w:t>
            </w:r>
          </w:p>
        </w:tc>
        <w:tc>
          <w:tcPr>
            <w:tcW w:w="960" w:type="dxa"/>
            <w:noWrap/>
            <w:hideMark/>
          </w:tcPr>
          <w:p w14:paraId="0FA04BB7" w14:textId="77777777" w:rsidR="00A45215" w:rsidRPr="00A45215" w:rsidRDefault="00A45215" w:rsidP="00A45215">
            <w:r w:rsidRPr="00A45215">
              <w:t>250</w:t>
            </w:r>
          </w:p>
        </w:tc>
        <w:tc>
          <w:tcPr>
            <w:tcW w:w="1420" w:type="dxa"/>
            <w:noWrap/>
            <w:hideMark/>
          </w:tcPr>
          <w:p w14:paraId="13856D58" w14:textId="77777777" w:rsidR="00A45215" w:rsidRPr="00A45215" w:rsidRDefault="00A45215" w:rsidP="00A45215">
            <w:r w:rsidRPr="00A45215">
              <w:t>150</w:t>
            </w:r>
          </w:p>
        </w:tc>
        <w:tc>
          <w:tcPr>
            <w:tcW w:w="1479" w:type="dxa"/>
            <w:noWrap/>
            <w:hideMark/>
          </w:tcPr>
          <w:p w14:paraId="00C095D9" w14:textId="77777777" w:rsidR="00A45215" w:rsidRPr="00A45215" w:rsidRDefault="00A45215" w:rsidP="00A45215">
            <w:r w:rsidRPr="00A45215">
              <w:t>250</w:t>
            </w:r>
          </w:p>
        </w:tc>
        <w:tc>
          <w:tcPr>
            <w:tcW w:w="2050" w:type="dxa"/>
            <w:noWrap/>
            <w:hideMark/>
          </w:tcPr>
          <w:p w14:paraId="7741673E" w14:textId="77777777" w:rsidR="00A45215" w:rsidRPr="00A45215" w:rsidRDefault="00A45215" w:rsidP="00A45215">
            <w:r w:rsidRPr="00A45215">
              <w:t>45</w:t>
            </w:r>
          </w:p>
        </w:tc>
      </w:tr>
      <w:tr w:rsidR="00A45215" w:rsidRPr="00A45215" w14:paraId="67E77B89" w14:textId="77777777" w:rsidTr="00A45215">
        <w:trPr>
          <w:trHeight w:val="288"/>
        </w:trPr>
        <w:tc>
          <w:tcPr>
            <w:tcW w:w="960" w:type="dxa"/>
            <w:noWrap/>
            <w:hideMark/>
          </w:tcPr>
          <w:p w14:paraId="032CFA1C" w14:textId="77777777" w:rsidR="00A45215" w:rsidRPr="00A45215" w:rsidRDefault="00A45215">
            <w:proofErr w:type="spellStart"/>
            <w:r w:rsidRPr="00A45215">
              <w:t>Belgium</w:t>
            </w:r>
            <w:proofErr w:type="spellEnd"/>
          </w:p>
        </w:tc>
        <w:tc>
          <w:tcPr>
            <w:tcW w:w="1991" w:type="dxa"/>
            <w:noWrap/>
            <w:hideMark/>
          </w:tcPr>
          <w:p w14:paraId="6F83A3F0" w14:textId="77777777" w:rsidR="00A45215" w:rsidRPr="00A45215" w:rsidRDefault="00A45215">
            <w:r w:rsidRPr="00A45215">
              <w:t xml:space="preserve">University </w:t>
            </w:r>
            <w:proofErr w:type="spellStart"/>
            <w:r w:rsidRPr="00A45215">
              <w:t>of</w:t>
            </w:r>
            <w:proofErr w:type="spellEnd"/>
            <w:r w:rsidRPr="00A45215">
              <w:t xml:space="preserve"> </w:t>
            </w:r>
            <w:proofErr w:type="spellStart"/>
            <w:r w:rsidRPr="00A45215">
              <w:t>Antwerp</w:t>
            </w:r>
            <w:proofErr w:type="spellEnd"/>
          </w:p>
        </w:tc>
        <w:tc>
          <w:tcPr>
            <w:tcW w:w="1155" w:type="dxa"/>
            <w:noWrap/>
            <w:hideMark/>
          </w:tcPr>
          <w:p w14:paraId="28352EFE" w14:textId="77777777" w:rsidR="00A45215" w:rsidRPr="00A45215" w:rsidRDefault="00A45215" w:rsidP="00A45215">
            <w:r w:rsidRPr="00A45215">
              <w:t>291</w:t>
            </w:r>
          </w:p>
        </w:tc>
        <w:tc>
          <w:tcPr>
            <w:tcW w:w="960" w:type="dxa"/>
            <w:noWrap/>
            <w:hideMark/>
          </w:tcPr>
          <w:p w14:paraId="1B5899F9" w14:textId="77777777" w:rsidR="00A45215" w:rsidRPr="00A45215" w:rsidRDefault="00A45215" w:rsidP="00A45215">
            <w:r w:rsidRPr="00A45215">
              <w:t>6000</w:t>
            </w:r>
          </w:p>
        </w:tc>
        <w:tc>
          <w:tcPr>
            <w:tcW w:w="1316" w:type="dxa"/>
            <w:noWrap/>
            <w:hideMark/>
          </w:tcPr>
          <w:p w14:paraId="311794D0" w14:textId="77777777" w:rsidR="00A45215" w:rsidRPr="00A45215" w:rsidRDefault="00A45215" w:rsidP="00A45215">
            <w:r w:rsidRPr="00A45215">
              <w:t>18</w:t>
            </w:r>
          </w:p>
        </w:tc>
        <w:tc>
          <w:tcPr>
            <w:tcW w:w="1502" w:type="dxa"/>
            <w:noWrap/>
            <w:hideMark/>
          </w:tcPr>
          <w:p w14:paraId="70B4C19B" w14:textId="77777777" w:rsidR="00A45215" w:rsidRPr="00A45215" w:rsidRDefault="00A45215" w:rsidP="00A45215">
            <w:r w:rsidRPr="00A45215">
              <w:t>35</w:t>
            </w:r>
          </w:p>
        </w:tc>
        <w:tc>
          <w:tcPr>
            <w:tcW w:w="1452" w:type="dxa"/>
            <w:noWrap/>
            <w:hideMark/>
          </w:tcPr>
          <w:p w14:paraId="6174538A" w14:textId="77777777" w:rsidR="00A45215" w:rsidRPr="00A45215" w:rsidRDefault="00A45215" w:rsidP="00A45215">
            <w:r w:rsidRPr="00A45215">
              <w:t>88</w:t>
            </w:r>
          </w:p>
        </w:tc>
        <w:tc>
          <w:tcPr>
            <w:tcW w:w="1175" w:type="dxa"/>
            <w:noWrap/>
            <w:hideMark/>
          </w:tcPr>
          <w:p w14:paraId="46B5B544" w14:textId="77777777" w:rsidR="00A45215" w:rsidRPr="00A45215" w:rsidRDefault="00A45215" w:rsidP="00A45215">
            <w:r w:rsidRPr="00A45215">
              <w:t>1400</w:t>
            </w:r>
          </w:p>
        </w:tc>
        <w:tc>
          <w:tcPr>
            <w:tcW w:w="960" w:type="dxa"/>
            <w:noWrap/>
            <w:hideMark/>
          </w:tcPr>
          <w:p w14:paraId="43F7CD44" w14:textId="77777777" w:rsidR="00A45215" w:rsidRPr="00A45215" w:rsidRDefault="00A45215" w:rsidP="00A45215">
            <w:r w:rsidRPr="00A45215">
              <w:t>600</w:t>
            </w:r>
          </w:p>
        </w:tc>
        <w:tc>
          <w:tcPr>
            <w:tcW w:w="960" w:type="dxa"/>
            <w:noWrap/>
            <w:hideMark/>
          </w:tcPr>
          <w:p w14:paraId="148A8232" w14:textId="77777777" w:rsidR="00A45215" w:rsidRPr="00A45215" w:rsidRDefault="00A45215" w:rsidP="00A45215">
            <w:r w:rsidRPr="00A45215">
              <w:t>300</w:t>
            </w:r>
          </w:p>
        </w:tc>
        <w:tc>
          <w:tcPr>
            <w:tcW w:w="1420" w:type="dxa"/>
            <w:noWrap/>
            <w:hideMark/>
          </w:tcPr>
          <w:p w14:paraId="20B17F7F" w14:textId="77777777" w:rsidR="00A45215" w:rsidRPr="00A45215" w:rsidRDefault="00A45215" w:rsidP="00A45215">
            <w:r w:rsidRPr="00A45215">
              <w:t>150</w:t>
            </w:r>
          </w:p>
        </w:tc>
        <w:tc>
          <w:tcPr>
            <w:tcW w:w="1479" w:type="dxa"/>
            <w:noWrap/>
            <w:hideMark/>
          </w:tcPr>
          <w:p w14:paraId="547501FA" w14:textId="77777777" w:rsidR="00A45215" w:rsidRPr="00A45215" w:rsidRDefault="00A45215" w:rsidP="00A45215">
            <w:r w:rsidRPr="00A45215">
              <w:t>250</w:t>
            </w:r>
          </w:p>
        </w:tc>
        <w:tc>
          <w:tcPr>
            <w:tcW w:w="2050" w:type="dxa"/>
            <w:noWrap/>
            <w:hideMark/>
          </w:tcPr>
          <w:p w14:paraId="27D9C1AB" w14:textId="77777777" w:rsidR="00A45215" w:rsidRPr="00A45215" w:rsidRDefault="00A45215" w:rsidP="00A45215">
            <w:r w:rsidRPr="00A45215">
              <w:t>60</w:t>
            </w:r>
          </w:p>
        </w:tc>
      </w:tr>
      <w:tr w:rsidR="00A45215" w:rsidRPr="00A45215" w14:paraId="4029BE02" w14:textId="77777777" w:rsidTr="00A45215">
        <w:trPr>
          <w:trHeight w:val="288"/>
        </w:trPr>
        <w:tc>
          <w:tcPr>
            <w:tcW w:w="960" w:type="dxa"/>
            <w:noWrap/>
            <w:hideMark/>
          </w:tcPr>
          <w:p w14:paraId="367B1C60" w14:textId="77777777" w:rsidR="00A45215" w:rsidRPr="00A45215" w:rsidRDefault="00A45215">
            <w:proofErr w:type="spellStart"/>
            <w:r w:rsidRPr="00A45215">
              <w:t>Belgium</w:t>
            </w:r>
            <w:proofErr w:type="spellEnd"/>
          </w:p>
        </w:tc>
        <w:tc>
          <w:tcPr>
            <w:tcW w:w="1991" w:type="dxa"/>
            <w:noWrap/>
            <w:hideMark/>
          </w:tcPr>
          <w:p w14:paraId="2BFC4E0B" w14:textId="77777777" w:rsidR="00A45215" w:rsidRPr="00A45215" w:rsidRDefault="00A45215">
            <w:r w:rsidRPr="00A45215">
              <w:t xml:space="preserve">University </w:t>
            </w:r>
            <w:proofErr w:type="spellStart"/>
            <w:r w:rsidRPr="00A45215">
              <w:t>of</w:t>
            </w:r>
            <w:proofErr w:type="spellEnd"/>
            <w:r w:rsidRPr="00A45215">
              <w:t xml:space="preserve"> </w:t>
            </w:r>
            <w:proofErr w:type="spellStart"/>
            <w:r w:rsidRPr="00A45215">
              <w:t>Antwerp</w:t>
            </w:r>
            <w:proofErr w:type="spellEnd"/>
          </w:p>
        </w:tc>
        <w:tc>
          <w:tcPr>
            <w:tcW w:w="1155" w:type="dxa"/>
            <w:noWrap/>
            <w:hideMark/>
          </w:tcPr>
          <w:p w14:paraId="094AB432" w14:textId="77777777" w:rsidR="00A45215" w:rsidRPr="00A45215" w:rsidRDefault="00A45215" w:rsidP="00A45215">
            <w:r w:rsidRPr="00A45215">
              <w:t>361</w:t>
            </w:r>
          </w:p>
        </w:tc>
        <w:tc>
          <w:tcPr>
            <w:tcW w:w="960" w:type="dxa"/>
            <w:noWrap/>
            <w:hideMark/>
          </w:tcPr>
          <w:p w14:paraId="11EF9E7C" w14:textId="77777777" w:rsidR="00A45215" w:rsidRPr="00A45215" w:rsidRDefault="00A45215" w:rsidP="00A45215">
            <w:r w:rsidRPr="00A45215">
              <w:t>3000</w:t>
            </w:r>
          </w:p>
        </w:tc>
        <w:tc>
          <w:tcPr>
            <w:tcW w:w="1316" w:type="dxa"/>
            <w:noWrap/>
            <w:hideMark/>
          </w:tcPr>
          <w:p w14:paraId="309FB6FE" w14:textId="77777777" w:rsidR="00A45215" w:rsidRPr="00A45215" w:rsidRDefault="00A45215" w:rsidP="00A45215">
            <w:r w:rsidRPr="00A45215">
              <w:t>18</w:t>
            </w:r>
          </w:p>
        </w:tc>
        <w:tc>
          <w:tcPr>
            <w:tcW w:w="1502" w:type="dxa"/>
            <w:noWrap/>
            <w:hideMark/>
          </w:tcPr>
          <w:p w14:paraId="7A3BEDBC" w14:textId="77777777" w:rsidR="00A45215" w:rsidRPr="00A45215" w:rsidRDefault="00A45215" w:rsidP="00A45215">
            <w:r w:rsidRPr="00A45215">
              <w:t>70</w:t>
            </w:r>
          </w:p>
        </w:tc>
        <w:tc>
          <w:tcPr>
            <w:tcW w:w="1452" w:type="dxa"/>
            <w:noWrap/>
            <w:hideMark/>
          </w:tcPr>
          <w:p w14:paraId="681C3FBA" w14:textId="77777777" w:rsidR="00A45215" w:rsidRPr="00A45215" w:rsidRDefault="00A45215" w:rsidP="00A45215">
            <w:r w:rsidRPr="00A45215">
              <w:t>85</w:t>
            </w:r>
          </w:p>
        </w:tc>
        <w:tc>
          <w:tcPr>
            <w:tcW w:w="1175" w:type="dxa"/>
            <w:noWrap/>
            <w:hideMark/>
          </w:tcPr>
          <w:p w14:paraId="1EC5BB48" w14:textId="77777777" w:rsidR="00A45215" w:rsidRPr="00A45215" w:rsidRDefault="00A45215" w:rsidP="00A45215">
            <w:r w:rsidRPr="00A45215">
              <w:t>1200</w:t>
            </w:r>
          </w:p>
        </w:tc>
        <w:tc>
          <w:tcPr>
            <w:tcW w:w="960" w:type="dxa"/>
            <w:noWrap/>
            <w:hideMark/>
          </w:tcPr>
          <w:p w14:paraId="22AE8489" w14:textId="77777777" w:rsidR="00A45215" w:rsidRPr="00A45215" w:rsidRDefault="00A45215" w:rsidP="00A45215">
            <w:r w:rsidRPr="00A45215">
              <w:t>500</w:t>
            </w:r>
          </w:p>
        </w:tc>
        <w:tc>
          <w:tcPr>
            <w:tcW w:w="960" w:type="dxa"/>
            <w:noWrap/>
            <w:hideMark/>
          </w:tcPr>
          <w:p w14:paraId="1C1F4B45" w14:textId="77777777" w:rsidR="00A45215" w:rsidRPr="00A45215" w:rsidRDefault="00A45215" w:rsidP="00A45215">
            <w:r w:rsidRPr="00A45215">
              <w:t>300</w:t>
            </w:r>
          </w:p>
        </w:tc>
        <w:tc>
          <w:tcPr>
            <w:tcW w:w="1420" w:type="dxa"/>
            <w:noWrap/>
            <w:hideMark/>
          </w:tcPr>
          <w:p w14:paraId="77976530" w14:textId="77777777" w:rsidR="00A45215" w:rsidRPr="00A45215" w:rsidRDefault="00A45215" w:rsidP="00A45215">
            <w:r w:rsidRPr="00A45215">
              <w:t>150</w:t>
            </w:r>
          </w:p>
        </w:tc>
        <w:tc>
          <w:tcPr>
            <w:tcW w:w="1479" w:type="dxa"/>
            <w:noWrap/>
            <w:hideMark/>
          </w:tcPr>
          <w:p w14:paraId="0611DB73" w14:textId="77777777" w:rsidR="00A45215" w:rsidRPr="00A45215" w:rsidRDefault="00A45215" w:rsidP="00A45215">
            <w:r w:rsidRPr="00A45215">
              <w:t>250</w:t>
            </w:r>
          </w:p>
        </w:tc>
        <w:tc>
          <w:tcPr>
            <w:tcW w:w="2050" w:type="dxa"/>
            <w:noWrap/>
            <w:hideMark/>
          </w:tcPr>
          <w:p w14:paraId="761C8BBD" w14:textId="77777777" w:rsidR="00A45215" w:rsidRPr="00A45215" w:rsidRDefault="00A45215" w:rsidP="00A45215">
            <w:r w:rsidRPr="00A45215">
              <w:t>50</w:t>
            </w:r>
          </w:p>
        </w:tc>
      </w:tr>
    </w:tbl>
    <w:p w14:paraId="1787754A" w14:textId="77777777" w:rsidR="00A45215" w:rsidRPr="00D41360" w:rsidRDefault="00A45215" w:rsidP="00572293"/>
    <w:p w14:paraId="77BF0070" w14:textId="77777777" w:rsidR="00572293" w:rsidRDefault="00572293" w:rsidP="00572293">
      <w:r w:rsidRPr="00D41360">
        <w:t xml:space="preserve">University </w:t>
      </w:r>
      <w:proofErr w:type="spellStart"/>
      <w:r w:rsidRPr="00D41360">
        <w:t>of</w:t>
      </w:r>
      <w:proofErr w:type="spellEnd"/>
      <w:r w:rsidRPr="00D41360">
        <w:t xml:space="preserve"> Oslo (5)</w:t>
      </w:r>
    </w:p>
    <w:p w14:paraId="0DCA0B4F" w14:textId="77777777" w:rsidR="00A45215" w:rsidRDefault="00A45215" w:rsidP="00572293"/>
    <w:tbl>
      <w:tblPr>
        <w:tblStyle w:val="Reetkatablice"/>
        <w:tblW w:w="0" w:type="auto"/>
        <w:tblLook w:val="04A0" w:firstRow="1" w:lastRow="0" w:firstColumn="1" w:lastColumn="0" w:noHBand="0" w:noVBand="1"/>
      </w:tblPr>
      <w:tblGrid>
        <w:gridCol w:w="532"/>
        <w:gridCol w:w="809"/>
        <w:gridCol w:w="682"/>
        <w:gridCol w:w="531"/>
        <w:gridCol w:w="753"/>
        <w:gridCol w:w="800"/>
        <w:gridCol w:w="796"/>
        <w:gridCol w:w="711"/>
        <w:gridCol w:w="531"/>
        <w:gridCol w:w="569"/>
        <w:gridCol w:w="776"/>
        <w:gridCol w:w="805"/>
        <w:gridCol w:w="1055"/>
      </w:tblGrid>
      <w:tr w:rsidR="00A45215" w:rsidRPr="00A45215" w14:paraId="27D40180" w14:textId="77777777" w:rsidTr="00A45215">
        <w:trPr>
          <w:trHeight w:val="288"/>
        </w:trPr>
        <w:tc>
          <w:tcPr>
            <w:tcW w:w="960" w:type="dxa"/>
            <w:noWrap/>
            <w:hideMark/>
          </w:tcPr>
          <w:p w14:paraId="5C22DB1C" w14:textId="77777777" w:rsidR="00A45215" w:rsidRPr="00A45215" w:rsidRDefault="00A45215" w:rsidP="00A45215">
            <w:pPr>
              <w:rPr>
                <w:b/>
                <w:bCs/>
                <w:lang w:val="en-US"/>
              </w:rPr>
            </w:pPr>
            <w:proofErr w:type="spellStart"/>
            <w:r w:rsidRPr="00A45215">
              <w:rPr>
                <w:b/>
                <w:bCs/>
              </w:rPr>
              <w:t>Country</w:t>
            </w:r>
            <w:proofErr w:type="spellEnd"/>
          </w:p>
        </w:tc>
        <w:tc>
          <w:tcPr>
            <w:tcW w:w="1614" w:type="dxa"/>
            <w:noWrap/>
            <w:hideMark/>
          </w:tcPr>
          <w:p w14:paraId="403C9D7C" w14:textId="77777777" w:rsidR="00A45215" w:rsidRPr="00A45215" w:rsidRDefault="00A45215" w:rsidP="00A45215">
            <w:pPr>
              <w:rPr>
                <w:b/>
                <w:bCs/>
              </w:rPr>
            </w:pPr>
            <w:r w:rsidRPr="00A45215">
              <w:rPr>
                <w:b/>
                <w:bCs/>
              </w:rPr>
              <w:t>University</w:t>
            </w:r>
          </w:p>
        </w:tc>
        <w:tc>
          <w:tcPr>
            <w:tcW w:w="1155" w:type="dxa"/>
            <w:noWrap/>
            <w:hideMark/>
          </w:tcPr>
          <w:p w14:paraId="70726F7E" w14:textId="77777777" w:rsidR="00A45215" w:rsidRPr="00A45215" w:rsidRDefault="00A45215" w:rsidP="00A45215">
            <w:pPr>
              <w:rPr>
                <w:b/>
                <w:bCs/>
              </w:rPr>
            </w:pPr>
            <w:proofErr w:type="spellStart"/>
            <w:r w:rsidRPr="00A45215">
              <w:rPr>
                <w:b/>
                <w:bCs/>
              </w:rPr>
              <w:t>CollegeRank</w:t>
            </w:r>
            <w:proofErr w:type="spellEnd"/>
          </w:p>
        </w:tc>
        <w:tc>
          <w:tcPr>
            <w:tcW w:w="960" w:type="dxa"/>
            <w:noWrap/>
            <w:hideMark/>
          </w:tcPr>
          <w:p w14:paraId="712C1F9E" w14:textId="77777777" w:rsidR="00A45215" w:rsidRPr="00A45215" w:rsidRDefault="00A45215" w:rsidP="00A45215">
            <w:pPr>
              <w:rPr>
                <w:b/>
                <w:bCs/>
              </w:rPr>
            </w:pPr>
            <w:proofErr w:type="spellStart"/>
            <w:r w:rsidRPr="00A45215">
              <w:rPr>
                <w:b/>
                <w:bCs/>
              </w:rPr>
              <w:t>Tuition</w:t>
            </w:r>
            <w:proofErr w:type="spellEnd"/>
          </w:p>
        </w:tc>
        <w:tc>
          <w:tcPr>
            <w:tcW w:w="1316" w:type="dxa"/>
            <w:noWrap/>
            <w:hideMark/>
          </w:tcPr>
          <w:p w14:paraId="44C5F180" w14:textId="77777777" w:rsidR="00A45215" w:rsidRPr="00A45215" w:rsidRDefault="00A45215" w:rsidP="00A45215">
            <w:pPr>
              <w:rPr>
                <w:b/>
                <w:bCs/>
              </w:rPr>
            </w:pPr>
            <w:proofErr w:type="spellStart"/>
            <w:r w:rsidRPr="00A45215">
              <w:rPr>
                <w:b/>
                <w:bCs/>
              </w:rPr>
              <w:t>PercOfIntStud</w:t>
            </w:r>
            <w:proofErr w:type="spellEnd"/>
          </w:p>
        </w:tc>
        <w:tc>
          <w:tcPr>
            <w:tcW w:w="1502" w:type="dxa"/>
            <w:noWrap/>
            <w:hideMark/>
          </w:tcPr>
          <w:p w14:paraId="78CE9423" w14:textId="77777777" w:rsidR="00A45215" w:rsidRPr="00A45215" w:rsidRDefault="00A45215" w:rsidP="00A45215">
            <w:pPr>
              <w:rPr>
                <w:b/>
                <w:bCs/>
              </w:rPr>
            </w:pPr>
            <w:proofErr w:type="spellStart"/>
            <w:r w:rsidRPr="00A45215">
              <w:rPr>
                <w:b/>
                <w:bCs/>
              </w:rPr>
              <w:t>AcceptanceRate</w:t>
            </w:r>
            <w:proofErr w:type="spellEnd"/>
          </w:p>
        </w:tc>
        <w:tc>
          <w:tcPr>
            <w:tcW w:w="1452" w:type="dxa"/>
            <w:noWrap/>
            <w:hideMark/>
          </w:tcPr>
          <w:p w14:paraId="2815FE59" w14:textId="77777777" w:rsidR="00A45215" w:rsidRPr="00A45215" w:rsidRDefault="00A45215" w:rsidP="00A45215">
            <w:pPr>
              <w:rPr>
                <w:b/>
                <w:bCs/>
              </w:rPr>
            </w:pPr>
            <w:proofErr w:type="spellStart"/>
            <w:r w:rsidRPr="00A45215">
              <w:rPr>
                <w:b/>
                <w:bCs/>
              </w:rPr>
              <w:t>AvgSafetyIndex</w:t>
            </w:r>
            <w:proofErr w:type="spellEnd"/>
          </w:p>
        </w:tc>
        <w:tc>
          <w:tcPr>
            <w:tcW w:w="1175" w:type="dxa"/>
            <w:noWrap/>
            <w:hideMark/>
          </w:tcPr>
          <w:p w14:paraId="6ECB6B14" w14:textId="77777777" w:rsidR="00A45215" w:rsidRPr="00A45215" w:rsidRDefault="00A45215" w:rsidP="00A45215">
            <w:pPr>
              <w:rPr>
                <w:b/>
                <w:bCs/>
              </w:rPr>
            </w:pPr>
            <w:proofErr w:type="spellStart"/>
            <w:r w:rsidRPr="00A45215">
              <w:rPr>
                <w:b/>
                <w:bCs/>
              </w:rPr>
              <w:t>CostOfLiving</w:t>
            </w:r>
            <w:proofErr w:type="spellEnd"/>
          </w:p>
        </w:tc>
        <w:tc>
          <w:tcPr>
            <w:tcW w:w="960" w:type="dxa"/>
            <w:noWrap/>
            <w:hideMark/>
          </w:tcPr>
          <w:p w14:paraId="0CD7DACD" w14:textId="77777777" w:rsidR="00A45215" w:rsidRPr="00A45215" w:rsidRDefault="00A45215" w:rsidP="00A45215">
            <w:pPr>
              <w:rPr>
                <w:b/>
                <w:bCs/>
              </w:rPr>
            </w:pPr>
            <w:r w:rsidRPr="00A45215">
              <w:rPr>
                <w:b/>
                <w:bCs/>
              </w:rPr>
              <w:t>Rent</w:t>
            </w:r>
          </w:p>
        </w:tc>
        <w:tc>
          <w:tcPr>
            <w:tcW w:w="960" w:type="dxa"/>
            <w:noWrap/>
            <w:hideMark/>
          </w:tcPr>
          <w:p w14:paraId="4FF199C0" w14:textId="77777777" w:rsidR="00A45215" w:rsidRPr="00A45215" w:rsidRDefault="00A45215" w:rsidP="00A45215">
            <w:pPr>
              <w:rPr>
                <w:b/>
                <w:bCs/>
              </w:rPr>
            </w:pPr>
            <w:proofErr w:type="spellStart"/>
            <w:r w:rsidRPr="00A45215">
              <w:rPr>
                <w:b/>
                <w:bCs/>
              </w:rPr>
              <w:t>Groceries</w:t>
            </w:r>
            <w:proofErr w:type="spellEnd"/>
          </w:p>
        </w:tc>
        <w:tc>
          <w:tcPr>
            <w:tcW w:w="1420" w:type="dxa"/>
            <w:noWrap/>
            <w:hideMark/>
          </w:tcPr>
          <w:p w14:paraId="02A44C32" w14:textId="77777777" w:rsidR="00A45215" w:rsidRPr="00A45215" w:rsidRDefault="00A45215" w:rsidP="00A45215">
            <w:pPr>
              <w:rPr>
                <w:b/>
                <w:bCs/>
              </w:rPr>
            </w:pPr>
            <w:proofErr w:type="spellStart"/>
            <w:r w:rsidRPr="00A45215">
              <w:rPr>
                <w:b/>
                <w:bCs/>
              </w:rPr>
              <w:t>RecreationCost</w:t>
            </w:r>
            <w:proofErr w:type="spellEnd"/>
          </w:p>
        </w:tc>
        <w:tc>
          <w:tcPr>
            <w:tcW w:w="1479" w:type="dxa"/>
            <w:noWrap/>
            <w:hideMark/>
          </w:tcPr>
          <w:p w14:paraId="740BCDC9" w14:textId="77777777" w:rsidR="00A45215" w:rsidRPr="00A45215" w:rsidRDefault="00A45215" w:rsidP="00A45215">
            <w:pPr>
              <w:rPr>
                <w:b/>
                <w:bCs/>
              </w:rPr>
            </w:pPr>
            <w:proofErr w:type="spellStart"/>
            <w:r w:rsidRPr="00A45215">
              <w:rPr>
                <w:b/>
                <w:bCs/>
              </w:rPr>
              <w:t>HealthcarePrice</w:t>
            </w:r>
            <w:proofErr w:type="spellEnd"/>
          </w:p>
        </w:tc>
        <w:tc>
          <w:tcPr>
            <w:tcW w:w="2050" w:type="dxa"/>
            <w:noWrap/>
            <w:hideMark/>
          </w:tcPr>
          <w:p w14:paraId="03E29DFF" w14:textId="77777777" w:rsidR="00A45215" w:rsidRPr="00A45215" w:rsidRDefault="00A45215" w:rsidP="00A45215">
            <w:pPr>
              <w:rPr>
                <w:b/>
                <w:bCs/>
              </w:rPr>
            </w:pPr>
            <w:proofErr w:type="spellStart"/>
            <w:r w:rsidRPr="00A45215">
              <w:rPr>
                <w:b/>
                <w:bCs/>
              </w:rPr>
              <w:t>AvgMntTransportCost</w:t>
            </w:r>
            <w:proofErr w:type="spellEnd"/>
          </w:p>
        </w:tc>
      </w:tr>
      <w:tr w:rsidR="00A45215" w:rsidRPr="00A45215" w14:paraId="2C2F7D88" w14:textId="77777777" w:rsidTr="00A45215">
        <w:trPr>
          <w:trHeight w:val="288"/>
        </w:trPr>
        <w:tc>
          <w:tcPr>
            <w:tcW w:w="960" w:type="dxa"/>
            <w:noWrap/>
            <w:hideMark/>
          </w:tcPr>
          <w:p w14:paraId="0B4A5861" w14:textId="77777777" w:rsidR="00A45215" w:rsidRPr="00A45215" w:rsidRDefault="00A45215">
            <w:proofErr w:type="spellStart"/>
            <w:r w:rsidRPr="00A45215">
              <w:t>Norway</w:t>
            </w:r>
            <w:proofErr w:type="spellEnd"/>
          </w:p>
        </w:tc>
        <w:tc>
          <w:tcPr>
            <w:tcW w:w="1614" w:type="dxa"/>
            <w:noWrap/>
            <w:hideMark/>
          </w:tcPr>
          <w:p w14:paraId="3E2D42A7" w14:textId="77777777" w:rsidR="00A45215" w:rsidRPr="00A45215" w:rsidRDefault="00A45215">
            <w:r w:rsidRPr="00A45215">
              <w:t xml:space="preserve">University </w:t>
            </w:r>
            <w:proofErr w:type="spellStart"/>
            <w:r w:rsidRPr="00A45215">
              <w:t>of</w:t>
            </w:r>
            <w:proofErr w:type="spellEnd"/>
            <w:r w:rsidRPr="00A45215">
              <w:t xml:space="preserve"> Oslo</w:t>
            </w:r>
          </w:p>
        </w:tc>
        <w:tc>
          <w:tcPr>
            <w:tcW w:w="1155" w:type="dxa"/>
            <w:noWrap/>
            <w:hideMark/>
          </w:tcPr>
          <w:p w14:paraId="6962CA18" w14:textId="77777777" w:rsidR="00A45215" w:rsidRPr="00A45215" w:rsidRDefault="00A45215" w:rsidP="00A45215">
            <w:r w:rsidRPr="00A45215">
              <w:t>74</w:t>
            </w:r>
          </w:p>
        </w:tc>
        <w:tc>
          <w:tcPr>
            <w:tcW w:w="960" w:type="dxa"/>
            <w:noWrap/>
            <w:hideMark/>
          </w:tcPr>
          <w:p w14:paraId="0DEFFB39" w14:textId="77777777" w:rsidR="00A45215" w:rsidRPr="00A45215" w:rsidRDefault="00A45215" w:rsidP="00A45215">
            <w:r w:rsidRPr="00A45215">
              <w:t>9000</w:t>
            </w:r>
          </w:p>
        </w:tc>
        <w:tc>
          <w:tcPr>
            <w:tcW w:w="1316" w:type="dxa"/>
            <w:noWrap/>
            <w:hideMark/>
          </w:tcPr>
          <w:p w14:paraId="4A8580E3" w14:textId="77777777" w:rsidR="00A45215" w:rsidRPr="00A45215" w:rsidRDefault="00A45215" w:rsidP="00A45215">
            <w:r w:rsidRPr="00A45215">
              <w:t>16</w:t>
            </w:r>
          </w:p>
        </w:tc>
        <w:tc>
          <w:tcPr>
            <w:tcW w:w="1502" w:type="dxa"/>
            <w:noWrap/>
            <w:hideMark/>
          </w:tcPr>
          <w:p w14:paraId="7EAE73BB" w14:textId="77777777" w:rsidR="00A45215" w:rsidRPr="00A45215" w:rsidRDefault="00A45215" w:rsidP="00A45215">
            <w:r w:rsidRPr="00A45215">
              <w:t>22</w:t>
            </w:r>
          </w:p>
        </w:tc>
        <w:tc>
          <w:tcPr>
            <w:tcW w:w="1452" w:type="dxa"/>
            <w:noWrap/>
            <w:hideMark/>
          </w:tcPr>
          <w:p w14:paraId="059AC306" w14:textId="77777777" w:rsidR="00A45215" w:rsidRPr="00A45215" w:rsidRDefault="00A45215" w:rsidP="00A45215">
            <w:r w:rsidRPr="00A45215">
              <w:t>94</w:t>
            </w:r>
          </w:p>
        </w:tc>
        <w:tc>
          <w:tcPr>
            <w:tcW w:w="1175" w:type="dxa"/>
            <w:noWrap/>
            <w:hideMark/>
          </w:tcPr>
          <w:p w14:paraId="1D387AD9" w14:textId="77777777" w:rsidR="00A45215" w:rsidRPr="00A45215" w:rsidRDefault="00A45215" w:rsidP="00A45215">
            <w:r w:rsidRPr="00A45215">
              <w:t>1900</w:t>
            </w:r>
          </w:p>
        </w:tc>
        <w:tc>
          <w:tcPr>
            <w:tcW w:w="960" w:type="dxa"/>
            <w:noWrap/>
            <w:hideMark/>
          </w:tcPr>
          <w:p w14:paraId="1ACD9D1E" w14:textId="77777777" w:rsidR="00A45215" w:rsidRPr="00A45215" w:rsidRDefault="00A45215" w:rsidP="00A45215">
            <w:r w:rsidRPr="00A45215">
              <w:t>1000</w:t>
            </w:r>
          </w:p>
        </w:tc>
        <w:tc>
          <w:tcPr>
            <w:tcW w:w="960" w:type="dxa"/>
            <w:noWrap/>
            <w:hideMark/>
          </w:tcPr>
          <w:p w14:paraId="5D1149E9" w14:textId="77777777" w:rsidR="00A45215" w:rsidRPr="00A45215" w:rsidRDefault="00A45215" w:rsidP="00A45215">
            <w:r w:rsidRPr="00A45215">
              <w:t>350</w:t>
            </w:r>
          </w:p>
        </w:tc>
        <w:tc>
          <w:tcPr>
            <w:tcW w:w="1420" w:type="dxa"/>
            <w:noWrap/>
            <w:hideMark/>
          </w:tcPr>
          <w:p w14:paraId="7B4D4A74" w14:textId="77777777" w:rsidR="00A45215" w:rsidRPr="00A45215" w:rsidRDefault="00A45215" w:rsidP="00A45215">
            <w:r w:rsidRPr="00A45215">
              <w:t>150</w:t>
            </w:r>
          </w:p>
        </w:tc>
        <w:tc>
          <w:tcPr>
            <w:tcW w:w="1479" w:type="dxa"/>
            <w:noWrap/>
            <w:hideMark/>
          </w:tcPr>
          <w:p w14:paraId="5F2E4A09" w14:textId="77777777" w:rsidR="00A45215" w:rsidRPr="00A45215" w:rsidRDefault="00A45215" w:rsidP="00A45215">
            <w:r w:rsidRPr="00A45215">
              <w:t>400</w:t>
            </w:r>
          </w:p>
        </w:tc>
        <w:tc>
          <w:tcPr>
            <w:tcW w:w="2050" w:type="dxa"/>
            <w:noWrap/>
            <w:hideMark/>
          </w:tcPr>
          <w:p w14:paraId="0DDB2BE4" w14:textId="77777777" w:rsidR="00A45215" w:rsidRPr="00A45215" w:rsidRDefault="00A45215" w:rsidP="00A45215">
            <w:r w:rsidRPr="00A45215">
              <w:t>80</w:t>
            </w:r>
          </w:p>
        </w:tc>
      </w:tr>
      <w:tr w:rsidR="00A45215" w:rsidRPr="00A45215" w14:paraId="7555377C" w14:textId="77777777" w:rsidTr="00A45215">
        <w:trPr>
          <w:trHeight w:val="288"/>
        </w:trPr>
        <w:tc>
          <w:tcPr>
            <w:tcW w:w="960" w:type="dxa"/>
            <w:noWrap/>
            <w:hideMark/>
          </w:tcPr>
          <w:p w14:paraId="34EF8A9F" w14:textId="77777777" w:rsidR="00A45215" w:rsidRPr="00A45215" w:rsidRDefault="00A45215">
            <w:proofErr w:type="spellStart"/>
            <w:r w:rsidRPr="00A45215">
              <w:t>Norway</w:t>
            </w:r>
            <w:proofErr w:type="spellEnd"/>
          </w:p>
        </w:tc>
        <w:tc>
          <w:tcPr>
            <w:tcW w:w="1614" w:type="dxa"/>
            <w:noWrap/>
            <w:hideMark/>
          </w:tcPr>
          <w:p w14:paraId="64A5C2C9" w14:textId="77777777" w:rsidR="00A45215" w:rsidRPr="00A45215" w:rsidRDefault="00A45215">
            <w:r w:rsidRPr="00A45215">
              <w:t xml:space="preserve">University </w:t>
            </w:r>
            <w:proofErr w:type="spellStart"/>
            <w:r w:rsidRPr="00A45215">
              <w:t>of</w:t>
            </w:r>
            <w:proofErr w:type="spellEnd"/>
            <w:r w:rsidRPr="00A45215">
              <w:t xml:space="preserve"> Oslo</w:t>
            </w:r>
          </w:p>
        </w:tc>
        <w:tc>
          <w:tcPr>
            <w:tcW w:w="1155" w:type="dxa"/>
            <w:noWrap/>
            <w:hideMark/>
          </w:tcPr>
          <w:p w14:paraId="462E8EBB" w14:textId="77777777" w:rsidR="00A45215" w:rsidRPr="00A45215" w:rsidRDefault="00A45215" w:rsidP="00A45215">
            <w:r w:rsidRPr="00A45215">
              <w:t>97</w:t>
            </w:r>
          </w:p>
        </w:tc>
        <w:tc>
          <w:tcPr>
            <w:tcW w:w="960" w:type="dxa"/>
            <w:noWrap/>
            <w:hideMark/>
          </w:tcPr>
          <w:p w14:paraId="0326837D" w14:textId="77777777" w:rsidR="00A45215" w:rsidRPr="00A45215" w:rsidRDefault="00A45215" w:rsidP="00A45215">
            <w:r w:rsidRPr="00A45215">
              <w:t>9000</w:t>
            </w:r>
          </w:p>
        </w:tc>
        <w:tc>
          <w:tcPr>
            <w:tcW w:w="1316" w:type="dxa"/>
            <w:noWrap/>
            <w:hideMark/>
          </w:tcPr>
          <w:p w14:paraId="778F06EF" w14:textId="77777777" w:rsidR="00A45215" w:rsidRPr="00A45215" w:rsidRDefault="00A45215" w:rsidP="00A45215">
            <w:r w:rsidRPr="00A45215">
              <w:t>15</w:t>
            </w:r>
          </w:p>
        </w:tc>
        <w:tc>
          <w:tcPr>
            <w:tcW w:w="1502" w:type="dxa"/>
            <w:noWrap/>
            <w:hideMark/>
          </w:tcPr>
          <w:p w14:paraId="4509E554" w14:textId="77777777" w:rsidR="00A45215" w:rsidRPr="00A45215" w:rsidRDefault="00A45215" w:rsidP="00A45215">
            <w:r w:rsidRPr="00A45215">
              <w:t>20</w:t>
            </w:r>
          </w:p>
        </w:tc>
        <w:tc>
          <w:tcPr>
            <w:tcW w:w="1452" w:type="dxa"/>
            <w:noWrap/>
            <w:hideMark/>
          </w:tcPr>
          <w:p w14:paraId="27AFA4A7" w14:textId="77777777" w:rsidR="00A45215" w:rsidRPr="00A45215" w:rsidRDefault="00A45215" w:rsidP="00A45215">
            <w:r w:rsidRPr="00A45215">
              <w:t>95</w:t>
            </w:r>
          </w:p>
        </w:tc>
        <w:tc>
          <w:tcPr>
            <w:tcW w:w="1175" w:type="dxa"/>
            <w:noWrap/>
            <w:hideMark/>
          </w:tcPr>
          <w:p w14:paraId="184C6C0B" w14:textId="77777777" w:rsidR="00A45215" w:rsidRPr="00A45215" w:rsidRDefault="00A45215" w:rsidP="00A45215">
            <w:r w:rsidRPr="00A45215">
              <w:t>1800</w:t>
            </w:r>
          </w:p>
        </w:tc>
        <w:tc>
          <w:tcPr>
            <w:tcW w:w="960" w:type="dxa"/>
            <w:noWrap/>
            <w:hideMark/>
          </w:tcPr>
          <w:p w14:paraId="46D99F83" w14:textId="77777777" w:rsidR="00A45215" w:rsidRPr="00A45215" w:rsidRDefault="00A45215" w:rsidP="00A45215">
            <w:r w:rsidRPr="00A45215">
              <w:t>850</w:t>
            </w:r>
          </w:p>
        </w:tc>
        <w:tc>
          <w:tcPr>
            <w:tcW w:w="960" w:type="dxa"/>
            <w:noWrap/>
            <w:hideMark/>
          </w:tcPr>
          <w:p w14:paraId="25C9434D" w14:textId="77777777" w:rsidR="00A45215" w:rsidRPr="00A45215" w:rsidRDefault="00A45215" w:rsidP="00A45215">
            <w:r w:rsidRPr="00A45215">
              <w:t>400</w:t>
            </w:r>
          </w:p>
        </w:tc>
        <w:tc>
          <w:tcPr>
            <w:tcW w:w="1420" w:type="dxa"/>
            <w:noWrap/>
            <w:hideMark/>
          </w:tcPr>
          <w:p w14:paraId="3527AB3A" w14:textId="77777777" w:rsidR="00A45215" w:rsidRPr="00A45215" w:rsidRDefault="00A45215" w:rsidP="00A45215">
            <w:r w:rsidRPr="00A45215">
              <w:t>200</w:t>
            </w:r>
          </w:p>
        </w:tc>
        <w:tc>
          <w:tcPr>
            <w:tcW w:w="1479" w:type="dxa"/>
            <w:noWrap/>
            <w:hideMark/>
          </w:tcPr>
          <w:p w14:paraId="4DE0AA22" w14:textId="77777777" w:rsidR="00A45215" w:rsidRPr="00A45215" w:rsidRDefault="00A45215" w:rsidP="00A45215">
            <w:r w:rsidRPr="00A45215">
              <w:t>500</w:t>
            </w:r>
          </w:p>
        </w:tc>
        <w:tc>
          <w:tcPr>
            <w:tcW w:w="2050" w:type="dxa"/>
            <w:noWrap/>
            <w:hideMark/>
          </w:tcPr>
          <w:p w14:paraId="3EEBC0EE" w14:textId="77777777" w:rsidR="00A45215" w:rsidRPr="00A45215" w:rsidRDefault="00A45215" w:rsidP="00A45215">
            <w:r w:rsidRPr="00A45215">
              <w:t>70</w:t>
            </w:r>
          </w:p>
        </w:tc>
      </w:tr>
      <w:tr w:rsidR="00A45215" w:rsidRPr="00A45215" w14:paraId="6A53CFB1" w14:textId="77777777" w:rsidTr="00A45215">
        <w:trPr>
          <w:trHeight w:val="288"/>
        </w:trPr>
        <w:tc>
          <w:tcPr>
            <w:tcW w:w="960" w:type="dxa"/>
            <w:noWrap/>
            <w:hideMark/>
          </w:tcPr>
          <w:p w14:paraId="613E85C2" w14:textId="77777777" w:rsidR="00A45215" w:rsidRPr="00A45215" w:rsidRDefault="00A45215">
            <w:proofErr w:type="spellStart"/>
            <w:r w:rsidRPr="00A45215">
              <w:t>Norway</w:t>
            </w:r>
            <w:proofErr w:type="spellEnd"/>
          </w:p>
        </w:tc>
        <w:tc>
          <w:tcPr>
            <w:tcW w:w="1614" w:type="dxa"/>
            <w:noWrap/>
            <w:hideMark/>
          </w:tcPr>
          <w:p w14:paraId="369E4B1A" w14:textId="77777777" w:rsidR="00A45215" w:rsidRPr="00A45215" w:rsidRDefault="00A45215">
            <w:r w:rsidRPr="00A45215">
              <w:t xml:space="preserve">University </w:t>
            </w:r>
            <w:proofErr w:type="spellStart"/>
            <w:r w:rsidRPr="00A45215">
              <w:t>of</w:t>
            </w:r>
            <w:proofErr w:type="spellEnd"/>
            <w:r w:rsidRPr="00A45215">
              <w:t xml:space="preserve"> Oslo</w:t>
            </w:r>
          </w:p>
        </w:tc>
        <w:tc>
          <w:tcPr>
            <w:tcW w:w="1155" w:type="dxa"/>
            <w:noWrap/>
            <w:hideMark/>
          </w:tcPr>
          <w:p w14:paraId="71B4064D" w14:textId="77777777" w:rsidR="00A45215" w:rsidRPr="00A45215" w:rsidRDefault="00A45215" w:rsidP="00A45215">
            <w:r w:rsidRPr="00A45215">
              <w:t>118</w:t>
            </w:r>
          </w:p>
        </w:tc>
        <w:tc>
          <w:tcPr>
            <w:tcW w:w="960" w:type="dxa"/>
            <w:noWrap/>
            <w:hideMark/>
          </w:tcPr>
          <w:p w14:paraId="22629A5B" w14:textId="77777777" w:rsidR="00A45215" w:rsidRPr="00A45215" w:rsidRDefault="00A45215" w:rsidP="00A45215">
            <w:r w:rsidRPr="00A45215">
              <w:t>0</w:t>
            </w:r>
          </w:p>
        </w:tc>
        <w:tc>
          <w:tcPr>
            <w:tcW w:w="1316" w:type="dxa"/>
            <w:noWrap/>
            <w:hideMark/>
          </w:tcPr>
          <w:p w14:paraId="3BC85B91" w14:textId="77777777" w:rsidR="00A45215" w:rsidRPr="00A45215" w:rsidRDefault="00A45215" w:rsidP="00A45215">
            <w:r w:rsidRPr="00A45215">
              <w:t>20</w:t>
            </w:r>
          </w:p>
        </w:tc>
        <w:tc>
          <w:tcPr>
            <w:tcW w:w="1502" w:type="dxa"/>
            <w:noWrap/>
            <w:hideMark/>
          </w:tcPr>
          <w:p w14:paraId="106DA099" w14:textId="77777777" w:rsidR="00A45215" w:rsidRPr="00A45215" w:rsidRDefault="00A45215" w:rsidP="00A45215">
            <w:r w:rsidRPr="00A45215">
              <w:t>18</w:t>
            </w:r>
          </w:p>
        </w:tc>
        <w:tc>
          <w:tcPr>
            <w:tcW w:w="1452" w:type="dxa"/>
            <w:noWrap/>
            <w:hideMark/>
          </w:tcPr>
          <w:p w14:paraId="58B6B5AB" w14:textId="77777777" w:rsidR="00A45215" w:rsidRPr="00A45215" w:rsidRDefault="00A45215" w:rsidP="00A45215">
            <w:r w:rsidRPr="00A45215">
              <w:t>94</w:t>
            </w:r>
          </w:p>
        </w:tc>
        <w:tc>
          <w:tcPr>
            <w:tcW w:w="1175" w:type="dxa"/>
            <w:noWrap/>
            <w:hideMark/>
          </w:tcPr>
          <w:p w14:paraId="746441C7" w14:textId="77777777" w:rsidR="00A45215" w:rsidRPr="00A45215" w:rsidRDefault="00A45215" w:rsidP="00A45215">
            <w:r w:rsidRPr="00A45215">
              <w:t>1900</w:t>
            </w:r>
          </w:p>
        </w:tc>
        <w:tc>
          <w:tcPr>
            <w:tcW w:w="960" w:type="dxa"/>
            <w:noWrap/>
            <w:hideMark/>
          </w:tcPr>
          <w:p w14:paraId="453C5545" w14:textId="77777777" w:rsidR="00A45215" w:rsidRPr="00A45215" w:rsidRDefault="00A45215" w:rsidP="00A45215">
            <w:r w:rsidRPr="00A45215">
              <w:t>900</w:t>
            </w:r>
          </w:p>
        </w:tc>
        <w:tc>
          <w:tcPr>
            <w:tcW w:w="960" w:type="dxa"/>
            <w:noWrap/>
            <w:hideMark/>
          </w:tcPr>
          <w:p w14:paraId="36A01A26" w14:textId="77777777" w:rsidR="00A45215" w:rsidRPr="00A45215" w:rsidRDefault="00A45215" w:rsidP="00A45215">
            <w:r w:rsidRPr="00A45215">
              <w:t>400</w:t>
            </w:r>
          </w:p>
        </w:tc>
        <w:tc>
          <w:tcPr>
            <w:tcW w:w="1420" w:type="dxa"/>
            <w:noWrap/>
            <w:hideMark/>
          </w:tcPr>
          <w:p w14:paraId="3717F4BA" w14:textId="77777777" w:rsidR="00A45215" w:rsidRPr="00A45215" w:rsidRDefault="00A45215" w:rsidP="00A45215">
            <w:r w:rsidRPr="00A45215">
              <w:t>200</w:t>
            </w:r>
          </w:p>
        </w:tc>
        <w:tc>
          <w:tcPr>
            <w:tcW w:w="1479" w:type="dxa"/>
            <w:noWrap/>
            <w:hideMark/>
          </w:tcPr>
          <w:p w14:paraId="2D146401" w14:textId="77777777" w:rsidR="00A45215" w:rsidRPr="00A45215" w:rsidRDefault="00A45215" w:rsidP="00A45215">
            <w:r w:rsidRPr="00A45215">
              <w:t>300</w:t>
            </w:r>
          </w:p>
        </w:tc>
        <w:tc>
          <w:tcPr>
            <w:tcW w:w="2050" w:type="dxa"/>
            <w:noWrap/>
            <w:hideMark/>
          </w:tcPr>
          <w:p w14:paraId="024D4B71" w14:textId="77777777" w:rsidR="00A45215" w:rsidRPr="00A45215" w:rsidRDefault="00A45215" w:rsidP="00A45215">
            <w:r w:rsidRPr="00A45215">
              <w:t>70</w:t>
            </w:r>
          </w:p>
        </w:tc>
      </w:tr>
      <w:tr w:rsidR="00A45215" w:rsidRPr="00A45215" w14:paraId="67BE6F25" w14:textId="77777777" w:rsidTr="00A45215">
        <w:trPr>
          <w:trHeight w:val="288"/>
        </w:trPr>
        <w:tc>
          <w:tcPr>
            <w:tcW w:w="960" w:type="dxa"/>
            <w:noWrap/>
            <w:hideMark/>
          </w:tcPr>
          <w:p w14:paraId="2C53A880" w14:textId="77777777" w:rsidR="00A45215" w:rsidRPr="00A45215" w:rsidRDefault="00A45215">
            <w:proofErr w:type="spellStart"/>
            <w:r w:rsidRPr="00A45215">
              <w:t>Norway</w:t>
            </w:r>
            <w:proofErr w:type="spellEnd"/>
          </w:p>
        </w:tc>
        <w:tc>
          <w:tcPr>
            <w:tcW w:w="1614" w:type="dxa"/>
            <w:noWrap/>
            <w:hideMark/>
          </w:tcPr>
          <w:p w14:paraId="2073EFE6" w14:textId="77777777" w:rsidR="00A45215" w:rsidRPr="00A45215" w:rsidRDefault="00A45215">
            <w:r w:rsidRPr="00A45215">
              <w:t xml:space="preserve">University </w:t>
            </w:r>
            <w:proofErr w:type="spellStart"/>
            <w:r w:rsidRPr="00A45215">
              <w:t>of</w:t>
            </w:r>
            <w:proofErr w:type="spellEnd"/>
            <w:r w:rsidRPr="00A45215">
              <w:t xml:space="preserve"> Oslo</w:t>
            </w:r>
          </w:p>
        </w:tc>
        <w:tc>
          <w:tcPr>
            <w:tcW w:w="1155" w:type="dxa"/>
            <w:noWrap/>
            <w:hideMark/>
          </w:tcPr>
          <w:p w14:paraId="1AC70347" w14:textId="77777777" w:rsidR="00A45215" w:rsidRPr="00A45215" w:rsidRDefault="00A45215" w:rsidP="00A45215">
            <w:r w:rsidRPr="00A45215">
              <w:t>135</w:t>
            </w:r>
          </w:p>
        </w:tc>
        <w:tc>
          <w:tcPr>
            <w:tcW w:w="960" w:type="dxa"/>
            <w:noWrap/>
            <w:hideMark/>
          </w:tcPr>
          <w:p w14:paraId="5FD58186" w14:textId="77777777" w:rsidR="00A45215" w:rsidRPr="00A45215" w:rsidRDefault="00A45215" w:rsidP="00A45215">
            <w:r w:rsidRPr="00A45215">
              <w:t>10000</w:t>
            </w:r>
          </w:p>
        </w:tc>
        <w:tc>
          <w:tcPr>
            <w:tcW w:w="1316" w:type="dxa"/>
            <w:noWrap/>
            <w:hideMark/>
          </w:tcPr>
          <w:p w14:paraId="1CD6DD81" w14:textId="77777777" w:rsidR="00A45215" w:rsidRPr="00A45215" w:rsidRDefault="00A45215" w:rsidP="00A45215">
            <w:r w:rsidRPr="00A45215">
              <w:t>15</w:t>
            </w:r>
          </w:p>
        </w:tc>
        <w:tc>
          <w:tcPr>
            <w:tcW w:w="1502" w:type="dxa"/>
            <w:noWrap/>
            <w:hideMark/>
          </w:tcPr>
          <w:p w14:paraId="79FC5FF2" w14:textId="77777777" w:rsidR="00A45215" w:rsidRPr="00A45215" w:rsidRDefault="00A45215" w:rsidP="00A45215">
            <w:r w:rsidRPr="00A45215">
              <w:t>25</w:t>
            </w:r>
          </w:p>
        </w:tc>
        <w:tc>
          <w:tcPr>
            <w:tcW w:w="1452" w:type="dxa"/>
            <w:noWrap/>
            <w:hideMark/>
          </w:tcPr>
          <w:p w14:paraId="61F9CF0F" w14:textId="77777777" w:rsidR="00A45215" w:rsidRPr="00A45215" w:rsidRDefault="00A45215" w:rsidP="00A45215">
            <w:r w:rsidRPr="00A45215">
              <w:t>93</w:t>
            </w:r>
          </w:p>
        </w:tc>
        <w:tc>
          <w:tcPr>
            <w:tcW w:w="1175" w:type="dxa"/>
            <w:noWrap/>
            <w:hideMark/>
          </w:tcPr>
          <w:p w14:paraId="47894DF0" w14:textId="77777777" w:rsidR="00A45215" w:rsidRPr="00A45215" w:rsidRDefault="00A45215" w:rsidP="00A45215">
            <w:r w:rsidRPr="00A45215">
              <w:t>2000</w:t>
            </w:r>
          </w:p>
        </w:tc>
        <w:tc>
          <w:tcPr>
            <w:tcW w:w="960" w:type="dxa"/>
            <w:noWrap/>
            <w:hideMark/>
          </w:tcPr>
          <w:p w14:paraId="797FC1B5" w14:textId="77777777" w:rsidR="00A45215" w:rsidRPr="00A45215" w:rsidRDefault="00A45215" w:rsidP="00A45215">
            <w:r w:rsidRPr="00A45215">
              <w:t>900</w:t>
            </w:r>
          </w:p>
        </w:tc>
        <w:tc>
          <w:tcPr>
            <w:tcW w:w="960" w:type="dxa"/>
            <w:noWrap/>
            <w:hideMark/>
          </w:tcPr>
          <w:p w14:paraId="35372E92" w14:textId="77777777" w:rsidR="00A45215" w:rsidRPr="00A45215" w:rsidRDefault="00A45215" w:rsidP="00A45215">
            <w:r w:rsidRPr="00A45215">
              <w:t>400</w:t>
            </w:r>
          </w:p>
        </w:tc>
        <w:tc>
          <w:tcPr>
            <w:tcW w:w="1420" w:type="dxa"/>
            <w:noWrap/>
            <w:hideMark/>
          </w:tcPr>
          <w:p w14:paraId="21026D95" w14:textId="77777777" w:rsidR="00A45215" w:rsidRPr="00A45215" w:rsidRDefault="00A45215" w:rsidP="00A45215">
            <w:r w:rsidRPr="00A45215">
              <w:t>200</w:t>
            </w:r>
          </w:p>
        </w:tc>
        <w:tc>
          <w:tcPr>
            <w:tcW w:w="1479" w:type="dxa"/>
            <w:noWrap/>
            <w:hideMark/>
          </w:tcPr>
          <w:p w14:paraId="7532BF19" w14:textId="77777777" w:rsidR="00A45215" w:rsidRPr="00A45215" w:rsidRDefault="00A45215" w:rsidP="00A45215">
            <w:r w:rsidRPr="00A45215">
              <w:t>400</w:t>
            </w:r>
          </w:p>
        </w:tc>
        <w:tc>
          <w:tcPr>
            <w:tcW w:w="2050" w:type="dxa"/>
            <w:noWrap/>
            <w:hideMark/>
          </w:tcPr>
          <w:p w14:paraId="36DA1758" w14:textId="77777777" w:rsidR="00A45215" w:rsidRPr="00A45215" w:rsidRDefault="00A45215" w:rsidP="00A45215">
            <w:r w:rsidRPr="00A45215">
              <w:t>70</w:t>
            </w:r>
          </w:p>
        </w:tc>
      </w:tr>
      <w:tr w:rsidR="00A45215" w:rsidRPr="00A45215" w14:paraId="015B110A" w14:textId="77777777" w:rsidTr="00A45215">
        <w:trPr>
          <w:trHeight w:val="288"/>
        </w:trPr>
        <w:tc>
          <w:tcPr>
            <w:tcW w:w="960" w:type="dxa"/>
            <w:noWrap/>
            <w:hideMark/>
          </w:tcPr>
          <w:p w14:paraId="0FBAD907" w14:textId="77777777" w:rsidR="00A45215" w:rsidRPr="00A45215" w:rsidRDefault="00A45215">
            <w:proofErr w:type="spellStart"/>
            <w:r w:rsidRPr="00A45215">
              <w:t>Norway</w:t>
            </w:r>
            <w:proofErr w:type="spellEnd"/>
          </w:p>
        </w:tc>
        <w:tc>
          <w:tcPr>
            <w:tcW w:w="1614" w:type="dxa"/>
            <w:noWrap/>
            <w:hideMark/>
          </w:tcPr>
          <w:p w14:paraId="0E249B51" w14:textId="77777777" w:rsidR="00A45215" w:rsidRPr="00A45215" w:rsidRDefault="00A45215">
            <w:r w:rsidRPr="00A45215">
              <w:t xml:space="preserve">University </w:t>
            </w:r>
            <w:proofErr w:type="spellStart"/>
            <w:r w:rsidRPr="00A45215">
              <w:t>of</w:t>
            </w:r>
            <w:proofErr w:type="spellEnd"/>
            <w:r w:rsidRPr="00A45215">
              <w:t xml:space="preserve"> Oslo</w:t>
            </w:r>
          </w:p>
        </w:tc>
        <w:tc>
          <w:tcPr>
            <w:tcW w:w="1155" w:type="dxa"/>
            <w:noWrap/>
            <w:hideMark/>
          </w:tcPr>
          <w:p w14:paraId="2D6727A0" w14:textId="77777777" w:rsidR="00A45215" w:rsidRPr="00A45215" w:rsidRDefault="00A45215" w:rsidP="00A45215">
            <w:r w:rsidRPr="00A45215">
              <w:t>152</w:t>
            </w:r>
          </w:p>
        </w:tc>
        <w:tc>
          <w:tcPr>
            <w:tcW w:w="960" w:type="dxa"/>
            <w:noWrap/>
            <w:hideMark/>
          </w:tcPr>
          <w:p w14:paraId="6967FD9D" w14:textId="77777777" w:rsidR="00A45215" w:rsidRPr="00A45215" w:rsidRDefault="00A45215" w:rsidP="00A45215">
            <w:r w:rsidRPr="00A45215">
              <w:t>10000</w:t>
            </w:r>
          </w:p>
        </w:tc>
        <w:tc>
          <w:tcPr>
            <w:tcW w:w="1316" w:type="dxa"/>
            <w:noWrap/>
            <w:hideMark/>
          </w:tcPr>
          <w:p w14:paraId="55795DBB" w14:textId="77777777" w:rsidR="00A45215" w:rsidRPr="00A45215" w:rsidRDefault="00A45215" w:rsidP="00A45215">
            <w:r w:rsidRPr="00A45215">
              <w:t>15</w:t>
            </w:r>
          </w:p>
        </w:tc>
        <w:tc>
          <w:tcPr>
            <w:tcW w:w="1502" w:type="dxa"/>
            <w:noWrap/>
            <w:hideMark/>
          </w:tcPr>
          <w:p w14:paraId="2C0DA5C7" w14:textId="77777777" w:rsidR="00A45215" w:rsidRPr="00A45215" w:rsidRDefault="00A45215" w:rsidP="00A45215">
            <w:r w:rsidRPr="00A45215">
              <w:t>50</w:t>
            </w:r>
          </w:p>
        </w:tc>
        <w:tc>
          <w:tcPr>
            <w:tcW w:w="1452" w:type="dxa"/>
            <w:noWrap/>
            <w:hideMark/>
          </w:tcPr>
          <w:p w14:paraId="229D8AC7" w14:textId="77777777" w:rsidR="00A45215" w:rsidRPr="00A45215" w:rsidRDefault="00A45215" w:rsidP="00A45215">
            <w:r w:rsidRPr="00A45215">
              <w:t>96</w:t>
            </w:r>
          </w:p>
        </w:tc>
        <w:tc>
          <w:tcPr>
            <w:tcW w:w="1175" w:type="dxa"/>
            <w:noWrap/>
            <w:hideMark/>
          </w:tcPr>
          <w:p w14:paraId="10E1B2B6" w14:textId="77777777" w:rsidR="00A45215" w:rsidRPr="00A45215" w:rsidRDefault="00A45215" w:rsidP="00A45215">
            <w:r w:rsidRPr="00A45215">
              <w:t>1600</w:t>
            </w:r>
          </w:p>
        </w:tc>
        <w:tc>
          <w:tcPr>
            <w:tcW w:w="960" w:type="dxa"/>
            <w:noWrap/>
            <w:hideMark/>
          </w:tcPr>
          <w:p w14:paraId="3D91AF5B" w14:textId="77777777" w:rsidR="00A45215" w:rsidRPr="00A45215" w:rsidRDefault="00A45215" w:rsidP="00A45215">
            <w:r w:rsidRPr="00A45215">
              <w:t>700</w:t>
            </w:r>
          </w:p>
        </w:tc>
        <w:tc>
          <w:tcPr>
            <w:tcW w:w="960" w:type="dxa"/>
            <w:noWrap/>
            <w:hideMark/>
          </w:tcPr>
          <w:p w14:paraId="19011B97" w14:textId="77777777" w:rsidR="00A45215" w:rsidRPr="00A45215" w:rsidRDefault="00A45215" w:rsidP="00A45215">
            <w:r w:rsidRPr="00A45215">
              <w:t>350</w:t>
            </w:r>
          </w:p>
        </w:tc>
        <w:tc>
          <w:tcPr>
            <w:tcW w:w="1420" w:type="dxa"/>
            <w:noWrap/>
            <w:hideMark/>
          </w:tcPr>
          <w:p w14:paraId="5A8C280D" w14:textId="77777777" w:rsidR="00A45215" w:rsidRPr="00A45215" w:rsidRDefault="00A45215" w:rsidP="00A45215">
            <w:r w:rsidRPr="00A45215">
              <w:t>200</w:t>
            </w:r>
          </w:p>
        </w:tc>
        <w:tc>
          <w:tcPr>
            <w:tcW w:w="1479" w:type="dxa"/>
            <w:noWrap/>
            <w:hideMark/>
          </w:tcPr>
          <w:p w14:paraId="4DE95D67" w14:textId="77777777" w:rsidR="00A45215" w:rsidRPr="00A45215" w:rsidRDefault="00A45215" w:rsidP="00A45215">
            <w:r w:rsidRPr="00A45215">
              <w:t>500</w:t>
            </w:r>
          </w:p>
        </w:tc>
        <w:tc>
          <w:tcPr>
            <w:tcW w:w="2050" w:type="dxa"/>
            <w:noWrap/>
            <w:hideMark/>
          </w:tcPr>
          <w:p w14:paraId="0CB11ABA" w14:textId="77777777" w:rsidR="00A45215" w:rsidRPr="00A45215" w:rsidRDefault="00A45215" w:rsidP="00A45215">
            <w:r w:rsidRPr="00A45215">
              <w:t>70</w:t>
            </w:r>
          </w:p>
        </w:tc>
      </w:tr>
    </w:tbl>
    <w:p w14:paraId="03EB74D4" w14:textId="77777777" w:rsidR="00A45215" w:rsidRDefault="00A45215" w:rsidP="00572293"/>
    <w:p w14:paraId="065D592F" w14:textId="77777777" w:rsidR="00A45215" w:rsidRPr="00D41360" w:rsidRDefault="00A45215" w:rsidP="00572293"/>
    <w:p w14:paraId="7580CBBC" w14:textId="30E3C826" w:rsidR="00572293" w:rsidRDefault="00572293" w:rsidP="00572293">
      <w:r w:rsidRPr="00D41360">
        <w:t xml:space="preserve">University </w:t>
      </w:r>
      <w:proofErr w:type="spellStart"/>
      <w:r w:rsidRPr="00D41360">
        <w:t>of</w:t>
      </w:r>
      <w:proofErr w:type="spellEnd"/>
      <w:r w:rsidRPr="00D41360">
        <w:t xml:space="preserve"> Porto (</w:t>
      </w:r>
      <w:r w:rsidR="00A45215">
        <w:t>6)</w:t>
      </w:r>
    </w:p>
    <w:p w14:paraId="728C0615" w14:textId="77777777" w:rsidR="00A45215" w:rsidRDefault="00A45215" w:rsidP="00572293"/>
    <w:tbl>
      <w:tblPr>
        <w:tblStyle w:val="Reetkatablice"/>
        <w:tblW w:w="0" w:type="auto"/>
        <w:tblLook w:val="04A0" w:firstRow="1" w:lastRow="0" w:firstColumn="1" w:lastColumn="0" w:noHBand="0" w:noVBand="1"/>
      </w:tblPr>
      <w:tblGrid>
        <w:gridCol w:w="530"/>
        <w:gridCol w:w="846"/>
        <w:gridCol w:w="679"/>
        <w:gridCol w:w="529"/>
        <w:gridCol w:w="750"/>
        <w:gridCol w:w="797"/>
        <w:gridCol w:w="792"/>
        <w:gridCol w:w="708"/>
        <w:gridCol w:w="529"/>
        <w:gridCol w:w="567"/>
        <w:gridCol w:w="773"/>
        <w:gridCol w:w="801"/>
        <w:gridCol w:w="1049"/>
      </w:tblGrid>
      <w:tr w:rsidR="00A45215" w:rsidRPr="00A45215" w14:paraId="4242BAEB" w14:textId="77777777" w:rsidTr="00A45215">
        <w:trPr>
          <w:trHeight w:val="288"/>
        </w:trPr>
        <w:tc>
          <w:tcPr>
            <w:tcW w:w="960" w:type="dxa"/>
            <w:noWrap/>
            <w:hideMark/>
          </w:tcPr>
          <w:p w14:paraId="62AD6747" w14:textId="77777777" w:rsidR="00A45215" w:rsidRPr="00A45215" w:rsidRDefault="00A45215" w:rsidP="00A45215">
            <w:pPr>
              <w:rPr>
                <w:b/>
                <w:bCs/>
                <w:lang w:val="en-US"/>
              </w:rPr>
            </w:pPr>
            <w:proofErr w:type="spellStart"/>
            <w:r w:rsidRPr="00A45215">
              <w:rPr>
                <w:b/>
                <w:bCs/>
              </w:rPr>
              <w:t>Country</w:t>
            </w:r>
            <w:proofErr w:type="spellEnd"/>
          </w:p>
        </w:tc>
        <w:tc>
          <w:tcPr>
            <w:tcW w:w="1712" w:type="dxa"/>
            <w:noWrap/>
            <w:hideMark/>
          </w:tcPr>
          <w:p w14:paraId="31600A33" w14:textId="77777777" w:rsidR="00A45215" w:rsidRPr="00A45215" w:rsidRDefault="00A45215" w:rsidP="00A45215">
            <w:pPr>
              <w:rPr>
                <w:b/>
                <w:bCs/>
              </w:rPr>
            </w:pPr>
            <w:r w:rsidRPr="00A45215">
              <w:rPr>
                <w:b/>
                <w:bCs/>
              </w:rPr>
              <w:t>University</w:t>
            </w:r>
          </w:p>
        </w:tc>
        <w:tc>
          <w:tcPr>
            <w:tcW w:w="1155" w:type="dxa"/>
            <w:noWrap/>
            <w:hideMark/>
          </w:tcPr>
          <w:p w14:paraId="4C742696" w14:textId="77777777" w:rsidR="00A45215" w:rsidRPr="00A45215" w:rsidRDefault="00A45215" w:rsidP="00A45215">
            <w:pPr>
              <w:rPr>
                <w:b/>
                <w:bCs/>
              </w:rPr>
            </w:pPr>
            <w:proofErr w:type="spellStart"/>
            <w:r w:rsidRPr="00A45215">
              <w:rPr>
                <w:b/>
                <w:bCs/>
              </w:rPr>
              <w:t>CollegeRank</w:t>
            </w:r>
            <w:proofErr w:type="spellEnd"/>
          </w:p>
        </w:tc>
        <w:tc>
          <w:tcPr>
            <w:tcW w:w="960" w:type="dxa"/>
            <w:noWrap/>
            <w:hideMark/>
          </w:tcPr>
          <w:p w14:paraId="1EF91D17" w14:textId="77777777" w:rsidR="00A45215" w:rsidRPr="00A45215" w:rsidRDefault="00A45215" w:rsidP="00A45215">
            <w:pPr>
              <w:rPr>
                <w:b/>
                <w:bCs/>
              </w:rPr>
            </w:pPr>
            <w:proofErr w:type="spellStart"/>
            <w:r w:rsidRPr="00A45215">
              <w:rPr>
                <w:b/>
                <w:bCs/>
              </w:rPr>
              <w:t>Tuition</w:t>
            </w:r>
            <w:proofErr w:type="spellEnd"/>
          </w:p>
        </w:tc>
        <w:tc>
          <w:tcPr>
            <w:tcW w:w="1316" w:type="dxa"/>
            <w:noWrap/>
            <w:hideMark/>
          </w:tcPr>
          <w:p w14:paraId="55DDB19A" w14:textId="77777777" w:rsidR="00A45215" w:rsidRPr="00A45215" w:rsidRDefault="00A45215" w:rsidP="00A45215">
            <w:pPr>
              <w:rPr>
                <w:b/>
                <w:bCs/>
              </w:rPr>
            </w:pPr>
            <w:proofErr w:type="spellStart"/>
            <w:r w:rsidRPr="00A45215">
              <w:rPr>
                <w:b/>
                <w:bCs/>
              </w:rPr>
              <w:t>PercOfIntStud</w:t>
            </w:r>
            <w:proofErr w:type="spellEnd"/>
          </w:p>
        </w:tc>
        <w:tc>
          <w:tcPr>
            <w:tcW w:w="1502" w:type="dxa"/>
            <w:noWrap/>
            <w:hideMark/>
          </w:tcPr>
          <w:p w14:paraId="34F34E44" w14:textId="77777777" w:rsidR="00A45215" w:rsidRPr="00A45215" w:rsidRDefault="00A45215" w:rsidP="00A45215">
            <w:pPr>
              <w:rPr>
                <w:b/>
                <w:bCs/>
              </w:rPr>
            </w:pPr>
            <w:proofErr w:type="spellStart"/>
            <w:r w:rsidRPr="00A45215">
              <w:rPr>
                <w:b/>
                <w:bCs/>
              </w:rPr>
              <w:t>AcceptanceRate</w:t>
            </w:r>
            <w:proofErr w:type="spellEnd"/>
          </w:p>
        </w:tc>
        <w:tc>
          <w:tcPr>
            <w:tcW w:w="1452" w:type="dxa"/>
            <w:noWrap/>
            <w:hideMark/>
          </w:tcPr>
          <w:p w14:paraId="750E6110" w14:textId="77777777" w:rsidR="00A45215" w:rsidRPr="00A45215" w:rsidRDefault="00A45215" w:rsidP="00A45215">
            <w:pPr>
              <w:rPr>
                <w:b/>
                <w:bCs/>
              </w:rPr>
            </w:pPr>
            <w:proofErr w:type="spellStart"/>
            <w:r w:rsidRPr="00A45215">
              <w:rPr>
                <w:b/>
                <w:bCs/>
              </w:rPr>
              <w:t>AvgSafetyIndex</w:t>
            </w:r>
            <w:proofErr w:type="spellEnd"/>
          </w:p>
        </w:tc>
        <w:tc>
          <w:tcPr>
            <w:tcW w:w="1175" w:type="dxa"/>
            <w:noWrap/>
            <w:hideMark/>
          </w:tcPr>
          <w:p w14:paraId="43AEA543" w14:textId="77777777" w:rsidR="00A45215" w:rsidRPr="00A45215" w:rsidRDefault="00A45215" w:rsidP="00A45215">
            <w:pPr>
              <w:rPr>
                <w:b/>
                <w:bCs/>
              </w:rPr>
            </w:pPr>
            <w:proofErr w:type="spellStart"/>
            <w:r w:rsidRPr="00A45215">
              <w:rPr>
                <w:b/>
                <w:bCs/>
              </w:rPr>
              <w:t>CostOfLiving</w:t>
            </w:r>
            <w:proofErr w:type="spellEnd"/>
          </w:p>
        </w:tc>
        <w:tc>
          <w:tcPr>
            <w:tcW w:w="960" w:type="dxa"/>
            <w:noWrap/>
            <w:hideMark/>
          </w:tcPr>
          <w:p w14:paraId="1E06DE53" w14:textId="77777777" w:rsidR="00A45215" w:rsidRPr="00A45215" w:rsidRDefault="00A45215" w:rsidP="00A45215">
            <w:pPr>
              <w:rPr>
                <w:b/>
                <w:bCs/>
              </w:rPr>
            </w:pPr>
            <w:r w:rsidRPr="00A45215">
              <w:rPr>
                <w:b/>
                <w:bCs/>
              </w:rPr>
              <w:t>Rent</w:t>
            </w:r>
          </w:p>
        </w:tc>
        <w:tc>
          <w:tcPr>
            <w:tcW w:w="960" w:type="dxa"/>
            <w:noWrap/>
            <w:hideMark/>
          </w:tcPr>
          <w:p w14:paraId="088BC79C" w14:textId="77777777" w:rsidR="00A45215" w:rsidRPr="00A45215" w:rsidRDefault="00A45215" w:rsidP="00A45215">
            <w:pPr>
              <w:rPr>
                <w:b/>
                <w:bCs/>
              </w:rPr>
            </w:pPr>
            <w:proofErr w:type="spellStart"/>
            <w:r w:rsidRPr="00A45215">
              <w:rPr>
                <w:b/>
                <w:bCs/>
              </w:rPr>
              <w:t>Groceries</w:t>
            </w:r>
            <w:proofErr w:type="spellEnd"/>
          </w:p>
        </w:tc>
        <w:tc>
          <w:tcPr>
            <w:tcW w:w="1420" w:type="dxa"/>
            <w:noWrap/>
            <w:hideMark/>
          </w:tcPr>
          <w:p w14:paraId="75755AA6" w14:textId="77777777" w:rsidR="00A45215" w:rsidRPr="00A45215" w:rsidRDefault="00A45215" w:rsidP="00A45215">
            <w:pPr>
              <w:rPr>
                <w:b/>
                <w:bCs/>
              </w:rPr>
            </w:pPr>
            <w:proofErr w:type="spellStart"/>
            <w:r w:rsidRPr="00A45215">
              <w:rPr>
                <w:b/>
                <w:bCs/>
              </w:rPr>
              <w:t>RecreationCost</w:t>
            </w:r>
            <w:proofErr w:type="spellEnd"/>
          </w:p>
        </w:tc>
        <w:tc>
          <w:tcPr>
            <w:tcW w:w="1479" w:type="dxa"/>
            <w:noWrap/>
            <w:hideMark/>
          </w:tcPr>
          <w:p w14:paraId="32238E3D" w14:textId="77777777" w:rsidR="00A45215" w:rsidRPr="00A45215" w:rsidRDefault="00A45215" w:rsidP="00A45215">
            <w:pPr>
              <w:rPr>
                <w:b/>
                <w:bCs/>
              </w:rPr>
            </w:pPr>
            <w:proofErr w:type="spellStart"/>
            <w:r w:rsidRPr="00A45215">
              <w:rPr>
                <w:b/>
                <w:bCs/>
              </w:rPr>
              <w:t>HealthcarePrice</w:t>
            </w:r>
            <w:proofErr w:type="spellEnd"/>
          </w:p>
        </w:tc>
        <w:tc>
          <w:tcPr>
            <w:tcW w:w="2050" w:type="dxa"/>
            <w:noWrap/>
            <w:hideMark/>
          </w:tcPr>
          <w:p w14:paraId="19147E6C" w14:textId="77777777" w:rsidR="00A45215" w:rsidRPr="00A45215" w:rsidRDefault="00A45215" w:rsidP="00A45215">
            <w:pPr>
              <w:rPr>
                <w:b/>
                <w:bCs/>
              </w:rPr>
            </w:pPr>
            <w:proofErr w:type="spellStart"/>
            <w:r w:rsidRPr="00A45215">
              <w:rPr>
                <w:b/>
                <w:bCs/>
              </w:rPr>
              <w:t>AvgMntTransportCost</w:t>
            </w:r>
            <w:proofErr w:type="spellEnd"/>
          </w:p>
        </w:tc>
      </w:tr>
      <w:tr w:rsidR="00A45215" w:rsidRPr="00A45215" w14:paraId="1A53ED56" w14:textId="77777777" w:rsidTr="00A45215">
        <w:trPr>
          <w:trHeight w:val="288"/>
        </w:trPr>
        <w:tc>
          <w:tcPr>
            <w:tcW w:w="960" w:type="dxa"/>
            <w:noWrap/>
            <w:hideMark/>
          </w:tcPr>
          <w:p w14:paraId="1509A05E" w14:textId="77777777" w:rsidR="00A45215" w:rsidRPr="00A45215" w:rsidRDefault="00A45215">
            <w:r w:rsidRPr="00A45215">
              <w:t>Portugal</w:t>
            </w:r>
          </w:p>
        </w:tc>
        <w:tc>
          <w:tcPr>
            <w:tcW w:w="1712" w:type="dxa"/>
            <w:noWrap/>
            <w:hideMark/>
          </w:tcPr>
          <w:p w14:paraId="2D59E534" w14:textId="77777777" w:rsidR="00A45215" w:rsidRPr="00A45215" w:rsidRDefault="00A45215">
            <w:r w:rsidRPr="00A45215">
              <w:t xml:space="preserve">University </w:t>
            </w:r>
            <w:proofErr w:type="spellStart"/>
            <w:r w:rsidRPr="00A45215">
              <w:t>of</w:t>
            </w:r>
            <w:proofErr w:type="spellEnd"/>
            <w:r w:rsidRPr="00A45215">
              <w:t xml:space="preserve"> Porto</w:t>
            </w:r>
          </w:p>
        </w:tc>
        <w:tc>
          <w:tcPr>
            <w:tcW w:w="1155" w:type="dxa"/>
            <w:noWrap/>
            <w:hideMark/>
          </w:tcPr>
          <w:p w14:paraId="6CBAD86D" w14:textId="77777777" w:rsidR="00A45215" w:rsidRPr="00A45215" w:rsidRDefault="00A45215" w:rsidP="00A45215">
            <w:r w:rsidRPr="00A45215">
              <w:t>78</w:t>
            </w:r>
          </w:p>
        </w:tc>
        <w:tc>
          <w:tcPr>
            <w:tcW w:w="960" w:type="dxa"/>
            <w:noWrap/>
            <w:hideMark/>
          </w:tcPr>
          <w:p w14:paraId="570DB3F3" w14:textId="77777777" w:rsidR="00A45215" w:rsidRPr="00A45215" w:rsidRDefault="00A45215" w:rsidP="00A45215">
            <w:r w:rsidRPr="00A45215">
              <w:t>1500</w:t>
            </w:r>
          </w:p>
        </w:tc>
        <w:tc>
          <w:tcPr>
            <w:tcW w:w="1316" w:type="dxa"/>
            <w:noWrap/>
            <w:hideMark/>
          </w:tcPr>
          <w:p w14:paraId="43BD4FE9" w14:textId="77777777" w:rsidR="00A45215" w:rsidRPr="00A45215" w:rsidRDefault="00A45215" w:rsidP="00A45215">
            <w:r w:rsidRPr="00A45215">
              <w:t>14</w:t>
            </w:r>
          </w:p>
        </w:tc>
        <w:tc>
          <w:tcPr>
            <w:tcW w:w="1502" w:type="dxa"/>
            <w:noWrap/>
            <w:hideMark/>
          </w:tcPr>
          <w:p w14:paraId="50AF874B" w14:textId="77777777" w:rsidR="00A45215" w:rsidRPr="00A45215" w:rsidRDefault="00A45215" w:rsidP="00A45215">
            <w:r w:rsidRPr="00A45215">
              <w:t>45</w:t>
            </w:r>
          </w:p>
        </w:tc>
        <w:tc>
          <w:tcPr>
            <w:tcW w:w="1452" w:type="dxa"/>
            <w:noWrap/>
            <w:hideMark/>
          </w:tcPr>
          <w:p w14:paraId="78E6266E" w14:textId="77777777" w:rsidR="00A45215" w:rsidRPr="00A45215" w:rsidRDefault="00A45215" w:rsidP="00A45215">
            <w:r w:rsidRPr="00A45215">
              <w:t>88</w:t>
            </w:r>
          </w:p>
        </w:tc>
        <w:tc>
          <w:tcPr>
            <w:tcW w:w="1175" w:type="dxa"/>
            <w:noWrap/>
            <w:hideMark/>
          </w:tcPr>
          <w:p w14:paraId="305D302A" w14:textId="77777777" w:rsidR="00A45215" w:rsidRPr="00A45215" w:rsidRDefault="00A45215" w:rsidP="00A45215">
            <w:r w:rsidRPr="00A45215">
              <w:t>1200</w:t>
            </w:r>
          </w:p>
        </w:tc>
        <w:tc>
          <w:tcPr>
            <w:tcW w:w="960" w:type="dxa"/>
            <w:noWrap/>
            <w:hideMark/>
          </w:tcPr>
          <w:p w14:paraId="020D8BCF" w14:textId="77777777" w:rsidR="00A45215" w:rsidRPr="00A45215" w:rsidRDefault="00A45215" w:rsidP="00A45215">
            <w:r w:rsidRPr="00A45215">
              <w:t>500</w:t>
            </w:r>
          </w:p>
        </w:tc>
        <w:tc>
          <w:tcPr>
            <w:tcW w:w="960" w:type="dxa"/>
            <w:noWrap/>
            <w:hideMark/>
          </w:tcPr>
          <w:p w14:paraId="5CB941CA" w14:textId="77777777" w:rsidR="00A45215" w:rsidRPr="00A45215" w:rsidRDefault="00A45215" w:rsidP="00A45215">
            <w:r w:rsidRPr="00A45215">
              <w:t>250</w:t>
            </w:r>
          </w:p>
        </w:tc>
        <w:tc>
          <w:tcPr>
            <w:tcW w:w="1420" w:type="dxa"/>
            <w:noWrap/>
            <w:hideMark/>
          </w:tcPr>
          <w:p w14:paraId="4A1DC810" w14:textId="77777777" w:rsidR="00A45215" w:rsidRPr="00A45215" w:rsidRDefault="00A45215" w:rsidP="00A45215">
            <w:r w:rsidRPr="00A45215">
              <w:t>150</w:t>
            </w:r>
          </w:p>
        </w:tc>
        <w:tc>
          <w:tcPr>
            <w:tcW w:w="1479" w:type="dxa"/>
            <w:noWrap/>
            <w:hideMark/>
          </w:tcPr>
          <w:p w14:paraId="7390EAF2" w14:textId="77777777" w:rsidR="00A45215" w:rsidRPr="00A45215" w:rsidRDefault="00A45215" w:rsidP="00A45215">
            <w:r w:rsidRPr="00A45215">
              <w:t>300</w:t>
            </w:r>
          </w:p>
        </w:tc>
        <w:tc>
          <w:tcPr>
            <w:tcW w:w="2050" w:type="dxa"/>
            <w:noWrap/>
            <w:hideMark/>
          </w:tcPr>
          <w:p w14:paraId="19923DA7" w14:textId="77777777" w:rsidR="00A45215" w:rsidRPr="00A45215" w:rsidRDefault="00A45215" w:rsidP="00A45215">
            <w:r w:rsidRPr="00A45215">
              <w:t>50</w:t>
            </w:r>
          </w:p>
        </w:tc>
      </w:tr>
      <w:tr w:rsidR="00A45215" w:rsidRPr="00A45215" w14:paraId="5F809EBA" w14:textId="77777777" w:rsidTr="00A45215">
        <w:trPr>
          <w:trHeight w:val="288"/>
        </w:trPr>
        <w:tc>
          <w:tcPr>
            <w:tcW w:w="960" w:type="dxa"/>
            <w:noWrap/>
            <w:hideMark/>
          </w:tcPr>
          <w:p w14:paraId="20C4C287" w14:textId="77777777" w:rsidR="00A45215" w:rsidRPr="00A45215" w:rsidRDefault="00A45215">
            <w:r w:rsidRPr="00A45215">
              <w:t>Portugal</w:t>
            </w:r>
          </w:p>
        </w:tc>
        <w:tc>
          <w:tcPr>
            <w:tcW w:w="1712" w:type="dxa"/>
            <w:noWrap/>
            <w:hideMark/>
          </w:tcPr>
          <w:p w14:paraId="3767770E" w14:textId="77777777" w:rsidR="00A45215" w:rsidRPr="00A45215" w:rsidRDefault="00A45215">
            <w:r w:rsidRPr="00A45215">
              <w:t xml:space="preserve">University </w:t>
            </w:r>
            <w:proofErr w:type="spellStart"/>
            <w:r w:rsidRPr="00A45215">
              <w:t>of</w:t>
            </w:r>
            <w:proofErr w:type="spellEnd"/>
            <w:r w:rsidRPr="00A45215">
              <w:t xml:space="preserve"> Porto</w:t>
            </w:r>
          </w:p>
        </w:tc>
        <w:tc>
          <w:tcPr>
            <w:tcW w:w="1155" w:type="dxa"/>
            <w:noWrap/>
            <w:hideMark/>
          </w:tcPr>
          <w:p w14:paraId="174F2EE7" w14:textId="77777777" w:rsidR="00A45215" w:rsidRPr="00A45215" w:rsidRDefault="00A45215" w:rsidP="00A45215">
            <w:r w:rsidRPr="00A45215">
              <w:t>147</w:t>
            </w:r>
          </w:p>
        </w:tc>
        <w:tc>
          <w:tcPr>
            <w:tcW w:w="960" w:type="dxa"/>
            <w:noWrap/>
            <w:hideMark/>
          </w:tcPr>
          <w:p w14:paraId="53C70D16" w14:textId="77777777" w:rsidR="00A45215" w:rsidRPr="00A45215" w:rsidRDefault="00A45215" w:rsidP="00A45215">
            <w:r w:rsidRPr="00A45215">
              <w:t>3500</w:t>
            </w:r>
          </w:p>
        </w:tc>
        <w:tc>
          <w:tcPr>
            <w:tcW w:w="1316" w:type="dxa"/>
            <w:noWrap/>
            <w:hideMark/>
          </w:tcPr>
          <w:p w14:paraId="164DF58A" w14:textId="77777777" w:rsidR="00A45215" w:rsidRPr="00A45215" w:rsidRDefault="00A45215" w:rsidP="00A45215">
            <w:r w:rsidRPr="00A45215">
              <w:t>10</w:t>
            </w:r>
          </w:p>
        </w:tc>
        <w:tc>
          <w:tcPr>
            <w:tcW w:w="1502" w:type="dxa"/>
            <w:noWrap/>
            <w:hideMark/>
          </w:tcPr>
          <w:p w14:paraId="47D15BDD" w14:textId="77777777" w:rsidR="00A45215" w:rsidRPr="00A45215" w:rsidRDefault="00A45215" w:rsidP="00A45215">
            <w:r w:rsidRPr="00A45215">
              <w:t>55</w:t>
            </w:r>
          </w:p>
        </w:tc>
        <w:tc>
          <w:tcPr>
            <w:tcW w:w="1452" w:type="dxa"/>
            <w:noWrap/>
            <w:hideMark/>
          </w:tcPr>
          <w:p w14:paraId="45BE17FC" w14:textId="77777777" w:rsidR="00A45215" w:rsidRPr="00A45215" w:rsidRDefault="00A45215" w:rsidP="00A45215">
            <w:r w:rsidRPr="00A45215">
              <w:t>88</w:t>
            </w:r>
          </w:p>
        </w:tc>
        <w:tc>
          <w:tcPr>
            <w:tcW w:w="1175" w:type="dxa"/>
            <w:noWrap/>
            <w:hideMark/>
          </w:tcPr>
          <w:p w14:paraId="28AAEB33" w14:textId="77777777" w:rsidR="00A45215" w:rsidRPr="00A45215" w:rsidRDefault="00A45215" w:rsidP="00A45215">
            <w:r w:rsidRPr="00A45215">
              <w:t>900</w:t>
            </w:r>
          </w:p>
        </w:tc>
        <w:tc>
          <w:tcPr>
            <w:tcW w:w="960" w:type="dxa"/>
            <w:noWrap/>
            <w:hideMark/>
          </w:tcPr>
          <w:p w14:paraId="400DD666" w14:textId="77777777" w:rsidR="00A45215" w:rsidRPr="00A45215" w:rsidRDefault="00A45215" w:rsidP="00A45215">
            <w:r w:rsidRPr="00A45215">
              <w:t>400</w:t>
            </w:r>
          </w:p>
        </w:tc>
        <w:tc>
          <w:tcPr>
            <w:tcW w:w="960" w:type="dxa"/>
            <w:noWrap/>
            <w:hideMark/>
          </w:tcPr>
          <w:p w14:paraId="6DE6DCD8" w14:textId="77777777" w:rsidR="00A45215" w:rsidRPr="00A45215" w:rsidRDefault="00A45215" w:rsidP="00A45215">
            <w:r w:rsidRPr="00A45215">
              <w:t>200</w:t>
            </w:r>
          </w:p>
        </w:tc>
        <w:tc>
          <w:tcPr>
            <w:tcW w:w="1420" w:type="dxa"/>
            <w:noWrap/>
            <w:hideMark/>
          </w:tcPr>
          <w:p w14:paraId="4CB349D9" w14:textId="77777777" w:rsidR="00A45215" w:rsidRPr="00A45215" w:rsidRDefault="00A45215" w:rsidP="00A45215">
            <w:r w:rsidRPr="00A45215">
              <w:t>100</w:t>
            </w:r>
          </w:p>
        </w:tc>
        <w:tc>
          <w:tcPr>
            <w:tcW w:w="1479" w:type="dxa"/>
            <w:noWrap/>
            <w:hideMark/>
          </w:tcPr>
          <w:p w14:paraId="1524DB95" w14:textId="77777777" w:rsidR="00A45215" w:rsidRPr="00A45215" w:rsidRDefault="00A45215" w:rsidP="00A45215">
            <w:r w:rsidRPr="00A45215">
              <w:t>300</w:t>
            </w:r>
          </w:p>
        </w:tc>
        <w:tc>
          <w:tcPr>
            <w:tcW w:w="2050" w:type="dxa"/>
            <w:noWrap/>
            <w:hideMark/>
          </w:tcPr>
          <w:p w14:paraId="42089D20" w14:textId="77777777" w:rsidR="00A45215" w:rsidRPr="00A45215" w:rsidRDefault="00A45215" w:rsidP="00A45215">
            <w:r w:rsidRPr="00A45215">
              <w:t>50</w:t>
            </w:r>
          </w:p>
        </w:tc>
      </w:tr>
      <w:tr w:rsidR="00A45215" w:rsidRPr="00A45215" w14:paraId="23380475" w14:textId="77777777" w:rsidTr="00A45215">
        <w:trPr>
          <w:trHeight w:val="288"/>
        </w:trPr>
        <w:tc>
          <w:tcPr>
            <w:tcW w:w="960" w:type="dxa"/>
            <w:noWrap/>
            <w:hideMark/>
          </w:tcPr>
          <w:p w14:paraId="6456380F" w14:textId="77777777" w:rsidR="00A45215" w:rsidRPr="00A45215" w:rsidRDefault="00A45215">
            <w:r w:rsidRPr="00A45215">
              <w:t>Portugal</w:t>
            </w:r>
          </w:p>
        </w:tc>
        <w:tc>
          <w:tcPr>
            <w:tcW w:w="1712" w:type="dxa"/>
            <w:noWrap/>
            <w:hideMark/>
          </w:tcPr>
          <w:p w14:paraId="5AB18644" w14:textId="77777777" w:rsidR="00A45215" w:rsidRPr="00A45215" w:rsidRDefault="00A45215">
            <w:r w:rsidRPr="00A45215">
              <w:t xml:space="preserve">University </w:t>
            </w:r>
            <w:proofErr w:type="spellStart"/>
            <w:r w:rsidRPr="00A45215">
              <w:t>of</w:t>
            </w:r>
            <w:proofErr w:type="spellEnd"/>
            <w:r w:rsidRPr="00A45215">
              <w:t xml:space="preserve"> Porto</w:t>
            </w:r>
          </w:p>
        </w:tc>
        <w:tc>
          <w:tcPr>
            <w:tcW w:w="1155" w:type="dxa"/>
            <w:noWrap/>
            <w:hideMark/>
          </w:tcPr>
          <w:p w14:paraId="6778D157" w14:textId="77777777" w:rsidR="00A45215" w:rsidRPr="00A45215" w:rsidRDefault="00A45215" w:rsidP="00A45215">
            <w:r w:rsidRPr="00A45215">
              <w:t>180</w:t>
            </w:r>
          </w:p>
        </w:tc>
        <w:tc>
          <w:tcPr>
            <w:tcW w:w="960" w:type="dxa"/>
            <w:noWrap/>
            <w:hideMark/>
          </w:tcPr>
          <w:p w14:paraId="2103F35D" w14:textId="77777777" w:rsidR="00A45215" w:rsidRPr="00A45215" w:rsidRDefault="00A45215" w:rsidP="00A45215">
            <w:r w:rsidRPr="00A45215">
              <w:t>2500</w:t>
            </w:r>
          </w:p>
        </w:tc>
        <w:tc>
          <w:tcPr>
            <w:tcW w:w="1316" w:type="dxa"/>
            <w:noWrap/>
            <w:hideMark/>
          </w:tcPr>
          <w:p w14:paraId="2F9BFAD2" w14:textId="77777777" w:rsidR="00A45215" w:rsidRPr="00A45215" w:rsidRDefault="00A45215" w:rsidP="00A45215">
            <w:r w:rsidRPr="00A45215">
              <w:t>12</w:t>
            </w:r>
          </w:p>
        </w:tc>
        <w:tc>
          <w:tcPr>
            <w:tcW w:w="1502" w:type="dxa"/>
            <w:noWrap/>
            <w:hideMark/>
          </w:tcPr>
          <w:p w14:paraId="0DF2216F" w14:textId="77777777" w:rsidR="00A45215" w:rsidRPr="00A45215" w:rsidRDefault="00A45215" w:rsidP="00A45215">
            <w:r w:rsidRPr="00A45215">
              <w:t>50</w:t>
            </w:r>
          </w:p>
        </w:tc>
        <w:tc>
          <w:tcPr>
            <w:tcW w:w="1452" w:type="dxa"/>
            <w:noWrap/>
            <w:hideMark/>
          </w:tcPr>
          <w:p w14:paraId="1CF95C51" w14:textId="77777777" w:rsidR="00A45215" w:rsidRPr="00A45215" w:rsidRDefault="00A45215" w:rsidP="00A45215">
            <w:r w:rsidRPr="00A45215">
              <w:t>88</w:t>
            </w:r>
          </w:p>
        </w:tc>
        <w:tc>
          <w:tcPr>
            <w:tcW w:w="1175" w:type="dxa"/>
            <w:noWrap/>
            <w:hideMark/>
          </w:tcPr>
          <w:p w14:paraId="255763B9" w14:textId="77777777" w:rsidR="00A45215" w:rsidRPr="00A45215" w:rsidRDefault="00A45215" w:rsidP="00A45215">
            <w:r w:rsidRPr="00A45215">
              <w:t>900</w:t>
            </w:r>
          </w:p>
        </w:tc>
        <w:tc>
          <w:tcPr>
            <w:tcW w:w="960" w:type="dxa"/>
            <w:noWrap/>
            <w:hideMark/>
          </w:tcPr>
          <w:p w14:paraId="249970F2" w14:textId="77777777" w:rsidR="00A45215" w:rsidRPr="00A45215" w:rsidRDefault="00A45215" w:rsidP="00A45215">
            <w:r w:rsidRPr="00A45215">
              <w:t>350</w:t>
            </w:r>
          </w:p>
        </w:tc>
        <w:tc>
          <w:tcPr>
            <w:tcW w:w="960" w:type="dxa"/>
            <w:noWrap/>
            <w:hideMark/>
          </w:tcPr>
          <w:p w14:paraId="2D8ECB5B" w14:textId="77777777" w:rsidR="00A45215" w:rsidRPr="00A45215" w:rsidRDefault="00A45215" w:rsidP="00A45215">
            <w:r w:rsidRPr="00A45215">
              <w:t>200</w:t>
            </w:r>
          </w:p>
        </w:tc>
        <w:tc>
          <w:tcPr>
            <w:tcW w:w="1420" w:type="dxa"/>
            <w:noWrap/>
            <w:hideMark/>
          </w:tcPr>
          <w:p w14:paraId="5A1C3AEC" w14:textId="77777777" w:rsidR="00A45215" w:rsidRPr="00A45215" w:rsidRDefault="00A45215" w:rsidP="00A45215">
            <w:r w:rsidRPr="00A45215">
              <w:t>120</w:t>
            </w:r>
          </w:p>
        </w:tc>
        <w:tc>
          <w:tcPr>
            <w:tcW w:w="1479" w:type="dxa"/>
            <w:noWrap/>
            <w:hideMark/>
          </w:tcPr>
          <w:p w14:paraId="080D59E9" w14:textId="77777777" w:rsidR="00A45215" w:rsidRPr="00A45215" w:rsidRDefault="00A45215" w:rsidP="00A45215">
            <w:r w:rsidRPr="00A45215">
              <w:t>300</w:t>
            </w:r>
          </w:p>
        </w:tc>
        <w:tc>
          <w:tcPr>
            <w:tcW w:w="2050" w:type="dxa"/>
            <w:noWrap/>
            <w:hideMark/>
          </w:tcPr>
          <w:p w14:paraId="033F01E3" w14:textId="77777777" w:rsidR="00A45215" w:rsidRPr="00A45215" w:rsidRDefault="00A45215" w:rsidP="00A45215">
            <w:r w:rsidRPr="00A45215">
              <w:t>35</w:t>
            </w:r>
          </w:p>
        </w:tc>
      </w:tr>
      <w:tr w:rsidR="00A45215" w:rsidRPr="00A45215" w14:paraId="10C984B9" w14:textId="77777777" w:rsidTr="00A45215">
        <w:trPr>
          <w:trHeight w:val="288"/>
        </w:trPr>
        <w:tc>
          <w:tcPr>
            <w:tcW w:w="960" w:type="dxa"/>
            <w:noWrap/>
            <w:hideMark/>
          </w:tcPr>
          <w:p w14:paraId="370FCFAD" w14:textId="77777777" w:rsidR="00A45215" w:rsidRPr="00A45215" w:rsidRDefault="00A45215">
            <w:r w:rsidRPr="00A45215">
              <w:t>Portugal</w:t>
            </w:r>
          </w:p>
        </w:tc>
        <w:tc>
          <w:tcPr>
            <w:tcW w:w="1712" w:type="dxa"/>
            <w:noWrap/>
            <w:hideMark/>
          </w:tcPr>
          <w:p w14:paraId="749F0227" w14:textId="77777777" w:rsidR="00A45215" w:rsidRPr="00A45215" w:rsidRDefault="00A45215">
            <w:r w:rsidRPr="00A45215">
              <w:t xml:space="preserve">University </w:t>
            </w:r>
            <w:proofErr w:type="spellStart"/>
            <w:r w:rsidRPr="00A45215">
              <w:t>of</w:t>
            </w:r>
            <w:proofErr w:type="spellEnd"/>
            <w:r w:rsidRPr="00A45215">
              <w:t xml:space="preserve"> Porto</w:t>
            </w:r>
          </w:p>
        </w:tc>
        <w:tc>
          <w:tcPr>
            <w:tcW w:w="1155" w:type="dxa"/>
            <w:noWrap/>
            <w:hideMark/>
          </w:tcPr>
          <w:p w14:paraId="13227800" w14:textId="77777777" w:rsidR="00A45215" w:rsidRPr="00A45215" w:rsidRDefault="00A45215" w:rsidP="00A45215">
            <w:r w:rsidRPr="00A45215">
              <w:t>199</w:t>
            </w:r>
          </w:p>
        </w:tc>
        <w:tc>
          <w:tcPr>
            <w:tcW w:w="960" w:type="dxa"/>
            <w:noWrap/>
            <w:hideMark/>
          </w:tcPr>
          <w:p w14:paraId="2C6245C8" w14:textId="77777777" w:rsidR="00A45215" w:rsidRPr="00A45215" w:rsidRDefault="00A45215" w:rsidP="00A45215">
            <w:r w:rsidRPr="00A45215">
              <w:t>3000</w:t>
            </w:r>
          </w:p>
        </w:tc>
        <w:tc>
          <w:tcPr>
            <w:tcW w:w="1316" w:type="dxa"/>
            <w:noWrap/>
            <w:hideMark/>
          </w:tcPr>
          <w:p w14:paraId="511BE2D2" w14:textId="77777777" w:rsidR="00A45215" w:rsidRPr="00A45215" w:rsidRDefault="00A45215" w:rsidP="00A45215">
            <w:r w:rsidRPr="00A45215">
              <w:t>14</w:t>
            </w:r>
          </w:p>
        </w:tc>
        <w:tc>
          <w:tcPr>
            <w:tcW w:w="1502" w:type="dxa"/>
            <w:noWrap/>
            <w:hideMark/>
          </w:tcPr>
          <w:p w14:paraId="35D971F9" w14:textId="77777777" w:rsidR="00A45215" w:rsidRPr="00A45215" w:rsidRDefault="00A45215" w:rsidP="00A45215">
            <w:r w:rsidRPr="00A45215">
              <w:t>45</w:t>
            </w:r>
          </w:p>
        </w:tc>
        <w:tc>
          <w:tcPr>
            <w:tcW w:w="1452" w:type="dxa"/>
            <w:noWrap/>
            <w:hideMark/>
          </w:tcPr>
          <w:p w14:paraId="71F63592" w14:textId="77777777" w:rsidR="00A45215" w:rsidRPr="00A45215" w:rsidRDefault="00A45215" w:rsidP="00A45215">
            <w:r w:rsidRPr="00A45215">
              <w:t>85</w:t>
            </w:r>
          </w:p>
        </w:tc>
        <w:tc>
          <w:tcPr>
            <w:tcW w:w="1175" w:type="dxa"/>
            <w:noWrap/>
            <w:hideMark/>
          </w:tcPr>
          <w:p w14:paraId="0D721342" w14:textId="77777777" w:rsidR="00A45215" w:rsidRPr="00A45215" w:rsidRDefault="00A45215" w:rsidP="00A45215">
            <w:r w:rsidRPr="00A45215">
              <w:t>1000</w:t>
            </w:r>
          </w:p>
        </w:tc>
        <w:tc>
          <w:tcPr>
            <w:tcW w:w="960" w:type="dxa"/>
            <w:noWrap/>
            <w:hideMark/>
          </w:tcPr>
          <w:p w14:paraId="6C599022" w14:textId="77777777" w:rsidR="00A45215" w:rsidRPr="00A45215" w:rsidRDefault="00A45215" w:rsidP="00A45215">
            <w:r w:rsidRPr="00A45215">
              <w:t>400</w:t>
            </w:r>
          </w:p>
        </w:tc>
        <w:tc>
          <w:tcPr>
            <w:tcW w:w="960" w:type="dxa"/>
            <w:noWrap/>
            <w:hideMark/>
          </w:tcPr>
          <w:p w14:paraId="42FB5B4B" w14:textId="77777777" w:rsidR="00A45215" w:rsidRPr="00A45215" w:rsidRDefault="00A45215" w:rsidP="00A45215">
            <w:r w:rsidRPr="00A45215">
              <w:t>250</w:t>
            </w:r>
          </w:p>
        </w:tc>
        <w:tc>
          <w:tcPr>
            <w:tcW w:w="1420" w:type="dxa"/>
            <w:noWrap/>
            <w:hideMark/>
          </w:tcPr>
          <w:p w14:paraId="3FEA184C" w14:textId="77777777" w:rsidR="00A45215" w:rsidRPr="00A45215" w:rsidRDefault="00A45215" w:rsidP="00A45215">
            <w:r w:rsidRPr="00A45215">
              <w:t>120</w:t>
            </w:r>
          </w:p>
        </w:tc>
        <w:tc>
          <w:tcPr>
            <w:tcW w:w="1479" w:type="dxa"/>
            <w:noWrap/>
            <w:hideMark/>
          </w:tcPr>
          <w:p w14:paraId="12B30377" w14:textId="77777777" w:rsidR="00A45215" w:rsidRPr="00A45215" w:rsidRDefault="00A45215" w:rsidP="00A45215">
            <w:r w:rsidRPr="00A45215">
              <w:t>200</w:t>
            </w:r>
          </w:p>
        </w:tc>
        <w:tc>
          <w:tcPr>
            <w:tcW w:w="2050" w:type="dxa"/>
            <w:noWrap/>
            <w:hideMark/>
          </w:tcPr>
          <w:p w14:paraId="78989643" w14:textId="77777777" w:rsidR="00A45215" w:rsidRPr="00A45215" w:rsidRDefault="00A45215" w:rsidP="00A45215">
            <w:r w:rsidRPr="00A45215">
              <w:t>40</w:t>
            </w:r>
          </w:p>
        </w:tc>
      </w:tr>
      <w:tr w:rsidR="00A45215" w:rsidRPr="00A45215" w14:paraId="2FD99ABB" w14:textId="77777777" w:rsidTr="00A45215">
        <w:trPr>
          <w:trHeight w:val="288"/>
        </w:trPr>
        <w:tc>
          <w:tcPr>
            <w:tcW w:w="960" w:type="dxa"/>
            <w:noWrap/>
            <w:hideMark/>
          </w:tcPr>
          <w:p w14:paraId="1DF574C4" w14:textId="77777777" w:rsidR="00A45215" w:rsidRPr="00A45215" w:rsidRDefault="00A45215">
            <w:r w:rsidRPr="00A45215">
              <w:t>Portugal</w:t>
            </w:r>
          </w:p>
        </w:tc>
        <w:tc>
          <w:tcPr>
            <w:tcW w:w="1712" w:type="dxa"/>
            <w:noWrap/>
            <w:hideMark/>
          </w:tcPr>
          <w:p w14:paraId="6C8D4896" w14:textId="77777777" w:rsidR="00A45215" w:rsidRPr="00A45215" w:rsidRDefault="00A45215">
            <w:r w:rsidRPr="00A45215">
              <w:t xml:space="preserve">University </w:t>
            </w:r>
            <w:proofErr w:type="spellStart"/>
            <w:r w:rsidRPr="00A45215">
              <w:t>of</w:t>
            </w:r>
            <w:proofErr w:type="spellEnd"/>
            <w:r w:rsidRPr="00A45215">
              <w:t xml:space="preserve"> Porto</w:t>
            </w:r>
          </w:p>
        </w:tc>
        <w:tc>
          <w:tcPr>
            <w:tcW w:w="1155" w:type="dxa"/>
            <w:noWrap/>
            <w:hideMark/>
          </w:tcPr>
          <w:p w14:paraId="032683FA" w14:textId="77777777" w:rsidR="00A45215" w:rsidRPr="00A45215" w:rsidRDefault="00A45215" w:rsidP="00A45215">
            <w:r w:rsidRPr="00A45215">
              <w:t>374</w:t>
            </w:r>
          </w:p>
        </w:tc>
        <w:tc>
          <w:tcPr>
            <w:tcW w:w="960" w:type="dxa"/>
            <w:noWrap/>
            <w:hideMark/>
          </w:tcPr>
          <w:p w14:paraId="77A1CD6E" w14:textId="77777777" w:rsidR="00A45215" w:rsidRPr="00A45215" w:rsidRDefault="00A45215" w:rsidP="00A45215">
            <w:r w:rsidRPr="00A45215">
              <w:t>3000</w:t>
            </w:r>
          </w:p>
        </w:tc>
        <w:tc>
          <w:tcPr>
            <w:tcW w:w="1316" w:type="dxa"/>
            <w:noWrap/>
            <w:hideMark/>
          </w:tcPr>
          <w:p w14:paraId="1552FD56" w14:textId="77777777" w:rsidR="00A45215" w:rsidRPr="00A45215" w:rsidRDefault="00A45215" w:rsidP="00A45215">
            <w:r w:rsidRPr="00A45215">
              <w:t>9</w:t>
            </w:r>
          </w:p>
        </w:tc>
        <w:tc>
          <w:tcPr>
            <w:tcW w:w="1502" w:type="dxa"/>
            <w:noWrap/>
            <w:hideMark/>
          </w:tcPr>
          <w:p w14:paraId="2BCD86EA" w14:textId="77777777" w:rsidR="00A45215" w:rsidRPr="00A45215" w:rsidRDefault="00A45215" w:rsidP="00A45215">
            <w:r w:rsidRPr="00A45215">
              <w:t>70</w:t>
            </w:r>
          </w:p>
        </w:tc>
        <w:tc>
          <w:tcPr>
            <w:tcW w:w="1452" w:type="dxa"/>
            <w:noWrap/>
            <w:hideMark/>
          </w:tcPr>
          <w:p w14:paraId="06BD7B1B" w14:textId="77777777" w:rsidR="00A45215" w:rsidRPr="00A45215" w:rsidRDefault="00A45215" w:rsidP="00A45215">
            <w:r w:rsidRPr="00A45215">
              <w:t>86</w:t>
            </w:r>
          </w:p>
        </w:tc>
        <w:tc>
          <w:tcPr>
            <w:tcW w:w="1175" w:type="dxa"/>
            <w:noWrap/>
            <w:hideMark/>
          </w:tcPr>
          <w:p w14:paraId="2E2861D9" w14:textId="77777777" w:rsidR="00A45215" w:rsidRPr="00A45215" w:rsidRDefault="00A45215" w:rsidP="00A45215">
            <w:r w:rsidRPr="00A45215">
              <w:t>1000</w:t>
            </w:r>
          </w:p>
        </w:tc>
        <w:tc>
          <w:tcPr>
            <w:tcW w:w="960" w:type="dxa"/>
            <w:noWrap/>
            <w:hideMark/>
          </w:tcPr>
          <w:p w14:paraId="5E3E8DA8" w14:textId="77777777" w:rsidR="00A45215" w:rsidRPr="00A45215" w:rsidRDefault="00A45215" w:rsidP="00A45215">
            <w:r w:rsidRPr="00A45215">
              <w:t>400</w:t>
            </w:r>
          </w:p>
        </w:tc>
        <w:tc>
          <w:tcPr>
            <w:tcW w:w="960" w:type="dxa"/>
            <w:noWrap/>
            <w:hideMark/>
          </w:tcPr>
          <w:p w14:paraId="20CD5F58" w14:textId="77777777" w:rsidR="00A45215" w:rsidRPr="00A45215" w:rsidRDefault="00A45215" w:rsidP="00A45215">
            <w:r w:rsidRPr="00A45215">
              <w:t>250</w:t>
            </w:r>
          </w:p>
        </w:tc>
        <w:tc>
          <w:tcPr>
            <w:tcW w:w="1420" w:type="dxa"/>
            <w:noWrap/>
            <w:hideMark/>
          </w:tcPr>
          <w:p w14:paraId="01CF695F" w14:textId="77777777" w:rsidR="00A45215" w:rsidRPr="00A45215" w:rsidRDefault="00A45215" w:rsidP="00A45215">
            <w:r w:rsidRPr="00A45215">
              <w:t>150</w:t>
            </w:r>
          </w:p>
        </w:tc>
        <w:tc>
          <w:tcPr>
            <w:tcW w:w="1479" w:type="dxa"/>
            <w:noWrap/>
            <w:hideMark/>
          </w:tcPr>
          <w:p w14:paraId="0D0A100C" w14:textId="77777777" w:rsidR="00A45215" w:rsidRPr="00A45215" w:rsidRDefault="00A45215" w:rsidP="00A45215">
            <w:r w:rsidRPr="00A45215">
              <w:t>150</w:t>
            </w:r>
          </w:p>
        </w:tc>
        <w:tc>
          <w:tcPr>
            <w:tcW w:w="2050" w:type="dxa"/>
            <w:noWrap/>
            <w:hideMark/>
          </w:tcPr>
          <w:p w14:paraId="5616481E" w14:textId="77777777" w:rsidR="00A45215" w:rsidRPr="00A45215" w:rsidRDefault="00A45215" w:rsidP="00A45215">
            <w:r w:rsidRPr="00A45215">
              <w:t>40</w:t>
            </w:r>
          </w:p>
        </w:tc>
      </w:tr>
      <w:tr w:rsidR="00A45215" w:rsidRPr="00A45215" w14:paraId="602EED50" w14:textId="77777777" w:rsidTr="00A45215">
        <w:trPr>
          <w:trHeight w:val="288"/>
        </w:trPr>
        <w:tc>
          <w:tcPr>
            <w:tcW w:w="960" w:type="dxa"/>
            <w:noWrap/>
            <w:hideMark/>
          </w:tcPr>
          <w:p w14:paraId="4A11BB72" w14:textId="77777777" w:rsidR="00A45215" w:rsidRPr="00A45215" w:rsidRDefault="00A45215">
            <w:r w:rsidRPr="00A45215">
              <w:t>Portug</w:t>
            </w:r>
            <w:r w:rsidRPr="00A45215">
              <w:lastRenderedPageBreak/>
              <w:t>al</w:t>
            </w:r>
          </w:p>
        </w:tc>
        <w:tc>
          <w:tcPr>
            <w:tcW w:w="1712" w:type="dxa"/>
            <w:noWrap/>
            <w:hideMark/>
          </w:tcPr>
          <w:p w14:paraId="2550D125" w14:textId="77777777" w:rsidR="00A45215" w:rsidRPr="00A45215" w:rsidRDefault="00A45215">
            <w:r w:rsidRPr="00A45215">
              <w:lastRenderedPageBreak/>
              <w:t xml:space="preserve">University </w:t>
            </w:r>
            <w:proofErr w:type="spellStart"/>
            <w:r w:rsidRPr="00A45215">
              <w:t>of</w:t>
            </w:r>
            <w:proofErr w:type="spellEnd"/>
            <w:r w:rsidRPr="00A45215">
              <w:t xml:space="preserve"> </w:t>
            </w:r>
            <w:r w:rsidRPr="00A45215">
              <w:lastRenderedPageBreak/>
              <w:t>Porto</w:t>
            </w:r>
          </w:p>
        </w:tc>
        <w:tc>
          <w:tcPr>
            <w:tcW w:w="1155" w:type="dxa"/>
            <w:noWrap/>
            <w:hideMark/>
          </w:tcPr>
          <w:p w14:paraId="28742BEB" w14:textId="77777777" w:rsidR="00A45215" w:rsidRPr="00A45215" w:rsidRDefault="00A45215" w:rsidP="00A45215">
            <w:r w:rsidRPr="00A45215">
              <w:lastRenderedPageBreak/>
              <w:t>461</w:t>
            </w:r>
          </w:p>
        </w:tc>
        <w:tc>
          <w:tcPr>
            <w:tcW w:w="960" w:type="dxa"/>
            <w:noWrap/>
            <w:hideMark/>
          </w:tcPr>
          <w:p w14:paraId="0BC5A80C" w14:textId="77777777" w:rsidR="00A45215" w:rsidRPr="00A45215" w:rsidRDefault="00A45215" w:rsidP="00A45215">
            <w:r w:rsidRPr="00A45215">
              <w:t>3000</w:t>
            </w:r>
          </w:p>
        </w:tc>
        <w:tc>
          <w:tcPr>
            <w:tcW w:w="1316" w:type="dxa"/>
            <w:noWrap/>
            <w:hideMark/>
          </w:tcPr>
          <w:p w14:paraId="38CC8763" w14:textId="77777777" w:rsidR="00A45215" w:rsidRPr="00A45215" w:rsidRDefault="00A45215" w:rsidP="00A45215">
            <w:r w:rsidRPr="00A45215">
              <w:t>12</w:t>
            </w:r>
          </w:p>
        </w:tc>
        <w:tc>
          <w:tcPr>
            <w:tcW w:w="1502" w:type="dxa"/>
            <w:noWrap/>
            <w:hideMark/>
          </w:tcPr>
          <w:p w14:paraId="1972AF31" w14:textId="77777777" w:rsidR="00A45215" w:rsidRPr="00A45215" w:rsidRDefault="00A45215" w:rsidP="00A45215">
            <w:r w:rsidRPr="00A45215">
              <w:t>70</w:t>
            </w:r>
          </w:p>
        </w:tc>
        <w:tc>
          <w:tcPr>
            <w:tcW w:w="1452" w:type="dxa"/>
            <w:noWrap/>
            <w:hideMark/>
          </w:tcPr>
          <w:p w14:paraId="5FB7B68D" w14:textId="77777777" w:rsidR="00A45215" w:rsidRPr="00A45215" w:rsidRDefault="00A45215" w:rsidP="00A45215">
            <w:r w:rsidRPr="00A45215">
              <w:t>90</w:t>
            </w:r>
          </w:p>
        </w:tc>
        <w:tc>
          <w:tcPr>
            <w:tcW w:w="1175" w:type="dxa"/>
            <w:noWrap/>
            <w:hideMark/>
          </w:tcPr>
          <w:p w14:paraId="25E33191" w14:textId="77777777" w:rsidR="00A45215" w:rsidRPr="00A45215" w:rsidRDefault="00A45215" w:rsidP="00A45215">
            <w:r w:rsidRPr="00A45215">
              <w:t>1000</w:t>
            </w:r>
          </w:p>
        </w:tc>
        <w:tc>
          <w:tcPr>
            <w:tcW w:w="960" w:type="dxa"/>
            <w:noWrap/>
            <w:hideMark/>
          </w:tcPr>
          <w:p w14:paraId="17F14233" w14:textId="77777777" w:rsidR="00A45215" w:rsidRPr="00A45215" w:rsidRDefault="00A45215" w:rsidP="00A45215">
            <w:r w:rsidRPr="00A45215">
              <w:t>400</w:t>
            </w:r>
          </w:p>
        </w:tc>
        <w:tc>
          <w:tcPr>
            <w:tcW w:w="960" w:type="dxa"/>
            <w:noWrap/>
            <w:hideMark/>
          </w:tcPr>
          <w:p w14:paraId="1D854CB0" w14:textId="77777777" w:rsidR="00A45215" w:rsidRPr="00A45215" w:rsidRDefault="00A45215" w:rsidP="00A45215">
            <w:r w:rsidRPr="00A45215">
              <w:t>220</w:t>
            </w:r>
          </w:p>
        </w:tc>
        <w:tc>
          <w:tcPr>
            <w:tcW w:w="1420" w:type="dxa"/>
            <w:noWrap/>
            <w:hideMark/>
          </w:tcPr>
          <w:p w14:paraId="1DDBAB38" w14:textId="77777777" w:rsidR="00A45215" w:rsidRPr="00A45215" w:rsidRDefault="00A45215" w:rsidP="00A45215">
            <w:r w:rsidRPr="00A45215">
              <w:t>130</w:t>
            </w:r>
          </w:p>
        </w:tc>
        <w:tc>
          <w:tcPr>
            <w:tcW w:w="1479" w:type="dxa"/>
            <w:noWrap/>
            <w:hideMark/>
          </w:tcPr>
          <w:p w14:paraId="0F444E6D" w14:textId="77777777" w:rsidR="00A45215" w:rsidRPr="00A45215" w:rsidRDefault="00A45215" w:rsidP="00A45215">
            <w:r w:rsidRPr="00A45215">
              <w:t>200</w:t>
            </w:r>
          </w:p>
        </w:tc>
        <w:tc>
          <w:tcPr>
            <w:tcW w:w="2050" w:type="dxa"/>
            <w:noWrap/>
            <w:hideMark/>
          </w:tcPr>
          <w:p w14:paraId="4A815F39" w14:textId="77777777" w:rsidR="00A45215" w:rsidRPr="00A45215" w:rsidRDefault="00A45215" w:rsidP="00A45215">
            <w:r w:rsidRPr="00A45215">
              <w:t>35</w:t>
            </w:r>
          </w:p>
        </w:tc>
      </w:tr>
    </w:tbl>
    <w:p w14:paraId="030C4C19" w14:textId="77777777" w:rsidR="00A45215" w:rsidRDefault="00A45215" w:rsidP="00572293"/>
    <w:p w14:paraId="10213ABA" w14:textId="77777777" w:rsidR="00A45215" w:rsidRDefault="00A45215" w:rsidP="00572293"/>
    <w:p w14:paraId="77ED82E3" w14:textId="77777777" w:rsidR="00A45215" w:rsidRPr="00D41360" w:rsidRDefault="00A45215" w:rsidP="00572293"/>
    <w:p w14:paraId="6914DFA9" w14:textId="30F1E655" w:rsidR="00572293" w:rsidRDefault="00572293" w:rsidP="00572293">
      <w:r w:rsidRPr="00D41360">
        <w:t xml:space="preserve">University </w:t>
      </w:r>
      <w:proofErr w:type="spellStart"/>
      <w:r w:rsidRPr="00D41360">
        <w:t>of</w:t>
      </w:r>
      <w:proofErr w:type="spellEnd"/>
      <w:r w:rsidRPr="00D41360">
        <w:t xml:space="preserve"> </w:t>
      </w:r>
      <w:proofErr w:type="spellStart"/>
      <w:r w:rsidRPr="00D41360">
        <w:t>Pisa</w:t>
      </w:r>
      <w:proofErr w:type="spellEnd"/>
      <w:r w:rsidRPr="00D41360">
        <w:t xml:space="preserve"> (</w:t>
      </w:r>
      <w:r w:rsidR="008331D2">
        <w:t>5</w:t>
      </w:r>
      <w:r w:rsidRPr="00D41360">
        <w:t>)</w:t>
      </w:r>
    </w:p>
    <w:p w14:paraId="5780CEEE" w14:textId="77777777" w:rsidR="008331D2" w:rsidRDefault="008331D2" w:rsidP="00572293"/>
    <w:tbl>
      <w:tblPr>
        <w:tblStyle w:val="Reetkatablice"/>
        <w:tblW w:w="0" w:type="auto"/>
        <w:tblLook w:val="04A0" w:firstRow="1" w:lastRow="0" w:firstColumn="1" w:lastColumn="0" w:noHBand="0" w:noVBand="1"/>
      </w:tblPr>
      <w:tblGrid>
        <w:gridCol w:w="532"/>
        <w:gridCol w:w="792"/>
        <w:gridCol w:w="684"/>
        <w:gridCol w:w="532"/>
        <w:gridCol w:w="755"/>
        <w:gridCol w:w="802"/>
        <w:gridCol w:w="797"/>
        <w:gridCol w:w="712"/>
        <w:gridCol w:w="532"/>
        <w:gridCol w:w="570"/>
        <w:gridCol w:w="778"/>
        <w:gridCol w:w="807"/>
        <w:gridCol w:w="1057"/>
      </w:tblGrid>
      <w:tr w:rsidR="008331D2" w:rsidRPr="008331D2" w14:paraId="1F2B52A9" w14:textId="77777777" w:rsidTr="008331D2">
        <w:trPr>
          <w:trHeight w:val="288"/>
        </w:trPr>
        <w:tc>
          <w:tcPr>
            <w:tcW w:w="960" w:type="dxa"/>
            <w:noWrap/>
            <w:hideMark/>
          </w:tcPr>
          <w:p w14:paraId="1422ABA3" w14:textId="77777777" w:rsidR="008331D2" w:rsidRPr="008331D2" w:rsidRDefault="008331D2" w:rsidP="008331D2">
            <w:pPr>
              <w:rPr>
                <w:b/>
                <w:bCs/>
                <w:lang w:val="en-US"/>
              </w:rPr>
            </w:pPr>
            <w:proofErr w:type="spellStart"/>
            <w:r w:rsidRPr="008331D2">
              <w:rPr>
                <w:b/>
                <w:bCs/>
              </w:rPr>
              <w:t>Country</w:t>
            </w:r>
            <w:proofErr w:type="spellEnd"/>
          </w:p>
        </w:tc>
        <w:tc>
          <w:tcPr>
            <w:tcW w:w="1571" w:type="dxa"/>
            <w:noWrap/>
            <w:hideMark/>
          </w:tcPr>
          <w:p w14:paraId="111F453D" w14:textId="77777777" w:rsidR="008331D2" w:rsidRPr="008331D2" w:rsidRDefault="008331D2" w:rsidP="008331D2">
            <w:pPr>
              <w:rPr>
                <w:b/>
                <w:bCs/>
              </w:rPr>
            </w:pPr>
            <w:r w:rsidRPr="008331D2">
              <w:rPr>
                <w:b/>
                <w:bCs/>
              </w:rPr>
              <w:t>University</w:t>
            </w:r>
          </w:p>
        </w:tc>
        <w:tc>
          <w:tcPr>
            <w:tcW w:w="1155" w:type="dxa"/>
            <w:noWrap/>
            <w:hideMark/>
          </w:tcPr>
          <w:p w14:paraId="77AFF166" w14:textId="77777777" w:rsidR="008331D2" w:rsidRPr="008331D2" w:rsidRDefault="008331D2" w:rsidP="008331D2">
            <w:pPr>
              <w:rPr>
                <w:b/>
                <w:bCs/>
              </w:rPr>
            </w:pPr>
            <w:proofErr w:type="spellStart"/>
            <w:r w:rsidRPr="008331D2">
              <w:rPr>
                <w:b/>
                <w:bCs/>
              </w:rPr>
              <w:t>CollegeRank</w:t>
            </w:r>
            <w:proofErr w:type="spellEnd"/>
          </w:p>
        </w:tc>
        <w:tc>
          <w:tcPr>
            <w:tcW w:w="960" w:type="dxa"/>
            <w:noWrap/>
            <w:hideMark/>
          </w:tcPr>
          <w:p w14:paraId="33CCD7C2" w14:textId="77777777" w:rsidR="008331D2" w:rsidRPr="008331D2" w:rsidRDefault="008331D2" w:rsidP="008331D2">
            <w:pPr>
              <w:rPr>
                <w:b/>
                <w:bCs/>
              </w:rPr>
            </w:pPr>
            <w:proofErr w:type="spellStart"/>
            <w:r w:rsidRPr="008331D2">
              <w:rPr>
                <w:b/>
                <w:bCs/>
              </w:rPr>
              <w:t>Tuition</w:t>
            </w:r>
            <w:proofErr w:type="spellEnd"/>
          </w:p>
        </w:tc>
        <w:tc>
          <w:tcPr>
            <w:tcW w:w="1316" w:type="dxa"/>
            <w:noWrap/>
            <w:hideMark/>
          </w:tcPr>
          <w:p w14:paraId="547DF123" w14:textId="77777777" w:rsidR="008331D2" w:rsidRPr="008331D2" w:rsidRDefault="008331D2" w:rsidP="008331D2">
            <w:pPr>
              <w:rPr>
                <w:b/>
                <w:bCs/>
              </w:rPr>
            </w:pPr>
            <w:proofErr w:type="spellStart"/>
            <w:r w:rsidRPr="008331D2">
              <w:rPr>
                <w:b/>
                <w:bCs/>
              </w:rPr>
              <w:t>PercOfIntStud</w:t>
            </w:r>
            <w:proofErr w:type="spellEnd"/>
          </w:p>
        </w:tc>
        <w:tc>
          <w:tcPr>
            <w:tcW w:w="1502" w:type="dxa"/>
            <w:noWrap/>
            <w:hideMark/>
          </w:tcPr>
          <w:p w14:paraId="7E98A660" w14:textId="77777777" w:rsidR="008331D2" w:rsidRPr="008331D2" w:rsidRDefault="008331D2" w:rsidP="008331D2">
            <w:pPr>
              <w:rPr>
                <w:b/>
                <w:bCs/>
              </w:rPr>
            </w:pPr>
            <w:proofErr w:type="spellStart"/>
            <w:r w:rsidRPr="008331D2">
              <w:rPr>
                <w:b/>
                <w:bCs/>
              </w:rPr>
              <w:t>AcceptanceRate</w:t>
            </w:r>
            <w:proofErr w:type="spellEnd"/>
          </w:p>
        </w:tc>
        <w:tc>
          <w:tcPr>
            <w:tcW w:w="1452" w:type="dxa"/>
            <w:noWrap/>
            <w:hideMark/>
          </w:tcPr>
          <w:p w14:paraId="4133A8D6" w14:textId="77777777" w:rsidR="008331D2" w:rsidRPr="008331D2" w:rsidRDefault="008331D2" w:rsidP="008331D2">
            <w:pPr>
              <w:rPr>
                <w:b/>
                <w:bCs/>
              </w:rPr>
            </w:pPr>
            <w:proofErr w:type="spellStart"/>
            <w:r w:rsidRPr="008331D2">
              <w:rPr>
                <w:b/>
                <w:bCs/>
              </w:rPr>
              <w:t>AvgSafetyIndex</w:t>
            </w:r>
            <w:proofErr w:type="spellEnd"/>
          </w:p>
        </w:tc>
        <w:tc>
          <w:tcPr>
            <w:tcW w:w="1175" w:type="dxa"/>
            <w:noWrap/>
            <w:hideMark/>
          </w:tcPr>
          <w:p w14:paraId="75E0EC3C" w14:textId="77777777" w:rsidR="008331D2" w:rsidRPr="008331D2" w:rsidRDefault="008331D2" w:rsidP="008331D2">
            <w:pPr>
              <w:rPr>
                <w:b/>
                <w:bCs/>
              </w:rPr>
            </w:pPr>
            <w:proofErr w:type="spellStart"/>
            <w:r w:rsidRPr="008331D2">
              <w:rPr>
                <w:b/>
                <w:bCs/>
              </w:rPr>
              <w:t>CostOfLiving</w:t>
            </w:r>
            <w:proofErr w:type="spellEnd"/>
          </w:p>
        </w:tc>
        <w:tc>
          <w:tcPr>
            <w:tcW w:w="960" w:type="dxa"/>
            <w:noWrap/>
            <w:hideMark/>
          </w:tcPr>
          <w:p w14:paraId="50D3B979" w14:textId="77777777" w:rsidR="008331D2" w:rsidRPr="008331D2" w:rsidRDefault="008331D2" w:rsidP="008331D2">
            <w:pPr>
              <w:rPr>
                <w:b/>
                <w:bCs/>
              </w:rPr>
            </w:pPr>
            <w:r w:rsidRPr="008331D2">
              <w:rPr>
                <w:b/>
                <w:bCs/>
              </w:rPr>
              <w:t>Rent</w:t>
            </w:r>
          </w:p>
        </w:tc>
        <w:tc>
          <w:tcPr>
            <w:tcW w:w="960" w:type="dxa"/>
            <w:noWrap/>
            <w:hideMark/>
          </w:tcPr>
          <w:p w14:paraId="657F4493" w14:textId="77777777" w:rsidR="008331D2" w:rsidRPr="008331D2" w:rsidRDefault="008331D2" w:rsidP="008331D2">
            <w:pPr>
              <w:rPr>
                <w:b/>
                <w:bCs/>
              </w:rPr>
            </w:pPr>
            <w:proofErr w:type="spellStart"/>
            <w:r w:rsidRPr="008331D2">
              <w:rPr>
                <w:b/>
                <w:bCs/>
              </w:rPr>
              <w:t>Groceries</w:t>
            </w:r>
            <w:proofErr w:type="spellEnd"/>
          </w:p>
        </w:tc>
        <w:tc>
          <w:tcPr>
            <w:tcW w:w="1420" w:type="dxa"/>
            <w:noWrap/>
            <w:hideMark/>
          </w:tcPr>
          <w:p w14:paraId="5E76B1A3" w14:textId="77777777" w:rsidR="008331D2" w:rsidRPr="008331D2" w:rsidRDefault="008331D2" w:rsidP="008331D2">
            <w:pPr>
              <w:rPr>
                <w:b/>
                <w:bCs/>
              </w:rPr>
            </w:pPr>
            <w:proofErr w:type="spellStart"/>
            <w:r w:rsidRPr="008331D2">
              <w:rPr>
                <w:b/>
                <w:bCs/>
              </w:rPr>
              <w:t>RecreationCost</w:t>
            </w:r>
            <w:proofErr w:type="spellEnd"/>
          </w:p>
        </w:tc>
        <w:tc>
          <w:tcPr>
            <w:tcW w:w="1479" w:type="dxa"/>
            <w:noWrap/>
            <w:hideMark/>
          </w:tcPr>
          <w:p w14:paraId="0A89AC2F" w14:textId="77777777" w:rsidR="008331D2" w:rsidRPr="008331D2" w:rsidRDefault="008331D2" w:rsidP="008331D2">
            <w:pPr>
              <w:rPr>
                <w:b/>
                <w:bCs/>
              </w:rPr>
            </w:pPr>
            <w:proofErr w:type="spellStart"/>
            <w:r w:rsidRPr="008331D2">
              <w:rPr>
                <w:b/>
                <w:bCs/>
              </w:rPr>
              <w:t>HealthcarePrice</w:t>
            </w:r>
            <w:proofErr w:type="spellEnd"/>
          </w:p>
        </w:tc>
        <w:tc>
          <w:tcPr>
            <w:tcW w:w="2050" w:type="dxa"/>
            <w:noWrap/>
            <w:hideMark/>
          </w:tcPr>
          <w:p w14:paraId="5E9F451D" w14:textId="77777777" w:rsidR="008331D2" w:rsidRPr="008331D2" w:rsidRDefault="008331D2" w:rsidP="008331D2">
            <w:pPr>
              <w:rPr>
                <w:b/>
                <w:bCs/>
              </w:rPr>
            </w:pPr>
            <w:proofErr w:type="spellStart"/>
            <w:r w:rsidRPr="008331D2">
              <w:rPr>
                <w:b/>
                <w:bCs/>
              </w:rPr>
              <w:t>AvgMntTransportCost</w:t>
            </w:r>
            <w:proofErr w:type="spellEnd"/>
          </w:p>
        </w:tc>
      </w:tr>
      <w:tr w:rsidR="008331D2" w:rsidRPr="008331D2" w14:paraId="432D94BE" w14:textId="77777777" w:rsidTr="008331D2">
        <w:trPr>
          <w:trHeight w:val="288"/>
        </w:trPr>
        <w:tc>
          <w:tcPr>
            <w:tcW w:w="960" w:type="dxa"/>
            <w:noWrap/>
            <w:hideMark/>
          </w:tcPr>
          <w:p w14:paraId="5C0EF12A" w14:textId="77777777" w:rsidR="008331D2" w:rsidRPr="008331D2" w:rsidRDefault="008331D2">
            <w:proofErr w:type="spellStart"/>
            <w:r w:rsidRPr="008331D2">
              <w:t>Italy</w:t>
            </w:r>
            <w:proofErr w:type="spellEnd"/>
          </w:p>
        </w:tc>
        <w:tc>
          <w:tcPr>
            <w:tcW w:w="1571" w:type="dxa"/>
            <w:noWrap/>
            <w:hideMark/>
          </w:tcPr>
          <w:p w14:paraId="4446B4F2"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Pisa</w:t>
            </w:r>
            <w:proofErr w:type="spellEnd"/>
          </w:p>
        </w:tc>
        <w:tc>
          <w:tcPr>
            <w:tcW w:w="1155" w:type="dxa"/>
            <w:noWrap/>
            <w:hideMark/>
          </w:tcPr>
          <w:p w14:paraId="679875D6" w14:textId="77777777" w:rsidR="008331D2" w:rsidRPr="008331D2" w:rsidRDefault="008331D2" w:rsidP="008331D2">
            <w:r w:rsidRPr="008331D2">
              <w:t>122</w:t>
            </w:r>
          </w:p>
        </w:tc>
        <w:tc>
          <w:tcPr>
            <w:tcW w:w="960" w:type="dxa"/>
            <w:noWrap/>
            <w:hideMark/>
          </w:tcPr>
          <w:p w14:paraId="5EED8F59" w14:textId="77777777" w:rsidR="008331D2" w:rsidRPr="008331D2" w:rsidRDefault="008331D2" w:rsidP="008331D2">
            <w:r w:rsidRPr="008331D2">
              <w:t>2500</w:t>
            </w:r>
          </w:p>
        </w:tc>
        <w:tc>
          <w:tcPr>
            <w:tcW w:w="1316" w:type="dxa"/>
            <w:noWrap/>
            <w:hideMark/>
          </w:tcPr>
          <w:p w14:paraId="5AA125CB" w14:textId="77777777" w:rsidR="008331D2" w:rsidRPr="008331D2" w:rsidRDefault="008331D2" w:rsidP="008331D2">
            <w:r w:rsidRPr="008331D2">
              <w:t>12</w:t>
            </w:r>
          </w:p>
        </w:tc>
        <w:tc>
          <w:tcPr>
            <w:tcW w:w="1502" w:type="dxa"/>
            <w:noWrap/>
            <w:hideMark/>
          </w:tcPr>
          <w:p w14:paraId="7333BC21" w14:textId="77777777" w:rsidR="008331D2" w:rsidRPr="008331D2" w:rsidRDefault="008331D2" w:rsidP="008331D2">
            <w:r w:rsidRPr="008331D2">
              <w:t>40</w:t>
            </w:r>
          </w:p>
        </w:tc>
        <w:tc>
          <w:tcPr>
            <w:tcW w:w="1452" w:type="dxa"/>
            <w:noWrap/>
            <w:hideMark/>
          </w:tcPr>
          <w:p w14:paraId="22C52099" w14:textId="77777777" w:rsidR="008331D2" w:rsidRPr="008331D2" w:rsidRDefault="008331D2" w:rsidP="008331D2">
            <w:r w:rsidRPr="008331D2">
              <w:t>84</w:t>
            </w:r>
          </w:p>
        </w:tc>
        <w:tc>
          <w:tcPr>
            <w:tcW w:w="1175" w:type="dxa"/>
            <w:noWrap/>
            <w:hideMark/>
          </w:tcPr>
          <w:p w14:paraId="7F80428E" w14:textId="77777777" w:rsidR="008331D2" w:rsidRPr="008331D2" w:rsidRDefault="008331D2" w:rsidP="008331D2">
            <w:r w:rsidRPr="008331D2">
              <w:t>1000</w:t>
            </w:r>
          </w:p>
        </w:tc>
        <w:tc>
          <w:tcPr>
            <w:tcW w:w="960" w:type="dxa"/>
            <w:noWrap/>
            <w:hideMark/>
          </w:tcPr>
          <w:p w14:paraId="76862B88" w14:textId="77777777" w:rsidR="008331D2" w:rsidRPr="008331D2" w:rsidRDefault="008331D2" w:rsidP="008331D2">
            <w:r w:rsidRPr="008331D2">
              <w:t>500</w:t>
            </w:r>
          </w:p>
        </w:tc>
        <w:tc>
          <w:tcPr>
            <w:tcW w:w="960" w:type="dxa"/>
            <w:noWrap/>
            <w:hideMark/>
          </w:tcPr>
          <w:p w14:paraId="1440FA9E" w14:textId="77777777" w:rsidR="008331D2" w:rsidRPr="008331D2" w:rsidRDefault="008331D2" w:rsidP="008331D2">
            <w:r w:rsidRPr="008331D2">
              <w:t>250</w:t>
            </w:r>
          </w:p>
        </w:tc>
        <w:tc>
          <w:tcPr>
            <w:tcW w:w="1420" w:type="dxa"/>
            <w:noWrap/>
            <w:hideMark/>
          </w:tcPr>
          <w:p w14:paraId="1BDB3CC4" w14:textId="77777777" w:rsidR="008331D2" w:rsidRPr="008331D2" w:rsidRDefault="008331D2" w:rsidP="008331D2">
            <w:r w:rsidRPr="008331D2">
              <w:t>150</w:t>
            </w:r>
          </w:p>
        </w:tc>
        <w:tc>
          <w:tcPr>
            <w:tcW w:w="1479" w:type="dxa"/>
            <w:noWrap/>
            <w:hideMark/>
          </w:tcPr>
          <w:p w14:paraId="44B6FBFA" w14:textId="77777777" w:rsidR="008331D2" w:rsidRPr="008331D2" w:rsidRDefault="008331D2" w:rsidP="008331D2">
            <w:r w:rsidRPr="008331D2">
              <w:t>300</w:t>
            </w:r>
          </w:p>
        </w:tc>
        <w:tc>
          <w:tcPr>
            <w:tcW w:w="2050" w:type="dxa"/>
            <w:noWrap/>
            <w:hideMark/>
          </w:tcPr>
          <w:p w14:paraId="3AED7851" w14:textId="77777777" w:rsidR="008331D2" w:rsidRPr="008331D2" w:rsidRDefault="008331D2" w:rsidP="008331D2">
            <w:r w:rsidRPr="008331D2">
              <w:t>45</w:t>
            </w:r>
          </w:p>
        </w:tc>
      </w:tr>
      <w:tr w:rsidR="008331D2" w:rsidRPr="008331D2" w14:paraId="03F83BAE" w14:textId="77777777" w:rsidTr="008331D2">
        <w:trPr>
          <w:trHeight w:val="288"/>
        </w:trPr>
        <w:tc>
          <w:tcPr>
            <w:tcW w:w="960" w:type="dxa"/>
            <w:noWrap/>
            <w:hideMark/>
          </w:tcPr>
          <w:p w14:paraId="46B00448" w14:textId="77777777" w:rsidR="008331D2" w:rsidRPr="008331D2" w:rsidRDefault="008331D2">
            <w:proofErr w:type="spellStart"/>
            <w:r w:rsidRPr="008331D2">
              <w:t>Italy</w:t>
            </w:r>
            <w:proofErr w:type="spellEnd"/>
          </w:p>
        </w:tc>
        <w:tc>
          <w:tcPr>
            <w:tcW w:w="1571" w:type="dxa"/>
            <w:noWrap/>
            <w:hideMark/>
          </w:tcPr>
          <w:p w14:paraId="69A10E07"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Pisa</w:t>
            </w:r>
            <w:proofErr w:type="spellEnd"/>
          </w:p>
        </w:tc>
        <w:tc>
          <w:tcPr>
            <w:tcW w:w="1155" w:type="dxa"/>
            <w:noWrap/>
            <w:hideMark/>
          </w:tcPr>
          <w:p w14:paraId="62A41482" w14:textId="77777777" w:rsidR="008331D2" w:rsidRPr="008331D2" w:rsidRDefault="008331D2" w:rsidP="008331D2">
            <w:r w:rsidRPr="008331D2">
              <w:t>201</w:t>
            </w:r>
          </w:p>
        </w:tc>
        <w:tc>
          <w:tcPr>
            <w:tcW w:w="960" w:type="dxa"/>
            <w:noWrap/>
            <w:hideMark/>
          </w:tcPr>
          <w:p w14:paraId="4BB3A3A1" w14:textId="77777777" w:rsidR="008331D2" w:rsidRPr="008331D2" w:rsidRDefault="008331D2" w:rsidP="008331D2">
            <w:r w:rsidRPr="008331D2">
              <w:t>2500</w:t>
            </w:r>
          </w:p>
        </w:tc>
        <w:tc>
          <w:tcPr>
            <w:tcW w:w="1316" w:type="dxa"/>
            <w:noWrap/>
            <w:hideMark/>
          </w:tcPr>
          <w:p w14:paraId="4599409D" w14:textId="77777777" w:rsidR="008331D2" w:rsidRPr="008331D2" w:rsidRDefault="008331D2" w:rsidP="008331D2">
            <w:r w:rsidRPr="008331D2">
              <w:t>10</w:t>
            </w:r>
          </w:p>
        </w:tc>
        <w:tc>
          <w:tcPr>
            <w:tcW w:w="1502" w:type="dxa"/>
            <w:noWrap/>
            <w:hideMark/>
          </w:tcPr>
          <w:p w14:paraId="23509ACF" w14:textId="77777777" w:rsidR="008331D2" w:rsidRPr="008331D2" w:rsidRDefault="008331D2" w:rsidP="008331D2">
            <w:r w:rsidRPr="008331D2">
              <w:t>40</w:t>
            </w:r>
          </w:p>
        </w:tc>
        <w:tc>
          <w:tcPr>
            <w:tcW w:w="1452" w:type="dxa"/>
            <w:noWrap/>
            <w:hideMark/>
          </w:tcPr>
          <w:p w14:paraId="664FAD85" w14:textId="77777777" w:rsidR="008331D2" w:rsidRPr="008331D2" w:rsidRDefault="008331D2" w:rsidP="008331D2">
            <w:r w:rsidRPr="008331D2">
              <w:t>85</w:t>
            </w:r>
          </w:p>
        </w:tc>
        <w:tc>
          <w:tcPr>
            <w:tcW w:w="1175" w:type="dxa"/>
            <w:noWrap/>
            <w:hideMark/>
          </w:tcPr>
          <w:p w14:paraId="19C0BB9C" w14:textId="77777777" w:rsidR="008331D2" w:rsidRPr="008331D2" w:rsidRDefault="008331D2" w:rsidP="008331D2">
            <w:r w:rsidRPr="008331D2">
              <w:t>900</w:t>
            </w:r>
          </w:p>
        </w:tc>
        <w:tc>
          <w:tcPr>
            <w:tcW w:w="960" w:type="dxa"/>
            <w:noWrap/>
            <w:hideMark/>
          </w:tcPr>
          <w:p w14:paraId="11E9FF8E" w14:textId="77777777" w:rsidR="008331D2" w:rsidRPr="008331D2" w:rsidRDefault="008331D2" w:rsidP="008331D2">
            <w:r w:rsidRPr="008331D2">
              <w:t>350</w:t>
            </w:r>
          </w:p>
        </w:tc>
        <w:tc>
          <w:tcPr>
            <w:tcW w:w="960" w:type="dxa"/>
            <w:noWrap/>
            <w:hideMark/>
          </w:tcPr>
          <w:p w14:paraId="58FDA0AF" w14:textId="77777777" w:rsidR="008331D2" w:rsidRPr="008331D2" w:rsidRDefault="008331D2" w:rsidP="008331D2">
            <w:r w:rsidRPr="008331D2">
              <w:t>250</w:t>
            </w:r>
          </w:p>
        </w:tc>
        <w:tc>
          <w:tcPr>
            <w:tcW w:w="1420" w:type="dxa"/>
            <w:noWrap/>
            <w:hideMark/>
          </w:tcPr>
          <w:p w14:paraId="150A38F6" w14:textId="77777777" w:rsidR="008331D2" w:rsidRPr="008331D2" w:rsidRDefault="008331D2" w:rsidP="008331D2">
            <w:r w:rsidRPr="008331D2">
              <w:t>120</w:t>
            </w:r>
          </w:p>
        </w:tc>
        <w:tc>
          <w:tcPr>
            <w:tcW w:w="1479" w:type="dxa"/>
            <w:noWrap/>
            <w:hideMark/>
          </w:tcPr>
          <w:p w14:paraId="4437F19C" w14:textId="77777777" w:rsidR="008331D2" w:rsidRPr="008331D2" w:rsidRDefault="008331D2" w:rsidP="008331D2">
            <w:r w:rsidRPr="008331D2">
              <w:t>200</w:t>
            </w:r>
          </w:p>
        </w:tc>
        <w:tc>
          <w:tcPr>
            <w:tcW w:w="2050" w:type="dxa"/>
            <w:noWrap/>
            <w:hideMark/>
          </w:tcPr>
          <w:p w14:paraId="313CC903" w14:textId="77777777" w:rsidR="008331D2" w:rsidRPr="008331D2" w:rsidRDefault="008331D2" w:rsidP="008331D2">
            <w:r w:rsidRPr="008331D2">
              <w:t>40</w:t>
            </w:r>
          </w:p>
        </w:tc>
      </w:tr>
      <w:tr w:rsidR="008331D2" w:rsidRPr="008331D2" w14:paraId="18E7F615" w14:textId="77777777" w:rsidTr="008331D2">
        <w:trPr>
          <w:trHeight w:val="288"/>
        </w:trPr>
        <w:tc>
          <w:tcPr>
            <w:tcW w:w="960" w:type="dxa"/>
            <w:noWrap/>
            <w:hideMark/>
          </w:tcPr>
          <w:p w14:paraId="65162F8A" w14:textId="77777777" w:rsidR="008331D2" w:rsidRPr="008331D2" w:rsidRDefault="008331D2">
            <w:proofErr w:type="spellStart"/>
            <w:r w:rsidRPr="008331D2">
              <w:t>Italy</w:t>
            </w:r>
            <w:proofErr w:type="spellEnd"/>
          </w:p>
        </w:tc>
        <w:tc>
          <w:tcPr>
            <w:tcW w:w="1571" w:type="dxa"/>
            <w:noWrap/>
            <w:hideMark/>
          </w:tcPr>
          <w:p w14:paraId="1F2ABD37"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Pisa</w:t>
            </w:r>
            <w:proofErr w:type="spellEnd"/>
          </w:p>
        </w:tc>
        <w:tc>
          <w:tcPr>
            <w:tcW w:w="1155" w:type="dxa"/>
            <w:noWrap/>
            <w:hideMark/>
          </w:tcPr>
          <w:p w14:paraId="45A9B907" w14:textId="77777777" w:rsidR="008331D2" w:rsidRPr="008331D2" w:rsidRDefault="008331D2" w:rsidP="008331D2">
            <w:r w:rsidRPr="008331D2">
              <w:t>297</w:t>
            </w:r>
          </w:p>
        </w:tc>
        <w:tc>
          <w:tcPr>
            <w:tcW w:w="960" w:type="dxa"/>
            <w:noWrap/>
            <w:hideMark/>
          </w:tcPr>
          <w:p w14:paraId="1B2C176A" w14:textId="77777777" w:rsidR="008331D2" w:rsidRPr="008331D2" w:rsidRDefault="008331D2" w:rsidP="008331D2">
            <w:r w:rsidRPr="008331D2">
              <w:t>2500</w:t>
            </w:r>
          </w:p>
        </w:tc>
        <w:tc>
          <w:tcPr>
            <w:tcW w:w="1316" w:type="dxa"/>
            <w:noWrap/>
            <w:hideMark/>
          </w:tcPr>
          <w:p w14:paraId="058AF722" w14:textId="77777777" w:rsidR="008331D2" w:rsidRPr="008331D2" w:rsidRDefault="008331D2" w:rsidP="008331D2">
            <w:r w:rsidRPr="008331D2">
              <w:t>10</w:t>
            </w:r>
          </w:p>
        </w:tc>
        <w:tc>
          <w:tcPr>
            <w:tcW w:w="1502" w:type="dxa"/>
            <w:noWrap/>
            <w:hideMark/>
          </w:tcPr>
          <w:p w14:paraId="3F377A9D" w14:textId="77777777" w:rsidR="008331D2" w:rsidRPr="008331D2" w:rsidRDefault="008331D2" w:rsidP="008331D2">
            <w:r w:rsidRPr="008331D2">
              <w:t>60</w:t>
            </w:r>
          </w:p>
        </w:tc>
        <w:tc>
          <w:tcPr>
            <w:tcW w:w="1452" w:type="dxa"/>
            <w:noWrap/>
            <w:hideMark/>
          </w:tcPr>
          <w:p w14:paraId="4E67B9C4" w14:textId="77777777" w:rsidR="008331D2" w:rsidRPr="008331D2" w:rsidRDefault="008331D2" w:rsidP="008331D2">
            <w:r w:rsidRPr="008331D2">
              <w:t>80</w:t>
            </w:r>
          </w:p>
        </w:tc>
        <w:tc>
          <w:tcPr>
            <w:tcW w:w="1175" w:type="dxa"/>
            <w:noWrap/>
            <w:hideMark/>
          </w:tcPr>
          <w:p w14:paraId="7C4E8125" w14:textId="77777777" w:rsidR="008331D2" w:rsidRPr="008331D2" w:rsidRDefault="008331D2" w:rsidP="008331D2">
            <w:r w:rsidRPr="008331D2">
              <w:t>1100</w:t>
            </w:r>
          </w:p>
        </w:tc>
        <w:tc>
          <w:tcPr>
            <w:tcW w:w="960" w:type="dxa"/>
            <w:noWrap/>
            <w:hideMark/>
          </w:tcPr>
          <w:p w14:paraId="6ABD6CB0" w14:textId="77777777" w:rsidR="008331D2" w:rsidRPr="008331D2" w:rsidRDefault="008331D2" w:rsidP="008331D2">
            <w:r w:rsidRPr="008331D2">
              <w:t>500</w:t>
            </w:r>
          </w:p>
        </w:tc>
        <w:tc>
          <w:tcPr>
            <w:tcW w:w="960" w:type="dxa"/>
            <w:noWrap/>
            <w:hideMark/>
          </w:tcPr>
          <w:p w14:paraId="7FFF8CB3" w14:textId="77777777" w:rsidR="008331D2" w:rsidRPr="008331D2" w:rsidRDefault="008331D2" w:rsidP="008331D2">
            <w:r w:rsidRPr="008331D2">
              <w:t>250</w:t>
            </w:r>
          </w:p>
        </w:tc>
        <w:tc>
          <w:tcPr>
            <w:tcW w:w="1420" w:type="dxa"/>
            <w:noWrap/>
            <w:hideMark/>
          </w:tcPr>
          <w:p w14:paraId="09C5BD65" w14:textId="77777777" w:rsidR="008331D2" w:rsidRPr="008331D2" w:rsidRDefault="008331D2" w:rsidP="008331D2">
            <w:r w:rsidRPr="008331D2">
              <w:t>150</w:t>
            </w:r>
          </w:p>
        </w:tc>
        <w:tc>
          <w:tcPr>
            <w:tcW w:w="1479" w:type="dxa"/>
            <w:noWrap/>
            <w:hideMark/>
          </w:tcPr>
          <w:p w14:paraId="01FF83AB" w14:textId="77777777" w:rsidR="008331D2" w:rsidRPr="008331D2" w:rsidRDefault="008331D2" w:rsidP="008331D2">
            <w:r w:rsidRPr="008331D2">
              <w:t>200</w:t>
            </w:r>
          </w:p>
        </w:tc>
        <w:tc>
          <w:tcPr>
            <w:tcW w:w="2050" w:type="dxa"/>
            <w:noWrap/>
            <w:hideMark/>
          </w:tcPr>
          <w:p w14:paraId="426ADE89" w14:textId="77777777" w:rsidR="008331D2" w:rsidRPr="008331D2" w:rsidRDefault="008331D2" w:rsidP="008331D2">
            <w:r w:rsidRPr="008331D2">
              <w:t>50</w:t>
            </w:r>
          </w:p>
        </w:tc>
      </w:tr>
      <w:tr w:rsidR="008331D2" w:rsidRPr="008331D2" w14:paraId="4E2AEDDC" w14:textId="77777777" w:rsidTr="008331D2">
        <w:trPr>
          <w:trHeight w:val="288"/>
        </w:trPr>
        <w:tc>
          <w:tcPr>
            <w:tcW w:w="960" w:type="dxa"/>
            <w:noWrap/>
            <w:hideMark/>
          </w:tcPr>
          <w:p w14:paraId="15D8329D" w14:textId="77777777" w:rsidR="008331D2" w:rsidRPr="008331D2" w:rsidRDefault="008331D2">
            <w:proofErr w:type="spellStart"/>
            <w:r w:rsidRPr="008331D2">
              <w:t>Italy</w:t>
            </w:r>
            <w:proofErr w:type="spellEnd"/>
          </w:p>
        </w:tc>
        <w:tc>
          <w:tcPr>
            <w:tcW w:w="1571" w:type="dxa"/>
            <w:noWrap/>
            <w:hideMark/>
          </w:tcPr>
          <w:p w14:paraId="221A603E"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Pisa</w:t>
            </w:r>
            <w:proofErr w:type="spellEnd"/>
          </w:p>
        </w:tc>
        <w:tc>
          <w:tcPr>
            <w:tcW w:w="1155" w:type="dxa"/>
            <w:noWrap/>
            <w:hideMark/>
          </w:tcPr>
          <w:p w14:paraId="68EAEEA2" w14:textId="77777777" w:rsidR="008331D2" w:rsidRPr="008331D2" w:rsidRDefault="008331D2" w:rsidP="008331D2">
            <w:r w:rsidRPr="008331D2">
              <w:t>358</w:t>
            </w:r>
          </w:p>
        </w:tc>
        <w:tc>
          <w:tcPr>
            <w:tcW w:w="960" w:type="dxa"/>
            <w:noWrap/>
            <w:hideMark/>
          </w:tcPr>
          <w:p w14:paraId="17D19AF7" w14:textId="77777777" w:rsidR="008331D2" w:rsidRPr="008331D2" w:rsidRDefault="008331D2" w:rsidP="008331D2">
            <w:r w:rsidRPr="008331D2">
              <w:t>2500</w:t>
            </w:r>
          </w:p>
        </w:tc>
        <w:tc>
          <w:tcPr>
            <w:tcW w:w="1316" w:type="dxa"/>
            <w:noWrap/>
            <w:hideMark/>
          </w:tcPr>
          <w:p w14:paraId="5F32AE99" w14:textId="77777777" w:rsidR="008331D2" w:rsidRPr="008331D2" w:rsidRDefault="008331D2" w:rsidP="008331D2">
            <w:r w:rsidRPr="008331D2">
              <w:t>11</w:t>
            </w:r>
          </w:p>
        </w:tc>
        <w:tc>
          <w:tcPr>
            <w:tcW w:w="1502" w:type="dxa"/>
            <w:noWrap/>
            <w:hideMark/>
          </w:tcPr>
          <w:p w14:paraId="36611E9D" w14:textId="77777777" w:rsidR="008331D2" w:rsidRPr="008331D2" w:rsidRDefault="008331D2" w:rsidP="008331D2">
            <w:r w:rsidRPr="008331D2">
              <w:t>75</w:t>
            </w:r>
          </w:p>
        </w:tc>
        <w:tc>
          <w:tcPr>
            <w:tcW w:w="1452" w:type="dxa"/>
            <w:noWrap/>
            <w:hideMark/>
          </w:tcPr>
          <w:p w14:paraId="46E0509D" w14:textId="77777777" w:rsidR="008331D2" w:rsidRPr="008331D2" w:rsidRDefault="008331D2" w:rsidP="008331D2">
            <w:r w:rsidRPr="008331D2">
              <w:t>85</w:t>
            </w:r>
          </w:p>
        </w:tc>
        <w:tc>
          <w:tcPr>
            <w:tcW w:w="1175" w:type="dxa"/>
            <w:noWrap/>
            <w:hideMark/>
          </w:tcPr>
          <w:p w14:paraId="2681803D" w14:textId="77777777" w:rsidR="008331D2" w:rsidRPr="008331D2" w:rsidRDefault="008331D2" w:rsidP="008331D2">
            <w:r w:rsidRPr="008331D2">
              <w:t>1000</w:t>
            </w:r>
          </w:p>
        </w:tc>
        <w:tc>
          <w:tcPr>
            <w:tcW w:w="960" w:type="dxa"/>
            <w:noWrap/>
            <w:hideMark/>
          </w:tcPr>
          <w:p w14:paraId="51215889" w14:textId="77777777" w:rsidR="008331D2" w:rsidRPr="008331D2" w:rsidRDefault="008331D2" w:rsidP="008331D2">
            <w:r w:rsidRPr="008331D2">
              <w:t>400</w:t>
            </w:r>
          </w:p>
        </w:tc>
        <w:tc>
          <w:tcPr>
            <w:tcW w:w="960" w:type="dxa"/>
            <w:noWrap/>
            <w:hideMark/>
          </w:tcPr>
          <w:p w14:paraId="074E5857" w14:textId="77777777" w:rsidR="008331D2" w:rsidRPr="008331D2" w:rsidRDefault="008331D2" w:rsidP="008331D2">
            <w:r w:rsidRPr="008331D2">
              <w:t>250</w:t>
            </w:r>
          </w:p>
        </w:tc>
        <w:tc>
          <w:tcPr>
            <w:tcW w:w="1420" w:type="dxa"/>
            <w:noWrap/>
            <w:hideMark/>
          </w:tcPr>
          <w:p w14:paraId="639FA98A" w14:textId="77777777" w:rsidR="008331D2" w:rsidRPr="008331D2" w:rsidRDefault="008331D2" w:rsidP="008331D2">
            <w:r w:rsidRPr="008331D2">
              <w:t>150</w:t>
            </w:r>
          </w:p>
        </w:tc>
        <w:tc>
          <w:tcPr>
            <w:tcW w:w="1479" w:type="dxa"/>
            <w:noWrap/>
            <w:hideMark/>
          </w:tcPr>
          <w:p w14:paraId="7F380C37" w14:textId="77777777" w:rsidR="008331D2" w:rsidRPr="008331D2" w:rsidRDefault="008331D2" w:rsidP="008331D2">
            <w:r w:rsidRPr="008331D2">
              <w:t>200</w:t>
            </w:r>
          </w:p>
        </w:tc>
        <w:tc>
          <w:tcPr>
            <w:tcW w:w="2050" w:type="dxa"/>
            <w:noWrap/>
            <w:hideMark/>
          </w:tcPr>
          <w:p w14:paraId="24398834" w14:textId="77777777" w:rsidR="008331D2" w:rsidRPr="008331D2" w:rsidRDefault="008331D2" w:rsidP="008331D2">
            <w:r w:rsidRPr="008331D2">
              <w:t>40</w:t>
            </w:r>
          </w:p>
        </w:tc>
      </w:tr>
      <w:tr w:rsidR="008331D2" w:rsidRPr="008331D2" w14:paraId="29E3A5F6" w14:textId="77777777" w:rsidTr="008331D2">
        <w:trPr>
          <w:trHeight w:val="288"/>
        </w:trPr>
        <w:tc>
          <w:tcPr>
            <w:tcW w:w="960" w:type="dxa"/>
            <w:noWrap/>
            <w:hideMark/>
          </w:tcPr>
          <w:p w14:paraId="5FF3E8E3" w14:textId="77777777" w:rsidR="008331D2" w:rsidRPr="008331D2" w:rsidRDefault="008331D2">
            <w:proofErr w:type="spellStart"/>
            <w:r w:rsidRPr="008331D2">
              <w:t>Italy</w:t>
            </w:r>
            <w:proofErr w:type="spellEnd"/>
          </w:p>
        </w:tc>
        <w:tc>
          <w:tcPr>
            <w:tcW w:w="1571" w:type="dxa"/>
            <w:noWrap/>
            <w:hideMark/>
          </w:tcPr>
          <w:p w14:paraId="2B3A2FBF"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Pisa</w:t>
            </w:r>
            <w:proofErr w:type="spellEnd"/>
          </w:p>
        </w:tc>
        <w:tc>
          <w:tcPr>
            <w:tcW w:w="1155" w:type="dxa"/>
            <w:noWrap/>
            <w:hideMark/>
          </w:tcPr>
          <w:p w14:paraId="72467FB6" w14:textId="77777777" w:rsidR="008331D2" w:rsidRPr="008331D2" w:rsidRDefault="008331D2" w:rsidP="008331D2">
            <w:r w:rsidRPr="008331D2">
              <w:t>460</w:t>
            </w:r>
          </w:p>
        </w:tc>
        <w:tc>
          <w:tcPr>
            <w:tcW w:w="960" w:type="dxa"/>
            <w:noWrap/>
            <w:hideMark/>
          </w:tcPr>
          <w:p w14:paraId="159E5458" w14:textId="77777777" w:rsidR="008331D2" w:rsidRPr="008331D2" w:rsidRDefault="008331D2" w:rsidP="008331D2">
            <w:r w:rsidRPr="008331D2">
              <w:t>2500</w:t>
            </w:r>
          </w:p>
        </w:tc>
        <w:tc>
          <w:tcPr>
            <w:tcW w:w="1316" w:type="dxa"/>
            <w:noWrap/>
            <w:hideMark/>
          </w:tcPr>
          <w:p w14:paraId="761664BE" w14:textId="77777777" w:rsidR="008331D2" w:rsidRPr="008331D2" w:rsidRDefault="008331D2" w:rsidP="008331D2">
            <w:r w:rsidRPr="008331D2">
              <w:t>8</w:t>
            </w:r>
          </w:p>
        </w:tc>
        <w:tc>
          <w:tcPr>
            <w:tcW w:w="1502" w:type="dxa"/>
            <w:noWrap/>
            <w:hideMark/>
          </w:tcPr>
          <w:p w14:paraId="5423D6BE" w14:textId="77777777" w:rsidR="008331D2" w:rsidRPr="008331D2" w:rsidRDefault="008331D2" w:rsidP="008331D2">
            <w:r w:rsidRPr="008331D2">
              <w:t>65</w:t>
            </w:r>
          </w:p>
        </w:tc>
        <w:tc>
          <w:tcPr>
            <w:tcW w:w="1452" w:type="dxa"/>
            <w:noWrap/>
            <w:hideMark/>
          </w:tcPr>
          <w:p w14:paraId="7DF20B77" w14:textId="77777777" w:rsidR="008331D2" w:rsidRPr="008331D2" w:rsidRDefault="008331D2" w:rsidP="008331D2">
            <w:r w:rsidRPr="008331D2">
              <w:t>87</w:t>
            </w:r>
          </w:p>
        </w:tc>
        <w:tc>
          <w:tcPr>
            <w:tcW w:w="1175" w:type="dxa"/>
            <w:noWrap/>
            <w:hideMark/>
          </w:tcPr>
          <w:p w14:paraId="49AEC945" w14:textId="77777777" w:rsidR="008331D2" w:rsidRPr="008331D2" w:rsidRDefault="008331D2" w:rsidP="008331D2">
            <w:r w:rsidRPr="008331D2">
              <w:t>1100</w:t>
            </w:r>
          </w:p>
        </w:tc>
        <w:tc>
          <w:tcPr>
            <w:tcW w:w="960" w:type="dxa"/>
            <w:noWrap/>
            <w:hideMark/>
          </w:tcPr>
          <w:p w14:paraId="516C2B6A" w14:textId="77777777" w:rsidR="008331D2" w:rsidRPr="008331D2" w:rsidRDefault="008331D2" w:rsidP="008331D2">
            <w:r w:rsidRPr="008331D2">
              <w:t>450</w:t>
            </w:r>
          </w:p>
        </w:tc>
        <w:tc>
          <w:tcPr>
            <w:tcW w:w="960" w:type="dxa"/>
            <w:noWrap/>
            <w:hideMark/>
          </w:tcPr>
          <w:p w14:paraId="3DCA690F" w14:textId="77777777" w:rsidR="008331D2" w:rsidRPr="008331D2" w:rsidRDefault="008331D2" w:rsidP="008331D2">
            <w:r w:rsidRPr="008331D2">
              <w:t>240</w:t>
            </w:r>
          </w:p>
        </w:tc>
        <w:tc>
          <w:tcPr>
            <w:tcW w:w="1420" w:type="dxa"/>
            <w:noWrap/>
            <w:hideMark/>
          </w:tcPr>
          <w:p w14:paraId="192D3F57" w14:textId="77777777" w:rsidR="008331D2" w:rsidRPr="008331D2" w:rsidRDefault="008331D2" w:rsidP="008331D2">
            <w:r w:rsidRPr="008331D2">
              <w:t>140</w:t>
            </w:r>
          </w:p>
        </w:tc>
        <w:tc>
          <w:tcPr>
            <w:tcW w:w="1479" w:type="dxa"/>
            <w:noWrap/>
            <w:hideMark/>
          </w:tcPr>
          <w:p w14:paraId="77E3ACBE" w14:textId="77777777" w:rsidR="008331D2" w:rsidRPr="008331D2" w:rsidRDefault="008331D2" w:rsidP="008331D2">
            <w:r w:rsidRPr="008331D2">
              <w:t>250</w:t>
            </w:r>
          </w:p>
        </w:tc>
        <w:tc>
          <w:tcPr>
            <w:tcW w:w="2050" w:type="dxa"/>
            <w:noWrap/>
            <w:hideMark/>
          </w:tcPr>
          <w:p w14:paraId="7466E171" w14:textId="77777777" w:rsidR="008331D2" w:rsidRPr="008331D2" w:rsidRDefault="008331D2" w:rsidP="008331D2">
            <w:r w:rsidRPr="008331D2">
              <w:t>40</w:t>
            </w:r>
          </w:p>
        </w:tc>
      </w:tr>
    </w:tbl>
    <w:p w14:paraId="5F17E3A5" w14:textId="77777777" w:rsidR="008331D2" w:rsidRDefault="008331D2" w:rsidP="00572293"/>
    <w:p w14:paraId="7B6246A4" w14:textId="77777777" w:rsidR="008331D2" w:rsidRDefault="008331D2" w:rsidP="00572293"/>
    <w:p w14:paraId="3083498C" w14:textId="77777777" w:rsidR="008331D2" w:rsidRPr="00D41360" w:rsidRDefault="008331D2" w:rsidP="00572293"/>
    <w:p w14:paraId="60D533AE" w14:textId="77777777" w:rsidR="00572293" w:rsidRDefault="00572293" w:rsidP="00572293">
      <w:r w:rsidRPr="00D41360">
        <w:t xml:space="preserve">University </w:t>
      </w:r>
      <w:proofErr w:type="spellStart"/>
      <w:r w:rsidRPr="00D41360">
        <w:t>of</w:t>
      </w:r>
      <w:proofErr w:type="spellEnd"/>
      <w:r w:rsidRPr="00D41360">
        <w:t xml:space="preserve"> </w:t>
      </w:r>
      <w:proofErr w:type="spellStart"/>
      <w:r w:rsidRPr="00D41360">
        <w:t>Warsaw</w:t>
      </w:r>
      <w:proofErr w:type="spellEnd"/>
      <w:r w:rsidRPr="00D41360">
        <w:t xml:space="preserve"> (5) </w:t>
      </w:r>
    </w:p>
    <w:p w14:paraId="5A9C64BE" w14:textId="77777777" w:rsidR="008331D2" w:rsidRDefault="008331D2" w:rsidP="00572293"/>
    <w:tbl>
      <w:tblPr>
        <w:tblStyle w:val="Reetkatablice"/>
        <w:tblW w:w="0" w:type="auto"/>
        <w:tblLook w:val="04A0" w:firstRow="1" w:lastRow="0" w:firstColumn="1" w:lastColumn="0" w:noHBand="0" w:noVBand="1"/>
      </w:tblPr>
      <w:tblGrid>
        <w:gridCol w:w="524"/>
        <w:gridCol w:w="933"/>
        <w:gridCol w:w="673"/>
        <w:gridCol w:w="525"/>
        <w:gridCol w:w="742"/>
        <w:gridCol w:w="788"/>
        <w:gridCol w:w="783"/>
        <w:gridCol w:w="700"/>
        <w:gridCol w:w="525"/>
        <w:gridCol w:w="562"/>
        <w:gridCol w:w="765"/>
        <w:gridCol w:w="793"/>
        <w:gridCol w:w="1037"/>
      </w:tblGrid>
      <w:tr w:rsidR="008331D2" w:rsidRPr="008331D2" w14:paraId="09003B5A" w14:textId="77777777" w:rsidTr="008331D2">
        <w:trPr>
          <w:trHeight w:val="288"/>
        </w:trPr>
        <w:tc>
          <w:tcPr>
            <w:tcW w:w="960" w:type="dxa"/>
            <w:noWrap/>
            <w:hideMark/>
          </w:tcPr>
          <w:p w14:paraId="0EEF68EE" w14:textId="77777777" w:rsidR="008331D2" w:rsidRPr="008331D2" w:rsidRDefault="008331D2" w:rsidP="008331D2">
            <w:pPr>
              <w:rPr>
                <w:b/>
                <w:bCs/>
                <w:lang w:val="en-US"/>
              </w:rPr>
            </w:pPr>
            <w:proofErr w:type="spellStart"/>
            <w:r w:rsidRPr="008331D2">
              <w:rPr>
                <w:b/>
                <w:bCs/>
              </w:rPr>
              <w:t>Country</w:t>
            </w:r>
            <w:proofErr w:type="spellEnd"/>
          </w:p>
        </w:tc>
        <w:tc>
          <w:tcPr>
            <w:tcW w:w="1942" w:type="dxa"/>
            <w:noWrap/>
            <w:hideMark/>
          </w:tcPr>
          <w:p w14:paraId="11993BD2" w14:textId="77777777" w:rsidR="008331D2" w:rsidRPr="008331D2" w:rsidRDefault="008331D2" w:rsidP="008331D2">
            <w:pPr>
              <w:rPr>
                <w:b/>
                <w:bCs/>
              </w:rPr>
            </w:pPr>
            <w:r w:rsidRPr="008331D2">
              <w:rPr>
                <w:b/>
                <w:bCs/>
              </w:rPr>
              <w:t>University</w:t>
            </w:r>
          </w:p>
        </w:tc>
        <w:tc>
          <w:tcPr>
            <w:tcW w:w="1155" w:type="dxa"/>
            <w:noWrap/>
            <w:hideMark/>
          </w:tcPr>
          <w:p w14:paraId="3E989419" w14:textId="77777777" w:rsidR="008331D2" w:rsidRPr="008331D2" w:rsidRDefault="008331D2" w:rsidP="008331D2">
            <w:pPr>
              <w:rPr>
                <w:b/>
                <w:bCs/>
              </w:rPr>
            </w:pPr>
            <w:proofErr w:type="spellStart"/>
            <w:r w:rsidRPr="008331D2">
              <w:rPr>
                <w:b/>
                <w:bCs/>
              </w:rPr>
              <w:t>CollegeRank</w:t>
            </w:r>
            <w:proofErr w:type="spellEnd"/>
          </w:p>
        </w:tc>
        <w:tc>
          <w:tcPr>
            <w:tcW w:w="960" w:type="dxa"/>
            <w:noWrap/>
            <w:hideMark/>
          </w:tcPr>
          <w:p w14:paraId="7E764E62" w14:textId="77777777" w:rsidR="008331D2" w:rsidRPr="008331D2" w:rsidRDefault="008331D2" w:rsidP="008331D2">
            <w:pPr>
              <w:rPr>
                <w:b/>
                <w:bCs/>
              </w:rPr>
            </w:pPr>
            <w:proofErr w:type="spellStart"/>
            <w:r w:rsidRPr="008331D2">
              <w:rPr>
                <w:b/>
                <w:bCs/>
              </w:rPr>
              <w:t>Tuition</w:t>
            </w:r>
            <w:proofErr w:type="spellEnd"/>
          </w:p>
        </w:tc>
        <w:tc>
          <w:tcPr>
            <w:tcW w:w="1316" w:type="dxa"/>
            <w:noWrap/>
            <w:hideMark/>
          </w:tcPr>
          <w:p w14:paraId="1BA9F47F" w14:textId="77777777" w:rsidR="008331D2" w:rsidRPr="008331D2" w:rsidRDefault="008331D2" w:rsidP="008331D2">
            <w:pPr>
              <w:rPr>
                <w:b/>
                <w:bCs/>
              </w:rPr>
            </w:pPr>
            <w:proofErr w:type="spellStart"/>
            <w:r w:rsidRPr="008331D2">
              <w:rPr>
                <w:b/>
                <w:bCs/>
              </w:rPr>
              <w:t>PercOfIntStud</w:t>
            </w:r>
            <w:proofErr w:type="spellEnd"/>
          </w:p>
        </w:tc>
        <w:tc>
          <w:tcPr>
            <w:tcW w:w="1502" w:type="dxa"/>
            <w:noWrap/>
            <w:hideMark/>
          </w:tcPr>
          <w:p w14:paraId="62157F61" w14:textId="77777777" w:rsidR="008331D2" w:rsidRPr="008331D2" w:rsidRDefault="008331D2" w:rsidP="008331D2">
            <w:pPr>
              <w:rPr>
                <w:b/>
                <w:bCs/>
              </w:rPr>
            </w:pPr>
            <w:proofErr w:type="spellStart"/>
            <w:r w:rsidRPr="008331D2">
              <w:rPr>
                <w:b/>
                <w:bCs/>
              </w:rPr>
              <w:t>AcceptanceRate</w:t>
            </w:r>
            <w:proofErr w:type="spellEnd"/>
          </w:p>
        </w:tc>
        <w:tc>
          <w:tcPr>
            <w:tcW w:w="1452" w:type="dxa"/>
            <w:noWrap/>
            <w:hideMark/>
          </w:tcPr>
          <w:p w14:paraId="6DC4A4DF" w14:textId="77777777" w:rsidR="008331D2" w:rsidRPr="008331D2" w:rsidRDefault="008331D2" w:rsidP="008331D2">
            <w:pPr>
              <w:rPr>
                <w:b/>
                <w:bCs/>
              </w:rPr>
            </w:pPr>
            <w:proofErr w:type="spellStart"/>
            <w:r w:rsidRPr="008331D2">
              <w:rPr>
                <w:b/>
                <w:bCs/>
              </w:rPr>
              <w:t>AvgSafetyIndex</w:t>
            </w:r>
            <w:proofErr w:type="spellEnd"/>
          </w:p>
        </w:tc>
        <w:tc>
          <w:tcPr>
            <w:tcW w:w="1175" w:type="dxa"/>
            <w:noWrap/>
            <w:hideMark/>
          </w:tcPr>
          <w:p w14:paraId="2BF5E9C9" w14:textId="77777777" w:rsidR="008331D2" w:rsidRPr="008331D2" w:rsidRDefault="008331D2" w:rsidP="008331D2">
            <w:pPr>
              <w:rPr>
                <w:b/>
                <w:bCs/>
              </w:rPr>
            </w:pPr>
            <w:proofErr w:type="spellStart"/>
            <w:r w:rsidRPr="008331D2">
              <w:rPr>
                <w:b/>
                <w:bCs/>
              </w:rPr>
              <w:t>CostOfLiving</w:t>
            </w:r>
            <w:proofErr w:type="spellEnd"/>
          </w:p>
        </w:tc>
        <w:tc>
          <w:tcPr>
            <w:tcW w:w="960" w:type="dxa"/>
            <w:noWrap/>
            <w:hideMark/>
          </w:tcPr>
          <w:p w14:paraId="141697B8" w14:textId="77777777" w:rsidR="008331D2" w:rsidRPr="008331D2" w:rsidRDefault="008331D2" w:rsidP="008331D2">
            <w:pPr>
              <w:rPr>
                <w:b/>
                <w:bCs/>
              </w:rPr>
            </w:pPr>
            <w:r w:rsidRPr="008331D2">
              <w:rPr>
                <w:b/>
                <w:bCs/>
              </w:rPr>
              <w:t>Rent</w:t>
            </w:r>
          </w:p>
        </w:tc>
        <w:tc>
          <w:tcPr>
            <w:tcW w:w="960" w:type="dxa"/>
            <w:noWrap/>
            <w:hideMark/>
          </w:tcPr>
          <w:p w14:paraId="41C71D33" w14:textId="77777777" w:rsidR="008331D2" w:rsidRPr="008331D2" w:rsidRDefault="008331D2" w:rsidP="008331D2">
            <w:pPr>
              <w:rPr>
                <w:b/>
                <w:bCs/>
              </w:rPr>
            </w:pPr>
            <w:proofErr w:type="spellStart"/>
            <w:r w:rsidRPr="008331D2">
              <w:rPr>
                <w:b/>
                <w:bCs/>
              </w:rPr>
              <w:t>Groceries</w:t>
            </w:r>
            <w:proofErr w:type="spellEnd"/>
          </w:p>
        </w:tc>
        <w:tc>
          <w:tcPr>
            <w:tcW w:w="1420" w:type="dxa"/>
            <w:noWrap/>
            <w:hideMark/>
          </w:tcPr>
          <w:p w14:paraId="0EB7FF94" w14:textId="77777777" w:rsidR="008331D2" w:rsidRPr="008331D2" w:rsidRDefault="008331D2" w:rsidP="008331D2">
            <w:pPr>
              <w:rPr>
                <w:b/>
                <w:bCs/>
              </w:rPr>
            </w:pPr>
            <w:proofErr w:type="spellStart"/>
            <w:r w:rsidRPr="008331D2">
              <w:rPr>
                <w:b/>
                <w:bCs/>
              </w:rPr>
              <w:t>RecreationCost</w:t>
            </w:r>
            <w:proofErr w:type="spellEnd"/>
          </w:p>
        </w:tc>
        <w:tc>
          <w:tcPr>
            <w:tcW w:w="1479" w:type="dxa"/>
            <w:noWrap/>
            <w:hideMark/>
          </w:tcPr>
          <w:p w14:paraId="43D48045" w14:textId="77777777" w:rsidR="008331D2" w:rsidRPr="008331D2" w:rsidRDefault="008331D2" w:rsidP="008331D2">
            <w:pPr>
              <w:rPr>
                <w:b/>
                <w:bCs/>
              </w:rPr>
            </w:pPr>
            <w:proofErr w:type="spellStart"/>
            <w:r w:rsidRPr="008331D2">
              <w:rPr>
                <w:b/>
                <w:bCs/>
              </w:rPr>
              <w:t>HealthcarePrice</w:t>
            </w:r>
            <w:proofErr w:type="spellEnd"/>
          </w:p>
        </w:tc>
        <w:tc>
          <w:tcPr>
            <w:tcW w:w="2050" w:type="dxa"/>
            <w:noWrap/>
            <w:hideMark/>
          </w:tcPr>
          <w:p w14:paraId="4A49B70D" w14:textId="77777777" w:rsidR="008331D2" w:rsidRPr="008331D2" w:rsidRDefault="008331D2" w:rsidP="008331D2">
            <w:pPr>
              <w:rPr>
                <w:b/>
                <w:bCs/>
              </w:rPr>
            </w:pPr>
            <w:proofErr w:type="spellStart"/>
            <w:r w:rsidRPr="008331D2">
              <w:rPr>
                <w:b/>
                <w:bCs/>
              </w:rPr>
              <w:t>AvgMntTransportCost</w:t>
            </w:r>
            <w:proofErr w:type="spellEnd"/>
          </w:p>
        </w:tc>
      </w:tr>
      <w:tr w:rsidR="008331D2" w:rsidRPr="008331D2" w14:paraId="0E82A49D" w14:textId="77777777" w:rsidTr="008331D2">
        <w:trPr>
          <w:trHeight w:val="288"/>
        </w:trPr>
        <w:tc>
          <w:tcPr>
            <w:tcW w:w="960" w:type="dxa"/>
            <w:noWrap/>
            <w:hideMark/>
          </w:tcPr>
          <w:p w14:paraId="68F1A610" w14:textId="77777777" w:rsidR="008331D2" w:rsidRPr="008331D2" w:rsidRDefault="008331D2">
            <w:proofErr w:type="spellStart"/>
            <w:r w:rsidRPr="008331D2">
              <w:t>Poland</w:t>
            </w:r>
            <w:proofErr w:type="spellEnd"/>
          </w:p>
        </w:tc>
        <w:tc>
          <w:tcPr>
            <w:tcW w:w="1942" w:type="dxa"/>
            <w:noWrap/>
            <w:hideMark/>
          </w:tcPr>
          <w:p w14:paraId="197CA0C3"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Warsaw</w:t>
            </w:r>
            <w:proofErr w:type="spellEnd"/>
          </w:p>
        </w:tc>
        <w:tc>
          <w:tcPr>
            <w:tcW w:w="1155" w:type="dxa"/>
            <w:noWrap/>
            <w:hideMark/>
          </w:tcPr>
          <w:p w14:paraId="5D30105C" w14:textId="77777777" w:rsidR="008331D2" w:rsidRPr="008331D2" w:rsidRDefault="008331D2" w:rsidP="008331D2">
            <w:r w:rsidRPr="008331D2">
              <w:t>123</w:t>
            </w:r>
          </w:p>
        </w:tc>
        <w:tc>
          <w:tcPr>
            <w:tcW w:w="960" w:type="dxa"/>
            <w:noWrap/>
            <w:hideMark/>
          </w:tcPr>
          <w:p w14:paraId="17F08A1E" w14:textId="77777777" w:rsidR="008331D2" w:rsidRPr="008331D2" w:rsidRDefault="008331D2" w:rsidP="008331D2">
            <w:r w:rsidRPr="008331D2">
              <w:t>2000</w:t>
            </w:r>
          </w:p>
        </w:tc>
        <w:tc>
          <w:tcPr>
            <w:tcW w:w="1316" w:type="dxa"/>
            <w:noWrap/>
            <w:hideMark/>
          </w:tcPr>
          <w:p w14:paraId="01EF5B92" w14:textId="77777777" w:rsidR="008331D2" w:rsidRPr="008331D2" w:rsidRDefault="008331D2" w:rsidP="008331D2">
            <w:r w:rsidRPr="008331D2">
              <w:t>10</w:t>
            </w:r>
          </w:p>
        </w:tc>
        <w:tc>
          <w:tcPr>
            <w:tcW w:w="1502" w:type="dxa"/>
            <w:noWrap/>
            <w:hideMark/>
          </w:tcPr>
          <w:p w14:paraId="5698AC21" w14:textId="77777777" w:rsidR="008331D2" w:rsidRPr="008331D2" w:rsidRDefault="008331D2" w:rsidP="008331D2">
            <w:r w:rsidRPr="008331D2">
              <w:t>45</w:t>
            </w:r>
          </w:p>
        </w:tc>
        <w:tc>
          <w:tcPr>
            <w:tcW w:w="1452" w:type="dxa"/>
            <w:noWrap/>
            <w:hideMark/>
          </w:tcPr>
          <w:p w14:paraId="3A1061C1" w14:textId="77777777" w:rsidR="008331D2" w:rsidRPr="008331D2" w:rsidRDefault="008331D2" w:rsidP="008331D2">
            <w:r w:rsidRPr="008331D2">
              <w:t>78</w:t>
            </w:r>
          </w:p>
        </w:tc>
        <w:tc>
          <w:tcPr>
            <w:tcW w:w="1175" w:type="dxa"/>
            <w:noWrap/>
            <w:hideMark/>
          </w:tcPr>
          <w:p w14:paraId="21830BF2" w14:textId="77777777" w:rsidR="008331D2" w:rsidRPr="008331D2" w:rsidRDefault="008331D2" w:rsidP="008331D2">
            <w:r w:rsidRPr="008331D2">
              <w:t>900</w:t>
            </w:r>
          </w:p>
        </w:tc>
        <w:tc>
          <w:tcPr>
            <w:tcW w:w="960" w:type="dxa"/>
            <w:noWrap/>
            <w:hideMark/>
          </w:tcPr>
          <w:p w14:paraId="3B6E0CCB" w14:textId="77777777" w:rsidR="008331D2" w:rsidRPr="008331D2" w:rsidRDefault="008331D2" w:rsidP="008331D2">
            <w:r w:rsidRPr="008331D2">
              <w:t>400</w:t>
            </w:r>
          </w:p>
        </w:tc>
        <w:tc>
          <w:tcPr>
            <w:tcW w:w="960" w:type="dxa"/>
            <w:noWrap/>
            <w:hideMark/>
          </w:tcPr>
          <w:p w14:paraId="07EDA556" w14:textId="77777777" w:rsidR="008331D2" w:rsidRPr="008331D2" w:rsidRDefault="008331D2" w:rsidP="008331D2">
            <w:r w:rsidRPr="008331D2">
              <w:t>250</w:t>
            </w:r>
          </w:p>
        </w:tc>
        <w:tc>
          <w:tcPr>
            <w:tcW w:w="1420" w:type="dxa"/>
            <w:noWrap/>
            <w:hideMark/>
          </w:tcPr>
          <w:p w14:paraId="42EC82B3" w14:textId="77777777" w:rsidR="008331D2" w:rsidRPr="008331D2" w:rsidRDefault="008331D2" w:rsidP="008331D2">
            <w:r w:rsidRPr="008331D2">
              <w:t>120</w:t>
            </w:r>
          </w:p>
        </w:tc>
        <w:tc>
          <w:tcPr>
            <w:tcW w:w="1479" w:type="dxa"/>
            <w:noWrap/>
            <w:hideMark/>
          </w:tcPr>
          <w:p w14:paraId="065ED82F" w14:textId="77777777" w:rsidR="008331D2" w:rsidRPr="008331D2" w:rsidRDefault="008331D2" w:rsidP="008331D2">
            <w:r w:rsidRPr="008331D2">
              <w:t>200</w:t>
            </w:r>
          </w:p>
        </w:tc>
        <w:tc>
          <w:tcPr>
            <w:tcW w:w="2050" w:type="dxa"/>
            <w:noWrap/>
            <w:hideMark/>
          </w:tcPr>
          <w:p w14:paraId="7F983DAA" w14:textId="77777777" w:rsidR="008331D2" w:rsidRPr="008331D2" w:rsidRDefault="008331D2" w:rsidP="008331D2">
            <w:r w:rsidRPr="008331D2">
              <w:t>40</w:t>
            </w:r>
          </w:p>
        </w:tc>
      </w:tr>
      <w:tr w:rsidR="008331D2" w:rsidRPr="008331D2" w14:paraId="5848A5ED" w14:textId="77777777" w:rsidTr="008331D2">
        <w:trPr>
          <w:trHeight w:val="288"/>
        </w:trPr>
        <w:tc>
          <w:tcPr>
            <w:tcW w:w="960" w:type="dxa"/>
            <w:noWrap/>
            <w:hideMark/>
          </w:tcPr>
          <w:p w14:paraId="44F1C645" w14:textId="77777777" w:rsidR="008331D2" w:rsidRPr="008331D2" w:rsidRDefault="008331D2">
            <w:proofErr w:type="spellStart"/>
            <w:r w:rsidRPr="008331D2">
              <w:t>Poland</w:t>
            </w:r>
            <w:proofErr w:type="spellEnd"/>
          </w:p>
        </w:tc>
        <w:tc>
          <w:tcPr>
            <w:tcW w:w="1942" w:type="dxa"/>
            <w:noWrap/>
            <w:hideMark/>
          </w:tcPr>
          <w:p w14:paraId="0A50177E"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Warsaw</w:t>
            </w:r>
            <w:proofErr w:type="spellEnd"/>
          </w:p>
        </w:tc>
        <w:tc>
          <w:tcPr>
            <w:tcW w:w="1155" w:type="dxa"/>
            <w:noWrap/>
            <w:hideMark/>
          </w:tcPr>
          <w:p w14:paraId="3DA1E8C2" w14:textId="77777777" w:rsidR="008331D2" w:rsidRPr="008331D2" w:rsidRDefault="008331D2" w:rsidP="008331D2">
            <w:r w:rsidRPr="008331D2">
              <w:t>167</w:t>
            </w:r>
          </w:p>
        </w:tc>
        <w:tc>
          <w:tcPr>
            <w:tcW w:w="960" w:type="dxa"/>
            <w:noWrap/>
            <w:hideMark/>
          </w:tcPr>
          <w:p w14:paraId="076B25DC" w14:textId="77777777" w:rsidR="008331D2" w:rsidRPr="008331D2" w:rsidRDefault="008331D2" w:rsidP="008331D2">
            <w:r w:rsidRPr="008331D2">
              <w:t>3000</w:t>
            </w:r>
          </w:p>
        </w:tc>
        <w:tc>
          <w:tcPr>
            <w:tcW w:w="1316" w:type="dxa"/>
            <w:noWrap/>
            <w:hideMark/>
          </w:tcPr>
          <w:p w14:paraId="3498120F" w14:textId="77777777" w:rsidR="008331D2" w:rsidRPr="008331D2" w:rsidRDefault="008331D2" w:rsidP="008331D2">
            <w:r w:rsidRPr="008331D2">
              <w:t>9</w:t>
            </w:r>
          </w:p>
        </w:tc>
        <w:tc>
          <w:tcPr>
            <w:tcW w:w="1502" w:type="dxa"/>
            <w:noWrap/>
            <w:hideMark/>
          </w:tcPr>
          <w:p w14:paraId="48F99893" w14:textId="77777777" w:rsidR="008331D2" w:rsidRPr="008331D2" w:rsidRDefault="008331D2" w:rsidP="008331D2">
            <w:r w:rsidRPr="008331D2">
              <w:t>45</w:t>
            </w:r>
          </w:p>
        </w:tc>
        <w:tc>
          <w:tcPr>
            <w:tcW w:w="1452" w:type="dxa"/>
            <w:noWrap/>
            <w:hideMark/>
          </w:tcPr>
          <w:p w14:paraId="2A5F120D" w14:textId="77777777" w:rsidR="008331D2" w:rsidRPr="008331D2" w:rsidRDefault="008331D2" w:rsidP="008331D2">
            <w:r w:rsidRPr="008331D2">
              <w:t>85</w:t>
            </w:r>
          </w:p>
        </w:tc>
        <w:tc>
          <w:tcPr>
            <w:tcW w:w="1175" w:type="dxa"/>
            <w:noWrap/>
            <w:hideMark/>
          </w:tcPr>
          <w:p w14:paraId="1C443D9D" w14:textId="77777777" w:rsidR="008331D2" w:rsidRPr="008331D2" w:rsidRDefault="008331D2" w:rsidP="008331D2">
            <w:r w:rsidRPr="008331D2">
              <w:t>900</w:t>
            </w:r>
          </w:p>
        </w:tc>
        <w:tc>
          <w:tcPr>
            <w:tcW w:w="960" w:type="dxa"/>
            <w:noWrap/>
            <w:hideMark/>
          </w:tcPr>
          <w:p w14:paraId="00FC6F0E" w14:textId="77777777" w:rsidR="008331D2" w:rsidRPr="008331D2" w:rsidRDefault="008331D2" w:rsidP="008331D2">
            <w:r w:rsidRPr="008331D2">
              <w:t>400</w:t>
            </w:r>
          </w:p>
        </w:tc>
        <w:tc>
          <w:tcPr>
            <w:tcW w:w="960" w:type="dxa"/>
            <w:noWrap/>
            <w:hideMark/>
          </w:tcPr>
          <w:p w14:paraId="6F3D1658" w14:textId="77777777" w:rsidR="008331D2" w:rsidRPr="008331D2" w:rsidRDefault="008331D2" w:rsidP="008331D2">
            <w:r w:rsidRPr="008331D2">
              <w:t>200</w:t>
            </w:r>
          </w:p>
        </w:tc>
        <w:tc>
          <w:tcPr>
            <w:tcW w:w="1420" w:type="dxa"/>
            <w:noWrap/>
            <w:hideMark/>
          </w:tcPr>
          <w:p w14:paraId="158F18E5" w14:textId="77777777" w:rsidR="008331D2" w:rsidRPr="008331D2" w:rsidRDefault="008331D2" w:rsidP="008331D2">
            <w:r w:rsidRPr="008331D2">
              <w:t>120</w:t>
            </w:r>
          </w:p>
        </w:tc>
        <w:tc>
          <w:tcPr>
            <w:tcW w:w="1479" w:type="dxa"/>
            <w:noWrap/>
            <w:hideMark/>
          </w:tcPr>
          <w:p w14:paraId="2DBAD000" w14:textId="77777777" w:rsidR="008331D2" w:rsidRPr="008331D2" w:rsidRDefault="008331D2" w:rsidP="008331D2">
            <w:r w:rsidRPr="008331D2">
              <w:t>250</w:t>
            </w:r>
          </w:p>
        </w:tc>
        <w:tc>
          <w:tcPr>
            <w:tcW w:w="2050" w:type="dxa"/>
            <w:noWrap/>
            <w:hideMark/>
          </w:tcPr>
          <w:p w14:paraId="72CA5C6D" w14:textId="77777777" w:rsidR="008331D2" w:rsidRPr="008331D2" w:rsidRDefault="008331D2" w:rsidP="008331D2">
            <w:r w:rsidRPr="008331D2">
              <w:t>40</w:t>
            </w:r>
          </w:p>
        </w:tc>
      </w:tr>
      <w:tr w:rsidR="008331D2" w:rsidRPr="008331D2" w14:paraId="4EA6C41F" w14:textId="77777777" w:rsidTr="008331D2">
        <w:trPr>
          <w:trHeight w:val="288"/>
        </w:trPr>
        <w:tc>
          <w:tcPr>
            <w:tcW w:w="960" w:type="dxa"/>
            <w:noWrap/>
            <w:hideMark/>
          </w:tcPr>
          <w:p w14:paraId="76125753" w14:textId="77777777" w:rsidR="008331D2" w:rsidRPr="008331D2" w:rsidRDefault="008331D2">
            <w:proofErr w:type="spellStart"/>
            <w:r w:rsidRPr="008331D2">
              <w:t>Poland</w:t>
            </w:r>
            <w:proofErr w:type="spellEnd"/>
          </w:p>
        </w:tc>
        <w:tc>
          <w:tcPr>
            <w:tcW w:w="1942" w:type="dxa"/>
            <w:noWrap/>
            <w:hideMark/>
          </w:tcPr>
          <w:p w14:paraId="38AD1060"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Warsaw</w:t>
            </w:r>
            <w:proofErr w:type="spellEnd"/>
          </w:p>
        </w:tc>
        <w:tc>
          <w:tcPr>
            <w:tcW w:w="1155" w:type="dxa"/>
            <w:noWrap/>
            <w:hideMark/>
          </w:tcPr>
          <w:p w14:paraId="625A0B37" w14:textId="77777777" w:rsidR="008331D2" w:rsidRPr="008331D2" w:rsidRDefault="008331D2" w:rsidP="008331D2">
            <w:r w:rsidRPr="008331D2">
              <w:t>187</w:t>
            </w:r>
          </w:p>
        </w:tc>
        <w:tc>
          <w:tcPr>
            <w:tcW w:w="960" w:type="dxa"/>
            <w:noWrap/>
            <w:hideMark/>
          </w:tcPr>
          <w:p w14:paraId="336D1CBD" w14:textId="77777777" w:rsidR="008331D2" w:rsidRPr="008331D2" w:rsidRDefault="008331D2" w:rsidP="008331D2">
            <w:r w:rsidRPr="008331D2">
              <w:t>2000</w:t>
            </w:r>
          </w:p>
        </w:tc>
        <w:tc>
          <w:tcPr>
            <w:tcW w:w="1316" w:type="dxa"/>
            <w:noWrap/>
            <w:hideMark/>
          </w:tcPr>
          <w:p w14:paraId="7BF45DBE" w14:textId="77777777" w:rsidR="008331D2" w:rsidRPr="008331D2" w:rsidRDefault="008331D2" w:rsidP="008331D2">
            <w:r w:rsidRPr="008331D2">
              <w:t>9</w:t>
            </w:r>
          </w:p>
        </w:tc>
        <w:tc>
          <w:tcPr>
            <w:tcW w:w="1502" w:type="dxa"/>
            <w:noWrap/>
            <w:hideMark/>
          </w:tcPr>
          <w:p w14:paraId="68BD2F1E" w14:textId="77777777" w:rsidR="008331D2" w:rsidRPr="008331D2" w:rsidRDefault="008331D2" w:rsidP="008331D2">
            <w:r w:rsidRPr="008331D2">
              <w:t>40</w:t>
            </w:r>
          </w:p>
        </w:tc>
        <w:tc>
          <w:tcPr>
            <w:tcW w:w="1452" w:type="dxa"/>
            <w:noWrap/>
            <w:hideMark/>
          </w:tcPr>
          <w:p w14:paraId="3CC57DB9" w14:textId="77777777" w:rsidR="008331D2" w:rsidRPr="008331D2" w:rsidRDefault="008331D2" w:rsidP="008331D2">
            <w:r w:rsidRPr="008331D2">
              <w:t>85</w:t>
            </w:r>
          </w:p>
        </w:tc>
        <w:tc>
          <w:tcPr>
            <w:tcW w:w="1175" w:type="dxa"/>
            <w:noWrap/>
            <w:hideMark/>
          </w:tcPr>
          <w:p w14:paraId="7F74E44A" w14:textId="77777777" w:rsidR="008331D2" w:rsidRPr="008331D2" w:rsidRDefault="008331D2" w:rsidP="008331D2">
            <w:r w:rsidRPr="008331D2">
              <w:t>900</w:t>
            </w:r>
          </w:p>
        </w:tc>
        <w:tc>
          <w:tcPr>
            <w:tcW w:w="960" w:type="dxa"/>
            <w:noWrap/>
            <w:hideMark/>
          </w:tcPr>
          <w:p w14:paraId="4266F307" w14:textId="77777777" w:rsidR="008331D2" w:rsidRPr="008331D2" w:rsidRDefault="008331D2" w:rsidP="008331D2">
            <w:r w:rsidRPr="008331D2">
              <w:t>350</w:t>
            </w:r>
          </w:p>
        </w:tc>
        <w:tc>
          <w:tcPr>
            <w:tcW w:w="960" w:type="dxa"/>
            <w:noWrap/>
            <w:hideMark/>
          </w:tcPr>
          <w:p w14:paraId="02862F09" w14:textId="77777777" w:rsidR="008331D2" w:rsidRPr="008331D2" w:rsidRDefault="008331D2" w:rsidP="008331D2">
            <w:r w:rsidRPr="008331D2">
              <w:t>200</w:t>
            </w:r>
          </w:p>
        </w:tc>
        <w:tc>
          <w:tcPr>
            <w:tcW w:w="1420" w:type="dxa"/>
            <w:noWrap/>
            <w:hideMark/>
          </w:tcPr>
          <w:p w14:paraId="70C7176D" w14:textId="77777777" w:rsidR="008331D2" w:rsidRPr="008331D2" w:rsidRDefault="008331D2" w:rsidP="008331D2">
            <w:r w:rsidRPr="008331D2">
              <w:t>120</w:t>
            </w:r>
          </w:p>
        </w:tc>
        <w:tc>
          <w:tcPr>
            <w:tcW w:w="1479" w:type="dxa"/>
            <w:noWrap/>
            <w:hideMark/>
          </w:tcPr>
          <w:p w14:paraId="20DAA26B" w14:textId="77777777" w:rsidR="008331D2" w:rsidRPr="008331D2" w:rsidRDefault="008331D2" w:rsidP="008331D2">
            <w:r w:rsidRPr="008331D2">
              <w:t>250</w:t>
            </w:r>
          </w:p>
        </w:tc>
        <w:tc>
          <w:tcPr>
            <w:tcW w:w="2050" w:type="dxa"/>
            <w:noWrap/>
            <w:hideMark/>
          </w:tcPr>
          <w:p w14:paraId="7E95A9F9" w14:textId="77777777" w:rsidR="008331D2" w:rsidRPr="008331D2" w:rsidRDefault="008331D2" w:rsidP="008331D2">
            <w:r w:rsidRPr="008331D2">
              <w:t>40</w:t>
            </w:r>
          </w:p>
        </w:tc>
      </w:tr>
      <w:tr w:rsidR="008331D2" w:rsidRPr="008331D2" w14:paraId="203A47B2" w14:textId="77777777" w:rsidTr="008331D2">
        <w:trPr>
          <w:trHeight w:val="288"/>
        </w:trPr>
        <w:tc>
          <w:tcPr>
            <w:tcW w:w="960" w:type="dxa"/>
            <w:noWrap/>
            <w:hideMark/>
          </w:tcPr>
          <w:p w14:paraId="6EBEAD1B" w14:textId="77777777" w:rsidR="008331D2" w:rsidRPr="008331D2" w:rsidRDefault="008331D2">
            <w:proofErr w:type="spellStart"/>
            <w:r w:rsidRPr="008331D2">
              <w:t>Poland</w:t>
            </w:r>
            <w:proofErr w:type="spellEnd"/>
          </w:p>
        </w:tc>
        <w:tc>
          <w:tcPr>
            <w:tcW w:w="1942" w:type="dxa"/>
            <w:noWrap/>
            <w:hideMark/>
          </w:tcPr>
          <w:p w14:paraId="2403C877"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Warsaw</w:t>
            </w:r>
            <w:proofErr w:type="spellEnd"/>
          </w:p>
        </w:tc>
        <w:tc>
          <w:tcPr>
            <w:tcW w:w="1155" w:type="dxa"/>
            <w:noWrap/>
            <w:hideMark/>
          </w:tcPr>
          <w:p w14:paraId="402E472F" w14:textId="77777777" w:rsidR="008331D2" w:rsidRPr="008331D2" w:rsidRDefault="008331D2" w:rsidP="008331D2">
            <w:r w:rsidRPr="008331D2">
              <w:t>310</w:t>
            </w:r>
          </w:p>
        </w:tc>
        <w:tc>
          <w:tcPr>
            <w:tcW w:w="960" w:type="dxa"/>
            <w:noWrap/>
            <w:hideMark/>
          </w:tcPr>
          <w:p w14:paraId="4A6DBAA1" w14:textId="77777777" w:rsidR="008331D2" w:rsidRPr="008331D2" w:rsidRDefault="008331D2" w:rsidP="008331D2">
            <w:r w:rsidRPr="008331D2">
              <w:t>3000</w:t>
            </w:r>
          </w:p>
        </w:tc>
        <w:tc>
          <w:tcPr>
            <w:tcW w:w="1316" w:type="dxa"/>
            <w:noWrap/>
            <w:hideMark/>
          </w:tcPr>
          <w:p w14:paraId="6E9D832F" w14:textId="77777777" w:rsidR="008331D2" w:rsidRPr="008331D2" w:rsidRDefault="008331D2" w:rsidP="008331D2">
            <w:r w:rsidRPr="008331D2">
              <w:t>9</w:t>
            </w:r>
          </w:p>
        </w:tc>
        <w:tc>
          <w:tcPr>
            <w:tcW w:w="1502" w:type="dxa"/>
            <w:noWrap/>
            <w:hideMark/>
          </w:tcPr>
          <w:p w14:paraId="2BBE93F7" w14:textId="77777777" w:rsidR="008331D2" w:rsidRPr="008331D2" w:rsidRDefault="008331D2" w:rsidP="008331D2">
            <w:r w:rsidRPr="008331D2">
              <w:t>55</w:t>
            </w:r>
          </w:p>
        </w:tc>
        <w:tc>
          <w:tcPr>
            <w:tcW w:w="1452" w:type="dxa"/>
            <w:noWrap/>
            <w:hideMark/>
          </w:tcPr>
          <w:p w14:paraId="493F482A" w14:textId="77777777" w:rsidR="008331D2" w:rsidRPr="008331D2" w:rsidRDefault="008331D2" w:rsidP="008331D2">
            <w:r w:rsidRPr="008331D2">
              <w:t>85</w:t>
            </w:r>
          </w:p>
        </w:tc>
        <w:tc>
          <w:tcPr>
            <w:tcW w:w="1175" w:type="dxa"/>
            <w:noWrap/>
            <w:hideMark/>
          </w:tcPr>
          <w:p w14:paraId="1BC06081" w14:textId="77777777" w:rsidR="008331D2" w:rsidRPr="008331D2" w:rsidRDefault="008331D2" w:rsidP="008331D2">
            <w:r w:rsidRPr="008331D2">
              <w:t>900</w:t>
            </w:r>
          </w:p>
        </w:tc>
        <w:tc>
          <w:tcPr>
            <w:tcW w:w="960" w:type="dxa"/>
            <w:noWrap/>
            <w:hideMark/>
          </w:tcPr>
          <w:p w14:paraId="3E430842" w14:textId="77777777" w:rsidR="008331D2" w:rsidRPr="008331D2" w:rsidRDefault="008331D2" w:rsidP="008331D2">
            <w:r w:rsidRPr="008331D2">
              <w:t>400</w:t>
            </w:r>
          </w:p>
        </w:tc>
        <w:tc>
          <w:tcPr>
            <w:tcW w:w="960" w:type="dxa"/>
            <w:noWrap/>
            <w:hideMark/>
          </w:tcPr>
          <w:p w14:paraId="2CA0AC30" w14:textId="77777777" w:rsidR="008331D2" w:rsidRPr="008331D2" w:rsidRDefault="008331D2" w:rsidP="008331D2">
            <w:r w:rsidRPr="008331D2">
              <w:t>250</w:t>
            </w:r>
          </w:p>
        </w:tc>
        <w:tc>
          <w:tcPr>
            <w:tcW w:w="1420" w:type="dxa"/>
            <w:noWrap/>
            <w:hideMark/>
          </w:tcPr>
          <w:p w14:paraId="2AFA699B" w14:textId="77777777" w:rsidR="008331D2" w:rsidRPr="008331D2" w:rsidRDefault="008331D2" w:rsidP="008331D2">
            <w:r w:rsidRPr="008331D2">
              <w:t>150</w:t>
            </w:r>
          </w:p>
        </w:tc>
        <w:tc>
          <w:tcPr>
            <w:tcW w:w="1479" w:type="dxa"/>
            <w:noWrap/>
            <w:hideMark/>
          </w:tcPr>
          <w:p w14:paraId="63B233AD" w14:textId="77777777" w:rsidR="008331D2" w:rsidRPr="008331D2" w:rsidRDefault="008331D2" w:rsidP="008331D2">
            <w:r w:rsidRPr="008331D2">
              <w:t>200</w:t>
            </w:r>
          </w:p>
        </w:tc>
        <w:tc>
          <w:tcPr>
            <w:tcW w:w="2050" w:type="dxa"/>
            <w:noWrap/>
            <w:hideMark/>
          </w:tcPr>
          <w:p w14:paraId="467561EB" w14:textId="77777777" w:rsidR="008331D2" w:rsidRPr="008331D2" w:rsidRDefault="008331D2" w:rsidP="008331D2">
            <w:r w:rsidRPr="008331D2">
              <w:t>40</w:t>
            </w:r>
          </w:p>
        </w:tc>
      </w:tr>
      <w:tr w:rsidR="008331D2" w:rsidRPr="008331D2" w14:paraId="277BB11D" w14:textId="77777777" w:rsidTr="008331D2">
        <w:trPr>
          <w:trHeight w:val="288"/>
        </w:trPr>
        <w:tc>
          <w:tcPr>
            <w:tcW w:w="960" w:type="dxa"/>
            <w:noWrap/>
            <w:hideMark/>
          </w:tcPr>
          <w:p w14:paraId="76DD2A8A" w14:textId="77777777" w:rsidR="008331D2" w:rsidRPr="008331D2" w:rsidRDefault="008331D2">
            <w:proofErr w:type="spellStart"/>
            <w:r w:rsidRPr="008331D2">
              <w:t>Poland</w:t>
            </w:r>
            <w:proofErr w:type="spellEnd"/>
          </w:p>
        </w:tc>
        <w:tc>
          <w:tcPr>
            <w:tcW w:w="1942" w:type="dxa"/>
            <w:noWrap/>
            <w:hideMark/>
          </w:tcPr>
          <w:p w14:paraId="1DB5D6C9" w14:textId="77777777" w:rsidR="008331D2" w:rsidRPr="008331D2" w:rsidRDefault="008331D2">
            <w:r w:rsidRPr="008331D2">
              <w:t xml:space="preserve">University </w:t>
            </w:r>
            <w:proofErr w:type="spellStart"/>
            <w:r w:rsidRPr="008331D2">
              <w:t>of</w:t>
            </w:r>
            <w:proofErr w:type="spellEnd"/>
            <w:r w:rsidRPr="008331D2">
              <w:t xml:space="preserve"> </w:t>
            </w:r>
            <w:proofErr w:type="spellStart"/>
            <w:r w:rsidRPr="008331D2">
              <w:t>Warsaw</w:t>
            </w:r>
            <w:proofErr w:type="spellEnd"/>
          </w:p>
        </w:tc>
        <w:tc>
          <w:tcPr>
            <w:tcW w:w="1155" w:type="dxa"/>
            <w:noWrap/>
            <w:hideMark/>
          </w:tcPr>
          <w:p w14:paraId="63FDB12A" w14:textId="77777777" w:rsidR="008331D2" w:rsidRPr="008331D2" w:rsidRDefault="008331D2" w:rsidP="008331D2">
            <w:r w:rsidRPr="008331D2">
              <w:t>486</w:t>
            </w:r>
          </w:p>
        </w:tc>
        <w:tc>
          <w:tcPr>
            <w:tcW w:w="960" w:type="dxa"/>
            <w:noWrap/>
            <w:hideMark/>
          </w:tcPr>
          <w:p w14:paraId="1682716D" w14:textId="77777777" w:rsidR="008331D2" w:rsidRPr="008331D2" w:rsidRDefault="008331D2" w:rsidP="008331D2">
            <w:r w:rsidRPr="008331D2">
              <w:t>4000</w:t>
            </w:r>
          </w:p>
        </w:tc>
        <w:tc>
          <w:tcPr>
            <w:tcW w:w="1316" w:type="dxa"/>
            <w:noWrap/>
            <w:hideMark/>
          </w:tcPr>
          <w:p w14:paraId="25461BEB" w14:textId="77777777" w:rsidR="008331D2" w:rsidRPr="008331D2" w:rsidRDefault="008331D2" w:rsidP="008331D2">
            <w:r w:rsidRPr="008331D2">
              <w:t>9</w:t>
            </w:r>
          </w:p>
        </w:tc>
        <w:tc>
          <w:tcPr>
            <w:tcW w:w="1502" w:type="dxa"/>
            <w:noWrap/>
            <w:hideMark/>
          </w:tcPr>
          <w:p w14:paraId="0DA9DE7D" w14:textId="77777777" w:rsidR="008331D2" w:rsidRPr="008331D2" w:rsidRDefault="008331D2" w:rsidP="008331D2">
            <w:r w:rsidRPr="008331D2">
              <w:t>40</w:t>
            </w:r>
          </w:p>
        </w:tc>
        <w:tc>
          <w:tcPr>
            <w:tcW w:w="1452" w:type="dxa"/>
            <w:noWrap/>
            <w:hideMark/>
          </w:tcPr>
          <w:p w14:paraId="48C92C43" w14:textId="77777777" w:rsidR="008331D2" w:rsidRPr="008331D2" w:rsidRDefault="008331D2" w:rsidP="008331D2">
            <w:r w:rsidRPr="008331D2">
              <w:t>83</w:t>
            </w:r>
          </w:p>
        </w:tc>
        <w:tc>
          <w:tcPr>
            <w:tcW w:w="1175" w:type="dxa"/>
            <w:noWrap/>
            <w:hideMark/>
          </w:tcPr>
          <w:p w14:paraId="68B3F1C9" w14:textId="77777777" w:rsidR="008331D2" w:rsidRPr="008331D2" w:rsidRDefault="008331D2" w:rsidP="008331D2">
            <w:r w:rsidRPr="008331D2">
              <w:t>1000</w:t>
            </w:r>
          </w:p>
        </w:tc>
        <w:tc>
          <w:tcPr>
            <w:tcW w:w="960" w:type="dxa"/>
            <w:noWrap/>
            <w:hideMark/>
          </w:tcPr>
          <w:p w14:paraId="5A4F97FD" w14:textId="77777777" w:rsidR="008331D2" w:rsidRPr="008331D2" w:rsidRDefault="008331D2" w:rsidP="008331D2">
            <w:r w:rsidRPr="008331D2">
              <w:t>450</w:t>
            </w:r>
          </w:p>
        </w:tc>
        <w:tc>
          <w:tcPr>
            <w:tcW w:w="960" w:type="dxa"/>
            <w:noWrap/>
            <w:hideMark/>
          </w:tcPr>
          <w:p w14:paraId="3A86BB4C" w14:textId="77777777" w:rsidR="008331D2" w:rsidRPr="008331D2" w:rsidRDefault="008331D2" w:rsidP="008331D2">
            <w:r w:rsidRPr="008331D2">
              <w:t>250</w:t>
            </w:r>
          </w:p>
        </w:tc>
        <w:tc>
          <w:tcPr>
            <w:tcW w:w="1420" w:type="dxa"/>
            <w:noWrap/>
            <w:hideMark/>
          </w:tcPr>
          <w:p w14:paraId="5DCC2C26" w14:textId="77777777" w:rsidR="008331D2" w:rsidRPr="008331D2" w:rsidRDefault="008331D2" w:rsidP="008331D2">
            <w:r w:rsidRPr="008331D2">
              <w:t>150</w:t>
            </w:r>
          </w:p>
        </w:tc>
        <w:tc>
          <w:tcPr>
            <w:tcW w:w="1479" w:type="dxa"/>
            <w:noWrap/>
            <w:hideMark/>
          </w:tcPr>
          <w:p w14:paraId="7CC689F7" w14:textId="77777777" w:rsidR="008331D2" w:rsidRPr="008331D2" w:rsidRDefault="008331D2" w:rsidP="008331D2">
            <w:r w:rsidRPr="008331D2">
              <w:t>200</w:t>
            </w:r>
          </w:p>
        </w:tc>
        <w:tc>
          <w:tcPr>
            <w:tcW w:w="2050" w:type="dxa"/>
            <w:noWrap/>
            <w:hideMark/>
          </w:tcPr>
          <w:p w14:paraId="67A7B29A" w14:textId="77777777" w:rsidR="008331D2" w:rsidRPr="008331D2" w:rsidRDefault="008331D2" w:rsidP="008331D2">
            <w:r w:rsidRPr="008331D2">
              <w:t>30</w:t>
            </w:r>
          </w:p>
        </w:tc>
      </w:tr>
    </w:tbl>
    <w:p w14:paraId="23098322" w14:textId="77777777" w:rsidR="008331D2" w:rsidRDefault="008331D2" w:rsidP="00572293"/>
    <w:p w14:paraId="5DCCF4DF" w14:textId="77777777" w:rsidR="008331D2" w:rsidRPr="00D41360" w:rsidRDefault="008331D2" w:rsidP="00572293"/>
    <w:p w14:paraId="6E2C7984" w14:textId="77777777" w:rsidR="00572293" w:rsidRDefault="00572293" w:rsidP="00572293">
      <w:r w:rsidRPr="00D41360">
        <w:t xml:space="preserve">University </w:t>
      </w:r>
      <w:proofErr w:type="spellStart"/>
      <w:r w:rsidRPr="00D41360">
        <w:t>of</w:t>
      </w:r>
      <w:proofErr w:type="spellEnd"/>
      <w:r w:rsidRPr="00D41360">
        <w:t xml:space="preserve"> Buenos Aires (5)</w:t>
      </w:r>
    </w:p>
    <w:p w14:paraId="339DF890" w14:textId="77777777" w:rsidR="008331D2" w:rsidRDefault="008331D2" w:rsidP="00572293"/>
    <w:tbl>
      <w:tblPr>
        <w:tblStyle w:val="Reetkatablice"/>
        <w:tblW w:w="0" w:type="auto"/>
        <w:tblLook w:val="04A0" w:firstRow="1" w:lastRow="0" w:firstColumn="1" w:lastColumn="0" w:noHBand="0" w:noVBand="1"/>
      </w:tblPr>
      <w:tblGrid>
        <w:gridCol w:w="538"/>
        <w:gridCol w:w="1086"/>
        <w:gridCol w:w="659"/>
        <w:gridCol w:w="516"/>
        <w:gridCol w:w="726"/>
        <w:gridCol w:w="771"/>
        <w:gridCol w:w="766"/>
        <w:gridCol w:w="686"/>
        <w:gridCol w:w="516"/>
        <w:gridCol w:w="551"/>
        <w:gridCol w:w="748"/>
        <w:gridCol w:w="775"/>
        <w:gridCol w:w="1012"/>
      </w:tblGrid>
      <w:tr w:rsidR="008331D2" w:rsidRPr="008331D2" w14:paraId="4F79E868" w14:textId="77777777" w:rsidTr="008331D2">
        <w:trPr>
          <w:trHeight w:val="288"/>
        </w:trPr>
        <w:tc>
          <w:tcPr>
            <w:tcW w:w="960" w:type="dxa"/>
            <w:noWrap/>
            <w:hideMark/>
          </w:tcPr>
          <w:p w14:paraId="551F6406" w14:textId="77777777" w:rsidR="008331D2" w:rsidRPr="008331D2" w:rsidRDefault="008331D2" w:rsidP="008331D2">
            <w:pPr>
              <w:rPr>
                <w:b/>
                <w:bCs/>
                <w:lang w:val="en-US"/>
              </w:rPr>
            </w:pPr>
            <w:proofErr w:type="spellStart"/>
            <w:r w:rsidRPr="008331D2">
              <w:rPr>
                <w:b/>
                <w:bCs/>
              </w:rPr>
              <w:t>Co</w:t>
            </w:r>
            <w:r w:rsidRPr="008331D2">
              <w:rPr>
                <w:b/>
                <w:bCs/>
              </w:rPr>
              <w:lastRenderedPageBreak/>
              <w:t>untry</w:t>
            </w:r>
            <w:proofErr w:type="spellEnd"/>
          </w:p>
        </w:tc>
        <w:tc>
          <w:tcPr>
            <w:tcW w:w="2378" w:type="dxa"/>
            <w:noWrap/>
            <w:hideMark/>
          </w:tcPr>
          <w:p w14:paraId="304D2F4B" w14:textId="77777777" w:rsidR="008331D2" w:rsidRPr="008331D2" w:rsidRDefault="008331D2" w:rsidP="008331D2">
            <w:pPr>
              <w:rPr>
                <w:b/>
                <w:bCs/>
              </w:rPr>
            </w:pPr>
            <w:r w:rsidRPr="008331D2">
              <w:rPr>
                <w:b/>
                <w:bCs/>
              </w:rPr>
              <w:lastRenderedPageBreak/>
              <w:t>Universit</w:t>
            </w:r>
            <w:r w:rsidRPr="008331D2">
              <w:rPr>
                <w:b/>
                <w:bCs/>
              </w:rPr>
              <w:lastRenderedPageBreak/>
              <w:t>y</w:t>
            </w:r>
          </w:p>
        </w:tc>
        <w:tc>
          <w:tcPr>
            <w:tcW w:w="1155" w:type="dxa"/>
            <w:noWrap/>
            <w:hideMark/>
          </w:tcPr>
          <w:p w14:paraId="1C1C266B" w14:textId="77777777" w:rsidR="008331D2" w:rsidRPr="008331D2" w:rsidRDefault="008331D2" w:rsidP="008331D2">
            <w:pPr>
              <w:rPr>
                <w:b/>
                <w:bCs/>
              </w:rPr>
            </w:pPr>
            <w:proofErr w:type="spellStart"/>
            <w:r w:rsidRPr="008331D2">
              <w:rPr>
                <w:b/>
                <w:bCs/>
              </w:rPr>
              <w:lastRenderedPageBreak/>
              <w:t>Coll</w:t>
            </w:r>
            <w:r w:rsidRPr="008331D2">
              <w:rPr>
                <w:b/>
                <w:bCs/>
              </w:rPr>
              <w:lastRenderedPageBreak/>
              <w:t>egeRank</w:t>
            </w:r>
            <w:proofErr w:type="spellEnd"/>
          </w:p>
        </w:tc>
        <w:tc>
          <w:tcPr>
            <w:tcW w:w="960" w:type="dxa"/>
            <w:noWrap/>
            <w:hideMark/>
          </w:tcPr>
          <w:p w14:paraId="7EFA85FF" w14:textId="77777777" w:rsidR="008331D2" w:rsidRPr="008331D2" w:rsidRDefault="008331D2" w:rsidP="008331D2">
            <w:pPr>
              <w:rPr>
                <w:b/>
                <w:bCs/>
              </w:rPr>
            </w:pPr>
            <w:proofErr w:type="spellStart"/>
            <w:r w:rsidRPr="008331D2">
              <w:rPr>
                <w:b/>
                <w:bCs/>
              </w:rPr>
              <w:lastRenderedPageBreak/>
              <w:t>Tu</w:t>
            </w:r>
            <w:r w:rsidRPr="008331D2">
              <w:rPr>
                <w:b/>
                <w:bCs/>
              </w:rPr>
              <w:lastRenderedPageBreak/>
              <w:t>ition</w:t>
            </w:r>
            <w:proofErr w:type="spellEnd"/>
          </w:p>
        </w:tc>
        <w:tc>
          <w:tcPr>
            <w:tcW w:w="1316" w:type="dxa"/>
            <w:noWrap/>
            <w:hideMark/>
          </w:tcPr>
          <w:p w14:paraId="6BF39181" w14:textId="77777777" w:rsidR="008331D2" w:rsidRPr="008331D2" w:rsidRDefault="008331D2" w:rsidP="008331D2">
            <w:pPr>
              <w:rPr>
                <w:b/>
                <w:bCs/>
              </w:rPr>
            </w:pPr>
            <w:proofErr w:type="spellStart"/>
            <w:r w:rsidRPr="008331D2">
              <w:rPr>
                <w:b/>
                <w:bCs/>
              </w:rPr>
              <w:lastRenderedPageBreak/>
              <w:t>Perc</w:t>
            </w:r>
            <w:r w:rsidRPr="008331D2">
              <w:rPr>
                <w:b/>
                <w:bCs/>
              </w:rPr>
              <w:lastRenderedPageBreak/>
              <w:t>OfIntStud</w:t>
            </w:r>
            <w:proofErr w:type="spellEnd"/>
          </w:p>
        </w:tc>
        <w:tc>
          <w:tcPr>
            <w:tcW w:w="1502" w:type="dxa"/>
            <w:noWrap/>
            <w:hideMark/>
          </w:tcPr>
          <w:p w14:paraId="7A21E417" w14:textId="77777777" w:rsidR="008331D2" w:rsidRPr="008331D2" w:rsidRDefault="008331D2" w:rsidP="008331D2">
            <w:pPr>
              <w:rPr>
                <w:b/>
                <w:bCs/>
              </w:rPr>
            </w:pPr>
            <w:proofErr w:type="spellStart"/>
            <w:r w:rsidRPr="008331D2">
              <w:rPr>
                <w:b/>
                <w:bCs/>
              </w:rPr>
              <w:lastRenderedPageBreak/>
              <w:t>Accep</w:t>
            </w:r>
            <w:r w:rsidRPr="008331D2">
              <w:rPr>
                <w:b/>
                <w:bCs/>
              </w:rPr>
              <w:lastRenderedPageBreak/>
              <w:t>tanceRate</w:t>
            </w:r>
            <w:proofErr w:type="spellEnd"/>
          </w:p>
        </w:tc>
        <w:tc>
          <w:tcPr>
            <w:tcW w:w="1452" w:type="dxa"/>
            <w:noWrap/>
            <w:hideMark/>
          </w:tcPr>
          <w:p w14:paraId="01384BA8" w14:textId="77777777" w:rsidR="008331D2" w:rsidRPr="008331D2" w:rsidRDefault="008331D2" w:rsidP="008331D2">
            <w:pPr>
              <w:rPr>
                <w:b/>
                <w:bCs/>
              </w:rPr>
            </w:pPr>
            <w:proofErr w:type="spellStart"/>
            <w:r w:rsidRPr="008331D2">
              <w:rPr>
                <w:b/>
                <w:bCs/>
              </w:rPr>
              <w:lastRenderedPageBreak/>
              <w:t>AvgS</w:t>
            </w:r>
            <w:r w:rsidRPr="008331D2">
              <w:rPr>
                <w:b/>
                <w:bCs/>
              </w:rPr>
              <w:lastRenderedPageBreak/>
              <w:t>afetyIndex</w:t>
            </w:r>
            <w:proofErr w:type="spellEnd"/>
          </w:p>
        </w:tc>
        <w:tc>
          <w:tcPr>
            <w:tcW w:w="1175" w:type="dxa"/>
            <w:noWrap/>
            <w:hideMark/>
          </w:tcPr>
          <w:p w14:paraId="67BB24E6" w14:textId="77777777" w:rsidR="008331D2" w:rsidRPr="008331D2" w:rsidRDefault="008331D2" w:rsidP="008331D2">
            <w:pPr>
              <w:rPr>
                <w:b/>
                <w:bCs/>
              </w:rPr>
            </w:pPr>
            <w:proofErr w:type="spellStart"/>
            <w:r w:rsidRPr="008331D2">
              <w:rPr>
                <w:b/>
                <w:bCs/>
              </w:rPr>
              <w:lastRenderedPageBreak/>
              <w:t>Cost</w:t>
            </w:r>
            <w:r w:rsidRPr="008331D2">
              <w:rPr>
                <w:b/>
                <w:bCs/>
              </w:rPr>
              <w:lastRenderedPageBreak/>
              <w:t>OfLiving</w:t>
            </w:r>
            <w:proofErr w:type="spellEnd"/>
          </w:p>
        </w:tc>
        <w:tc>
          <w:tcPr>
            <w:tcW w:w="960" w:type="dxa"/>
            <w:noWrap/>
            <w:hideMark/>
          </w:tcPr>
          <w:p w14:paraId="11838697" w14:textId="77777777" w:rsidR="008331D2" w:rsidRPr="008331D2" w:rsidRDefault="008331D2" w:rsidP="008331D2">
            <w:pPr>
              <w:rPr>
                <w:b/>
                <w:bCs/>
              </w:rPr>
            </w:pPr>
            <w:r w:rsidRPr="008331D2">
              <w:rPr>
                <w:b/>
                <w:bCs/>
              </w:rPr>
              <w:lastRenderedPageBreak/>
              <w:t>Re</w:t>
            </w:r>
            <w:r w:rsidRPr="008331D2">
              <w:rPr>
                <w:b/>
                <w:bCs/>
              </w:rPr>
              <w:lastRenderedPageBreak/>
              <w:t>nt</w:t>
            </w:r>
          </w:p>
        </w:tc>
        <w:tc>
          <w:tcPr>
            <w:tcW w:w="960" w:type="dxa"/>
            <w:noWrap/>
            <w:hideMark/>
          </w:tcPr>
          <w:p w14:paraId="7DCF1788" w14:textId="77777777" w:rsidR="008331D2" w:rsidRPr="008331D2" w:rsidRDefault="008331D2" w:rsidP="008331D2">
            <w:pPr>
              <w:rPr>
                <w:b/>
                <w:bCs/>
              </w:rPr>
            </w:pPr>
            <w:proofErr w:type="spellStart"/>
            <w:r w:rsidRPr="008331D2">
              <w:rPr>
                <w:b/>
                <w:bCs/>
              </w:rPr>
              <w:lastRenderedPageBreak/>
              <w:t>Gr</w:t>
            </w:r>
            <w:r w:rsidRPr="008331D2">
              <w:rPr>
                <w:b/>
                <w:bCs/>
              </w:rPr>
              <w:lastRenderedPageBreak/>
              <w:t>oceries</w:t>
            </w:r>
            <w:proofErr w:type="spellEnd"/>
          </w:p>
        </w:tc>
        <w:tc>
          <w:tcPr>
            <w:tcW w:w="1420" w:type="dxa"/>
            <w:noWrap/>
            <w:hideMark/>
          </w:tcPr>
          <w:p w14:paraId="0CC6C3F4" w14:textId="77777777" w:rsidR="008331D2" w:rsidRPr="008331D2" w:rsidRDefault="008331D2" w:rsidP="008331D2">
            <w:pPr>
              <w:rPr>
                <w:b/>
                <w:bCs/>
              </w:rPr>
            </w:pPr>
            <w:proofErr w:type="spellStart"/>
            <w:r w:rsidRPr="008331D2">
              <w:rPr>
                <w:b/>
                <w:bCs/>
              </w:rPr>
              <w:lastRenderedPageBreak/>
              <w:t>Recre</w:t>
            </w:r>
            <w:r w:rsidRPr="008331D2">
              <w:rPr>
                <w:b/>
                <w:bCs/>
              </w:rPr>
              <w:lastRenderedPageBreak/>
              <w:t>ationCost</w:t>
            </w:r>
            <w:proofErr w:type="spellEnd"/>
          </w:p>
        </w:tc>
        <w:tc>
          <w:tcPr>
            <w:tcW w:w="1479" w:type="dxa"/>
            <w:noWrap/>
            <w:hideMark/>
          </w:tcPr>
          <w:p w14:paraId="405831BF" w14:textId="77777777" w:rsidR="008331D2" w:rsidRPr="008331D2" w:rsidRDefault="008331D2" w:rsidP="008331D2">
            <w:pPr>
              <w:rPr>
                <w:b/>
                <w:bCs/>
              </w:rPr>
            </w:pPr>
            <w:proofErr w:type="spellStart"/>
            <w:r w:rsidRPr="008331D2">
              <w:rPr>
                <w:b/>
                <w:bCs/>
              </w:rPr>
              <w:lastRenderedPageBreak/>
              <w:t>Healt</w:t>
            </w:r>
            <w:r w:rsidRPr="008331D2">
              <w:rPr>
                <w:b/>
                <w:bCs/>
              </w:rPr>
              <w:lastRenderedPageBreak/>
              <w:t>hcarePrice</w:t>
            </w:r>
            <w:proofErr w:type="spellEnd"/>
          </w:p>
        </w:tc>
        <w:tc>
          <w:tcPr>
            <w:tcW w:w="2050" w:type="dxa"/>
            <w:noWrap/>
            <w:hideMark/>
          </w:tcPr>
          <w:p w14:paraId="12793884" w14:textId="77777777" w:rsidR="008331D2" w:rsidRPr="008331D2" w:rsidRDefault="008331D2" w:rsidP="008331D2">
            <w:pPr>
              <w:rPr>
                <w:b/>
                <w:bCs/>
              </w:rPr>
            </w:pPr>
            <w:proofErr w:type="spellStart"/>
            <w:r w:rsidRPr="008331D2">
              <w:rPr>
                <w:b/>
                <w:bCs/>
              </w:rPr>
              <w:lastRenderedPageBreak/>
              <w:t>AvgMnt</w:t>
            </w:r>
            <w:r w:rsidRPr="008331D2">
              <w:rPr>
                <w:b/>
                <w:bCs/>
              </w:rPr>
              <w:lastRenderedPageBreak/>
              <w:t>TransportCost</w:t>
            </w:r>
            <w:proofErr w:type="spellEnd"/>
          </w:p>
        </w:tc>
      </w:tr>
      <w:tr w:rsidR="008331D2" w:rsidRPr="008331D2" w14:paraId="7572932A" w14:textId="77777777" w:rsidTr="008331D2">
        <w:trPr>
          <w:trHeight w:val="288"/>
        </w:trPr>
        <w:tc>
          <w:tcPr>
            <w:tcW w:w="960" w:type="dxa"/>
            <w:noWrap/>
            <w:hideMark/>
          </w:tcPr>
          <w:p w14:paraId="12D5D06D" w14:textId="77777777" w:rsidR="008331D2" w:rsidRPr="008331D2" w:rsidRDefault="008331D2">
            <w:r w:rsidRPr="008331D2">
              <w:lastRenderedPageBreak/>
              <w:t>Argentina</w:t>
            </w:r>
          </w:p>
        </w:tc>
        <w:tc>
          <w:tcPr>
            <w:tcW w:w="2378" w:type="dxa"/>
            <w:noWrap/>
            <w:hideMark/>
          </w:tcPr>
          <w:p w14:paraId="2FA995A1" w14:textId="77777777" w:rsidR="008331D2" w:rsidRPr="008331D2" w:rsidRDefault="008331D2">
            <w:r w:rsidRPr="008331D2">
              <w:t xml:space="preserve">University </w:t>
            </w:r>
            <w:proofErr w:type="spellStart"/>
            <w:r w:rsidRPr="008331D2">
              <w:t>of</w:t>
            </w:r>
            <w:proofErr w:type="spellEnd"/>
            <w:r w:rsidRPr="008331D2">
              <w:t xml:space="preserve"> Buenos Aires</w:t>
            </w:r>
          </w:p>
        </w:tc>
        <w:tc>
          <w:tcPr>
            <w:tcW w:w="1155" w:type="dxa"/>
            <w:noWrap/>
            <w:hideMark/>
          </w:tcPr>
          <w:p w14:paraId="17DE0587" w14:textId="77777777" w:rsidR="008331D2" w:rsidRPr="008331D2" w:rsidRDefault="008331D2" w:rsidP="008331D2">
            <w:r w:rsidRPr="008331D2">
              <w:t>131</w:t>
            </w:r>
          </w:p>
        </w:tc>
        <w:tc>
          <w:tcPr>
            <w:tcW w:w="960" w:type="dxa"/>
            <w:noWrap/>
            <w:hideMark/>
          </w:tcPr>
          <w:p w14:paraId="3B86BCD2" w14:textId="77777777" w:rsidR="008331D2" w:rsidRPr="008331D2" w:rsidRDefault="008331D2" w:rsidP="008331D2">
            <w:r w:rsidRPr="008331D2">
              <w:t>0</w:t>
            </w:r>
          </w:p>
        </w:tc>
        <w:tc>
          <w:tcPr>
            <w:tcW w:w="1316" w:type="dxa"/>
            <w:noWrap/>
            <w:hideMark/>
          </w:tcPr>
          <w:p w14:paraId="3B06A7A5" w14:textId="77777777" w:rsidR="008331D2" w:rsidRPr="008331D2" w:rsidRDefault="008331D2" w:rsidP="008331D2">
            <w:r w:rsidRPr="008331D2">
              <w:t>8</w:t>
            </w:r>
          </w:p>
        </w:tc>
        <w:tc>
          <w:tcPr>
            <w:tcW w:w="1502" w:type="dxa"/>
            <w:noWrap/>
            <w:hideMark/>
          </w:tcPr>
          <w:p w14:paraId="095A393D" w14:textId="77777777" w:rsidR="008331D2" w:rsidRPr="008331D2" w:rsidRDefault="008331D2" w:rsidP="008331D2">
            <w:r w:rsidRPr="008331D2">
              <w:t>65</w:t>
            </w:r>
          </w:p>
        </w:tc>
        <w:tc>
          <w:tcPr>
            <w:tcW w:w="1452" w:type="dxa"/>
            <w:noWrap/>
            <w:hideMark/>
          </w:tcPr>
          <w:p w14:paraId="655299E5" w14:textId="77777777" w:rsidR="008331D2" w:rsidRPr="008331D2" w:rsidRDefault="008331D2" w:rsidP="008331D2">
            <w:r w:rsidRPr="008331D2">
              <w:t>70</w:t>
            </w:r>
          </w:p>
        </w:tc>
        <w:tc>
          <w:tcPr>
            <w:tcW w:w="1175" w:type="dxa"/>
            <w:noWrap/>
            <w:hideMark/>
          </w:tcPr>
          <w:p w14:paraId="2CE6E3FF" w14:textId="77777777" w:rsidR="008331D2" w:rsidRPr="008331D2" w:rsidRDefault="008331D2" w:rsidP="008331D2">
            <w:r w:rsidRPr="008331D2">
              <w:t>600</w:t>
            </w:r>
          </w:p>
        </w:tc>
        <w:tc>
          <w:tcPr>
            <w:tcW w:w="960" w:type="dxa"/>
            <w:noWrap/>
            <w:hideMark/>
          </w:tcPr>
          <w:p w14:paraId="30C58681" w14:textId="77777777" w:rsidR="008331D2" w:rsidRPr="008331D2" w:rsidRDefault="008331D2" w:rsidP="008331D2">
            <w:r w:rsidRPr="008331D2">
              <w:t>250</w:t>
            </w:r>
          </w:p>
        </w:tc>
        <w:tc>
          <w:tcPr>
            <w:tcW w:w="960" w:type="dxa"/>
            <w:noWrap/>
            <w:hideMark/>
          </w:tcPr>
          <w:p w14:paraId="24C5C6AD" w14:textId="77777777" w:rsidR="008331D2" w:rsidRPr="008331D2" w:rsidRDefault="008331D2" w:rsidP="008331D2">
            <w:r w:rsidRPr="008331D2">
              <w:t>150</w:t>
            </w:r>
          </w:p>
        </w:tc>
        <w:tc>
          <w:tcPr>
            <w:tcW w:w="1420" w:type="dxa"/>
            <w:noWrap/>
            <w:hideMark/>
          </w:tcPr>
          <w:p w14:paraId="52639D15" w14:textId="77777777" w:rsidR="008331D2" w:rsidRPr="008331D2" w:rsidRDefault="008331D2" w:rsidP="008331D2">
            <w:r w:rsidRPr="008331D2">
              <w:t>100</w:t>
            </w:r>
          </w:p>
        </w:tc>
        <w:tc>
          <w:tcPr>
            <w:tcW w:w="1479" w:type="dxa"/>
            <w:noWrap/>
            <w:hideMark/>
          </w:tcPr>
          <w:p w14:paraId="528E1E59" w14:textId="77777777" w:rsidR="008331D2" w:rsidRPr="008331D2" w:rsidRDefault="008331D2" w:rsidP="008331D2">
            <w:r w:rsidRPr="008331D2">
              <w:t>200</w:t>
            </w:r>
          </w:p>
        </w:tc>
        <w:tc>
          <w:tcPr>
            <w:tcW w:w="2050" w:type="dxa"/>
            <w:noWrap/>
            <w:hideMark/>
          </w:tcPr>
          <w:p w14:paraId="312F0F81" w14:textId="77777777" w:rsidR="008331D2" w:rsidRPr="008331D2" w:rsidRDefault="008331D2" w:rsidP="008331D2">
            <w:r w:rsidRPr="008331D2">
              <w:t>30</w:t>
            </w:r>
          </w:p>
        </w:tc>
      </w:tr>
      <w:tr w:rsidR="008331D2" w:rsidRPr="008331D2" w14:paraId="0E10EA7B" w14:textId="77777777" w:rsidTr="008331D2">
        <w:trPr>
          <w:trHeight w:val="288"/>
        </w:trPr>
        <w:tc>
          <w:tcPr>
            <w:tcW w:w="960" w:type="dxa"/>
            <w:noWrap/>
            <w:hideMark/>
          </w:tcPr>
          <w:p w14:paraId="4784A127" w14:textId="77777777" w:rsidR="008331D2" w:rsidRPr="008331D2" w:rsidRDefault="008331D2">
            <w:r w:rsidRPr="008331D2">
              <w:t>Argentina</w:t>
            </w:r>
          </w:p>
        </w:tc>
        <w:tc>
          <w:tcPr>
            <w:tcW w:w="2378" w:type="dxa"/>
            <w:noWrap/>
            <w:hideMark/>
          </w:tcPr>
          <w:p w14:paraId="4627286A" w14:textId="77777777" w:rsidR="008331D2" w:rsidRPr="008331D2" w:rsidRDefault="008331D2">
            <w:r w:rsidRPr="008331D2">
              <w:t xml:space="preserve">University </w:t>
            </w:r>
            <w:proofErr w:type="spellStart"/>
            <w:r w:rsidRPr="008331D2">
              <w:t>of</w:t>
            </w:r>
            <w:proofErr w:type="spellEnd"/>
            <w:r w:rsidRPr="008331D2">
              <w:t xml:space="preserve"> Buenos Aires</w:t>
            </w:r>
          </w:p>
        </w:tc>
        <w:tc>
          <w:tcPr>
            <w:tcW w:w="1155" w:type="dxa"/>
            <w:noWrap/>
            <w:hideMark/>
          </w:tcPr>
          <w:p w14:paraId="67463CC7" w14:textId="77777777" w:rsidR="008331D2" w:rsidRPr="008331D2" w:rsidRDefault="008331D2" w:rsidP="008331D2">
            <w:r w:rsidRPr="008331D2">
              <w:t>150</w:t>
            </w:r>
          </w:p>
        </w:tc>
        <w:tc>
          <w:tcPr>
            <w:tcW w:w="960" w:type="dxa"/>
            <w:noWrap/>
            <w:hideMark/>
          </w:tcPr>
          <w:p w14:paraId="0C968912" w14:textId="77777777" w:rsidR="008331D2" w:rsidRPr="008331D2" w:rsidRDefault="008331D2" w:rsidP="008331D2">
            <w:r w:rsidRPr="008331D2">
              <w:t>3000</w:t>
            </w:r>
          </w:p>
        </w:tc>
        <w:tc>
          <w:tcPr>
            <w:tcW w:w="1316" w:type="dxa"/>
            <w:noWrap/>
            <w:hideMark/>
          </w:tcPr>
          <w:p w14:paraId="061524CD" w14:textId="77777777" w:rsidR="008331D2" w:rsidRPr="008331D2" w:rsidRDefault="008331D2" w:rsidP="008331D2">
            <w:r w:rsidRPr="008331D2">
              <w:t>7</w:t>
            </w:r>
          </w:p>
        </w:tc>
        <w:tc>
          <w:tcPr>
            <w:tcW w:w="1502" w:type="dxa"/>
            <w:noWrap/>
            <w:hideMark/>
          </w:tcPr>
          <w:p w14:paraId="743174DB" w14:textId="77777777" w:rsidR="008331D2" w:rsidRPr="008331D2" w:rsidRDefault="008331D2" w:rsidP="008331D2">
            <w:r w:rsidRPr="008331D2">
              <w:t>30</w:t>
            </w:r>
          </w:p>
        </w:tc>
        <w:tc>
          <w:tcPr>
            <w:tcW w:w="1452" w:type="dxa"/>
            <w:noWrap/>
            <w:hideMark/>
          </w:tcPr>
          <w:p w14:paraId="285CF217" w14:textId="77777777" w:rsidR="008331D2" w:rsidRPr="008331D2" w:rsidRDefault="008331D2" w:rsidP="008331D2">
            <w:r w:rsidRPr="008331D2">
              <w:t>65</w:t>
            </w:r>
          </w:p>
        </w:tc>
        <w:tc>
          <w:tcPr>
            <w:tcW w:w="1175" w:type="dxa"/>
            <w:noWrap/>
            <w:hideMark/>
          </w:tcPr>
          <w:p w14:paraId="10C03200" w14:textId="77777777" w:rsidR="008331D2" w:rsidRPr="008331D2" w:rsidRDefault="008331D2" w:rsidP="008331D2">
            <w:r w:rsidRPr="008331D2">
              <w:t>600</w:t>
            </w:r>
          </w:p>
        </w:tc>
        <w:tc>
          <w:tcPr>
            <w:tcW w:w="960" w:type="dxa"/>
            <w:noWrap/>
            <w:hideMark/>
          </w:tcPr>
          <w:p w14:paraId="384AF514" w14:textId="77777777" w:rsidR="008331D2" w:rsidRPr="008331D2" w:rsidRDefault="008331D2" w:rsidP="008331D2">
            <w:r w:rsidRPr="008331D2">
              <w:t>250</w:t>
            </w:r>
          </w:p>
        </w:tc>
        <w:tc>
          <w:tcPr>
            <w:tcW w:w="960" w:type="dxa"/>
            <w:noWrap/>
            <w:hideMark/>
          </w:tcPr>
          <w:p w14:paraId="2EA8DA42" w14:textId="77777777" w:rsidR="008331D2" w:rsidRPr="008331D2" w:rsidRDefault="008331D2" w:rsidP="008331D2">
            <w:r w:rsidRPr="008331D2">
              <w:t>150</w:t>
            </w:r>
          </w:p>
        </w:tc>
        <w:tc>
          <w:tcPr>
            <w:tcW w:w="1420" w:type="dxa"/>
            <w:noWrap/>
            <w:hideMark/>
          </w:tcPr>
          <w:p w14:paraId="1EC9CF39" w14:textId="77777777" w:rsidR="008331D2" w:rsidRPr="008331D2" w:rsidRDefault="008331D2" w:rsidP="008331D2">
            <w:r w:rsidRPr="008331D2">
              <w:t>100</w:t>
            </w:r>
          </w:p>
        </w:tc>
        <w:tc>
          <w:tcPr>
            <w:tcW w:w="1479" w:type="dxa"/>
            <w:noWrap/>
            <w:hideMark/>
          </w:tcPr>
          <w:p w14:paraId="3F1F8EDB" w14:textId="77777777" w:rsidR="008331D2" w:rsidRPr="008331D2" w:rsidRDefault="008331D2" w:rsidP="008331D2">
            <w:r w:rsidRPr="008331D2">
              <w:t>200</w:t>
            </w:r>
          </w:p>
        </w:tc>
        <w:tc>
          <w:tcPr>
            <w:tcW w:w="2050" w:type="dxa"/>
            <w:noWrap/>
            <w:hideMark/>
          </w:tcPr>
          <w:p w14:paraId="38B83689" w14:textId="77777777" w:rsidR="008331D2" w:rsidRPr="008331D2" w:rsidRDefault="008331D2" w:rsidP="008331D2">
            <w:r w:rsidRPr="008331D2">
              <w:t>30</w:t>
            </w:r>
          </w:p>
        </w:tc>
      </w:tr>
      <w:tr w:rsidR="008331D2" w:rsidRPr="008331D2" w14:paraId="505017DA" w14:textId="77777777" w:rsidTr="008331D2">
        <w:trPr>
          <w:trHeight w:val="288"/>
        </w:trPr>
        <w:tc>
          <w:tcPr>
            <w:tcW w:w="960" w:type="dxa"/>
            <w:noWrap/>
            <w:hideMark/>
          </w:tcPr>
          <w:p w14:paraId="3A0039D0" w14:textId="77777777" w:rsidR="008331D2" w:rsidRPr="008331D2" w:rsidRDefault="008331D2">
            <w:r w:rsidRPr="008331D2">
              <w:t>Argentina</w:t>
            </w:r>
          </w:p>
        </w:tc>
        <w:tc>
          <w:tcPr>
            <w:tcW w:w="2378" w:type="dxa"/>
            <w:noWrap/>
            <w:hideMark/>
          </w:tcPr>
          <w:p w14:paraId="35B6C531" w14:textId="77777777" w:rsidR="008331D2" w:rsidRPr="008331D2" w:rsidRDefault="008331D2">
            <w:r w:rsidRPr="008331D2">
              <w:t xml:space="preserve">University </w:t>
            </w:r>
            <w:proofErr w:type="spellStart"/>
            <w:r w:rsidRPr="008331D2">
              <w:t>of</w:t>
            </w:r>
            <w:proofErr w:type="spellEnd"/>
            <w:r w:rsidRPr="008331D2">
              <w:t xml:space="preserve"> Buenos Aires</w:t>
            </w:r>
          </w:p>
        </w:tc>
        <w:tc>
          <w:tcPr>
            <w:tcW w:w="1155" w:type="dxa"/>
            <w:noWrap/>
            <w:hideMark/>
          </w:tcPr>
          <w:p w14:paraId="3FB7C078" w14:textId="77777777" w:rsidR="008331D2" w:rsidRPr="008331D2" w:rsidRDefault="008331D2" w:rsidP="008331D2">
            <w:r w:rsidRPr="008331D2">
              <w:t>164</w:t>
            </w:r>
          </w:p>
        </w:tc>
        <w:tc>
          <w:tcPr>
            <w:tcW w:w="960" w:type="dxa"/>
            <w:noWrap/>
            <w:hideMark/>
          </w:tcPr>
          <w:p w14:paraId="075F8301" w14:textId="77777777" w:rsidR="008331D2" w:rsidRPr="008331D2" w:rsidRDefault="008331D2" w:rsidP="008331D2">
            <w:r w:rsidRPr="008331D2">
              <w:t>3000</w:t>
            </w:r>
          </w:p>
        </w:tc>
        <w:tc>
          <w:tcPr>
            <w:tcW w:w="1316" w:type="dxa"/>
            <w:noWrap/>
            <w:hideMark/>
          </w:tcPr>
          <w:p w14:paraId="763174CF" w14:textId="77777777" w:rsidR="008331D2" w:rsidRPr="008331D2" w:rsidRDefault="008331D2" w:rsidP="008331D2">
            <w:r w:rsidRPr="008331D2">
              <w:t>5</w:t>
            </w:r>
          </w:p>
        </w:tc>
        <w:tc>
          <w:tcPr>
            <w:tcW w:w="1502" w:type="dxa"/>
            <w:noWrap/>
            <w:hideMark/>
          </w:tcPr>
          <w:p w14:paraId="625B12EC" w14:textId="77777777" w:rsidR="008331D2" w:rsidRPr="008331D2" w:rsidRDefault="008331D2" w:rsidP="008331D2">
            <w:r w:rsidRPr="008331D2">
              <w:t>50</w:t>
            </w:r>
          </w:p>
        </w:tc>
        <w:tc>
          <w:tcPr>
            <w:tcW w:w="1452" w:type="dxa"/>
            <w:noWrap/>
            <w:hideMark/>
          </w:tcPr>
          <w:p w14:paraId="5AF1CCF6" w14:textId="77777777" w:rsidR="008331D2" w:rsidRPr="008331D2" w:rsidRDefault="008331D2" w:rsidP="008331D2">
            <w:r w:rsidRPr="008331D2">
              <w:t>70</w:t>
            </w:r>
          </w:p>
        </w:tc>
        <w:tc>
          <w:tcPr>
            <w:tcW w:w="1175" w:type="dxa"/>
            <w:noWrap/>
            <w:hideMark/>
          </w:tcPr>
          <w:p w14:paraId="0950E26C" w14:textId="77777777" w:rsidR="008331D2" w:rsidRPr="008331D2" w:rsidRDefault="008331D2" w:rsidP="008331D2">
            <w:r w:rsidRPr="008331D2">
              <w:t>700</w:t>
            </w:r>
          </w:p>
        </w:tc>
        <w:tc>
          <w:tcPr>
            <w:tcW w:w="960" w:type="dxa"/>
            <w:noWrap/>
            <w:hideMark/>
          </w:tcPr>
          <w:p w14:paraId="7F0AEFAB" w14:textId="77777777" w:rsidR="008331D2" w:rsidRPr="008331D2" w:rsidRDefault="008331D2" w:rsidP="008331D2">
            <w:r w:rsidRPr="008331D2">
              <w:t>300</w:t>
            </w:r>
          </w:p>
        </w:tc>
        <w:tc>
          <w:tcPr>
            <w:tcW w:w="960" w:type="dxa"/>
            <w:noWrap/>
            <w:hideMark/>
          </w:tcPr>
          <w:p w14:paraId="61997A4A" w14:textId="77777777" w:rsidR="008331D2" w:rsidRPr="008331D2" w:rsidRDefault="008331D2" w:rsidP="008331D2">
            <w:r w:rsidRPr="008331D2">
              <w:t>150</w:t>
            </w:r>
          </w:p>
        </w:tc>
        <w:tc>
          <w:tcPr>
            <w:tcW w:w="1420" w:type="dxa"/>
            <w:noWrap/>
            <w:hideMark/>
          </w:tcPr>
          <w:p w14:paraId="57F55CCC" w14:textId="77777777" w:rsidR="008331D2" w:rsidRPr="008331D2" w:rsidRDefault="008331D2" w:rsidP="008331D2">
            <w:r w:rsidRPr="008331D2">
              <w:t>100</w:t>
            </w:r>
          </w:p>
        </w:tc>
        <w:tc>
          <w:tcPr>
            <w:tcW w:w="1479" w:type="dxa"/>
            <w:noWrap/>
            <w:hideMark/>
          </w:tcPr>
          <w:p w14:paraId="7AF5D7DF" w14:textId="77777777" w:rsidR="008331D2" w:rsidRPr="008331D2" w:rsidRDefault="008331D2" w:rsidP="008331D2">
            <w:r w:rsidRPr="008331D2">
              <w:t>200</w:t>
            </w:r>
          </w:p>
        </w:tc>
        <w:tc>
          <w:tcPr>
            <w:tcW w:w="2050" w:type="dxa"/>
            <w:noWrap/>
            <w:hideMark/>
          </w:tcPr>
          <w:p w14:paraId="44677714" w14:textId="77777777" w:rsidR="008331D2" w:rsidRPr="008331D2" w:rsidRDefault="008331D2" w:rsidP="008331D2">
            <w:r w:rsidRPr="008331D2">
              <w:t>30</w:t>
            </w:r>
          </w:p>
        </w:tc>
      </w:tr>
      <w:tr w:rsidR="008331D2" w:rsidRPr="008331D2" w14:paraId="6EC79559" w14:textId="77777777" w:rsidTr="008331D2">
        <w:trPr>
          <w:trHeight w:val="288"/>
        </w:trPr>
        <w:tc>
          <w:tcPr>
            <w:tcW w:w="960" w:type="dxa"/>
            <w:noWrap/>
            <w:hideMark/>
          </w:tcPr>
          <w:p w14:paraId="2BAFDB04" w14:textId="77777777" w:rsidR="008331D2" w:rsidRPr="008331D2" w:rsidRDefault="008331D2">
            <w:r w:rsidRPr="008331D2">
              <w:t>Argentina</w:t>
            </w:r>
          </w:p>
        </w:tc>
        <w:tc>
          <w:tcPr>
            <w:tcW w:w="2378" w:type="dxa"/>
            <w:noWrap/>
            <w:hideMark/>
          </w:tcPr>
          <w:p w14:paraId="1471F39C" w14:textId="77777777" w:rsidR="008331D2" w:rsidRPr="008331D2" w:rsidRDefault="008331D2">
            <w:r w:rsidRPr="008331D2">
              <w:t xml:space="preserve">University </w:t>
            </w:r>
            <w:proofErr w:type="spellStart"/>
            <w:r w:rsidRPr="008331D2">
              <w:t>of</w:t>
            </w:r>
            <w:proofErr w:type="spellEnd"/>
            <w:r w:rsidRPr="008331D2">
              <w:t xml:space="preserve"> Buenos Aires</w:t>
            </w:r>
          </w:p>
        </w:tc>
        <w:tc>
          <w:tcPr>
            <w:tcW w:w="1155" w:type="dxa"/>
            <w:noWrap/>
            <w:hideMark/>
          </w:tcPr>
          <w:p w14:paraId="729B6243" w14:textId="77777777" w:rsidR="008331D2" w:rsidRPr="008331D2" w:rsidRDefault="008331D2" w:rsidP="008331D2">
            <w:r w:rsidRPr="008331D2">
              <w:t>179</w:t>
            </w:r>
          </w:p>
        </w:tc>
        <w:tc>
          <w:tcPr>
            <w:tcW w:w="960" w:type="dxa"/>
            <w:noWrap/>
            <w:hideMark/>
          </w:tcPr>
          <w:p w14:paraId="4E15A631" w14:textId="77777777" w:rsidR="008331D2" w:rsidRPr="008331D2" w:rsidRDefault="008331D2" w:rsidP="008331D2">
            <w:r w:rsidRPr="008331D2">
              <w:t>1000</w:t>
            </w:r>
          </w:p>
        </w:tc>
        <w:tc>
          <w:tcPr>
            <w:tcW w:w="1316" w:type="dxa"/>
            <w:noWrap/>
            <w:hideMark/>
          </w:tcPr>
          <w:p w14:paraId="2F957766" w14:textId="77777777" w:rsidR="008331D2" w:rsidRPr="008331D2" w:rsidRDefault="008331D2" w:rsidP="008331D2">
            <w:r w:rsidRPr="008331D2">
              <w:t>10</w:t>
            </w:r>
          </w:p>
        </w:tc>
        <w:tc>
          <w:tcPr>
            <w:tcW w:w="1502" w:type="dxa"/>
            <w:noWrap/>
            <w:hideMark/>
          </w:tcPr>
          <w:p w14:paraId="1412567B" w14:textId="77777777" w:rsidR="008331D2" w:rsidRPr="008331D2" w:rsidRDefault="008331D2" w:rsidP="008331D2">
            <w:r w:rsidRPr="008331D2">
              <w:t>60</w:t>
            </w:r>
          </w:p>
        </w:tc>
        <w:tc>
          <w:tcPr>
            <w:tcW w:w="1452" w:type="dxa"/>
            <w:noWrap/>
            <w:hideMark/>
          </w:tcPr>
          <w:p w14:paraId="1E8C58AB" w14:textId="77777777" w:rsidR="008331D2" w:rsidRPr="008331D2" w:rsidRDefault="008331D2" w:rsidP="008331D2">
            <w:r w:rsidRPr="008331D2">
              <w:t>65</w:t>
            </w:r>
          </w:p>
        </w:tc>
        <w:tc>
          <w:tcPr>
            <w:tcW w:w="1175" w:type="dxa"/>
            <w:noWrap/>
            <w:hideMark/>
          </w:tcPr>
          <w:p w14:paraId="09326381" w14:textId="77777777" w:rsidR="008331D2" w:rsidRPr="008331D2" w:rsidRDefault="008331D2" w:rsidP="008331D2">
            <w:r w:rsidRPr="008331D2">
              <w:t>700</w:t>
            </w:r>
          </w:p>
        </w:tc>
        <w:tc>
          <w:tcPr>
            <w:tcW w:w="960" w:type="dxa"/>
            <w:noWrap/>
            <w:hideMark/>
          </w:tcPr>
          <w:p w14:paraId="6D1FF4FF" w14:textId="77777777" w:rsidR="008331D2" w:rsidRPr="008331D2" w:rsidRDefault="008331D2" w:rsidP="008331D2">
            <w:r w:rsidRPr="008331D2">
              <w:t>300</w:t>
            </w:r>
          </w:p>
        </w:tc>
        <w:tc>
          <w:tcPr>
            <w:tcW w:w="960" w:type="dxa"/>
            <w:noWrap/>
            <w:hideMark/>
          </w:tcPr>
          <w:p w14:paraId="7E06D01F" w14:textId="77777777" w:rsidR="008331D2" w:rsidRPr="008331D2" w:rsidRDefault="008331D2" w:rsidP="008331D2">
            <w:r w:rsidRPr="008331D2">
              <w:t>150</w:t>
            </w:r>
          </w:p>
        </w:tc>
        <w:tc>
          <w:tcPr>
            <w:tcW w:w="1420" w:type="dxa"/>
            <w:noWrap/>
            <w:hideMark/>
          </w:tcPr>
          <w:p w14:paraId="666B2E45" w14:textId="77777777" w:rsidR="008331D2" w:rsidRPr="008331D2" w:rsidRDefault="008331D2" w:rsidP="008331D2">
            <w:r w:rsidRPr="008331D2">
              <w:t>100</w:t>
            </w:r>
          </w:p>
        </w:tc>
        <w:tc>
          <w:tcPr>
            <w:tcW w:w="1479" w:type="dxa"/>
            <w:noWrap/>
            <w:hideMark/>
          </w:tcPr>
          <w:p w14:paraId="38DAF465" w14:textId="77777777" w:rsidR="008331D2" w:rsidRPr="008331D2" w:rsidRDefault="008331D2" w:rsidP="008331D2">
            <w:r w:rsidRPr="008331D2">
              <w:t>200</w:t>
            </w:r>
          </w:p>
        </w:tc>
        <w:tc>
          <w:tcPr>
            <w:tcW w:w="2050" w:type="dxa"/>
            <w:noWrap/>
            <w:hideMark/>
          </w:tcPr>
          <w:p w14:paraId="42DE8CAD" w14:textId="77777777" w:rsidR="008331D2" w:rsidRPr="008331D2" w:rsidRDefault="008331D2" w:rsidP="008331D2">
            <w:r w:rsidRPr="008331D2">
              <w:t>25</w:t>
            </w:r>
          </w:p>
        </w:tc>
      </w:tr>
      <w:tr w:rsidR="008331D2" w:rsidRPr="008331D2" w14:paraId="5A5F5F8F" w14:textId="77777777" w:rsidTr="008331D2">
        <w:trPr>
          <w:trHeight w:val="288"/>
        </w:trPr>
        <w:tc>
          <w:tcPr>
            <w:tcW w:w="960" w:type="dxa"/>
            <w:noWrap/>
            <w:hideMark/>
          </w:tcPr>
          <w:p w14:paraId="79B962A0" w14:textId="77777777" w:rsidR="008331D2" w:rsidRPr="008331D2" w:rsidRDefault="008331D2">
            <w:r w:rsidRPr="008331D2">
              <w:t>Argentina</w:t>
            </w:r>
          </w:p>
        </w:tc>
        <w:tc>
          <w:tcPr>
            <w:tcW w:w="2378" w:type="dxa"/>
            <w:noWrap/>
            <w:hideMark/>
          </w:tcPr>
          <w:p w14:paraId="58099886" w14:textId="77777777" w:rsidR="008331D2" w:rsidRPr="008331D2" w:rsidRDefault="008331D2">
            <w:r w:rsidRPr="008331D2">
              <w:t xml:space="preserve">University </w:t>
            </w:r>
            <w:proofErr w:type="spellStart"/>
            <w:r w:rsidRPr="008331D2">
              <w:t>of</w:t>
            </w:r>
            <w:proofErr w:type="spellEnd"/>
            <w:r w:rsidRPr="008331D2">
              <w:t xml:space="preserve"> Buenos Aires</w:t>
            </w:r>
          </w:p>
        </w:tc>
        <w:tc>
          <w:tcPr>
            <w:tcW w:w="1155" w:type="dxa"/>
            <w:noWrap/>
            <w:hideMark/>
          </w:tcPr>
          <w:p w14:paraId="032D2506" w14:textId="77777777" w:rsidR="008331D2" w:rsidRPr="008331D2" w:rsidRDefault="008331D2" w:rsidP="008331D2">
            <w:r w:rsidRPr="008331D2">
              <w:t>195</w:t>
            </w:r>
          </w:p>
        </w:tc>
        <w:tc>
          <w:tcPr>
            <w:tcW w:w="960" w:type="dxa"/>
            <w:noWrap/>
            <w:hideMark/>
          </w:tcPr>
          <w:p w14:paraId="75F21092" w14:textId="77777777" w:rsidR="008331D2" w:rsidRPr="008331D2" w:rsidRDefault="008331D2" w:rsidP="008331D2">
            <w:r w:rsidRPr="008331D2">
              <w:t>2000</w:t>
            </w:r>
          </w:p>
        </w:tc>
        <w:tc>
          <w:tcPr>
            <w:tcW w:w="1316" w:type="dxa"/>
            <w:noWrap/>
            <w:hideMark/>
          </w:tcPr>
          <w:p w14:paraId="6272B67D" w14:textId="77777777" w:rsidR="008331D2" w:rsidRPr="008331D2" w:rsidRDefault="008331D2" w:rsidP="008331D2">
            <w:r w:rsidRPr="008331D2">
              <w:t>10</w:t>
            </w:r>
          </w:p>
        </w:tc>
        <w:tc>
          <w:tcPr>
            <w:tcW w:w="1502" w:type="dxa"/>
            <w:noWrap/>
            <w:hideMark/>
          </w:tcPr>
          <w:p w14:paraId="65CFB725" w14:textId="77777777" w:rsidR="008331D2" w:rsidRPr="008331D2" w:rsidRDefault="008331D2" w:rsidP="008331D2">
            <w:r w:rsidRPr="008331D2">
              <w:t>55</w:t>
            </w:r>
          </w:p>
        </w:tc>
        <w:tc>
          <w:tcPr>
            <w:tcW w:w="1452" w:type="dxa"/>
            <w:noWrap/>
            <w:hideMark/>
          </w:tcPr>
          <w:p w14:paraId="6CB1E932" w14:textId="77777777" w:rsidR="008331D2" w:rsidRPr="008331D2" w:rsidRDefault="008331D2" w:rsidP="008331D2">
            <w:r w:rsidRPr="008331D2">
              <w:t>65</w:t>
            </w:r>
          </w:p>
        </w:tc>
        <w:tc>
          <w:tcPr>
            <w:tcW w:w="1175" w:type="dxa"/>
            <w:noWrap/>
            <w:hideMark/>
          </w:tcPr>
          <w:p w14:paraId="004C0C71" w14:textId="77777777" w:rsidR="008331D2" w:rsidRPr="008331D2" w:rsidRDefault="008331D2" w:rsidP="008331D2">
            <w:r w:rsidRPr="008331D2">
              <w:t>700</w:t>
            </w:r>
          </w:p>
        </w:tc>
        <w:tc>
          <w:tcPr>
            <w:tcW w:w="960" w:type="dxa"/>
            <w:noWrap/>
            <w:hideMark/>
          </w:tcPr>
          <w:p w14:paraId="00860679" w14:textId="77777777" w:rsidR="008331D2" w:rsidRPr="008331D2" w:rsidRDefault="008331D2" w:rsidP="008331D2">
            <w:r w:rsidRPr="008331D2">
              <w:t>250</w:t>
            </w:r>
          </w:p>
        </w:tc>
        <w:tc>
          <w:tcPr>
            <w:tcW w:w="960" w:type="dxa"/>
            <w:noWrap/>
            <w:hideMark/>
          </w:tcPr>
          <w:p w14:paraId="30B30502" w14:textId="77777777" w:rsidR="008331D2" w:rsidRPr="008331D2" w:rsidRDefault="008331D2" w:rsidP="008331D2">
            <w:r w:rsidRPr="008331D2">
              <w:t>180</w:t>
            </w:r>
          </w:p>
        </w:tc>
        <w:tc>
          <w:tcPr>
            <w:tcW w:w="1420" w:type="dxa"/>
            <w:noWrap/>
            <w:hideMark/>
          </w:tcPr>
          <w:p w14:paraId="5ED3F6A7" w14:textId="77777777" w:rsidR="008331D2" w:rsidRPr="008331D2" w:rsidRDefault="008331D2" w:rsidP="008331D2">
            <w:r w:rsidRPr="008331D2">
              <w:t>90</w:t>
            </w:r>
          </w:p>
        </w:tc>
        <w:tc>
          <w:tcPr>
            <w:tcW w:w="1479" w:type="dxa"/>
            <w:noWrap/>
            <w:hideMark/>
          </w:tcPr>
          <w:p w14:paraId="04AA4A6D" w14:textId="77777777" w:rsidR="008331D2" w:rsidRPr="008331D2" w:rsidRDefault="008331D2" w:rsidP="008331D2">
            <w:r w:rsidRPr="008331D2">
              <w:t>150</w:t>
            </w:r>
          </w:p>
        </w:tc>
        <w:tc>
          <w:tcPr>
            <w:tcW w:w="2050" w:type="dxa"/>
            <w:noWrap/>
            <w:hideMark/>
          </w:tcPr>
          <w:p w14:paraId="13F5DE57" w14:textId="77777777" w:rsidR="008331D2" w:rsidRPr="008331D2" w:rsidRDefault="008331D2" w:rsidP="008331D2">
            <w:r w:rsidRPr="008331D2">
              <w:t>25</w:t>
            </w:r>
          </w:p>
        </w:tc>
      </w:tr>
    </w:tbl>
    <w:p w14:paraId="3E708139" w14:textId="77777777" w:rsidR="008331D2" w:rsidRDefault="008331D2" w:rsidP="00572293"/>
    <w:p w14:paraId="03D4FED0" w14:textId="77777777" w:rsidR="008331D2" w:rsidRPr="00D41360" w:rsidRDefault="008331D2" w:rsidP="00572293"/>
    <w:p w14:paraId="3B3EBEF4" w14:textId="0159D89B" w:rsidR="00572293" w:rsidRDefault="00572293" w:rsidP="00572293">
      <w:proofErr w:type="spellStart"/>
      <w:r w:rsidRPr="00D41360">
        <w:t>Ko</w:t>
      </w:r>
      <w:r w:rsidR="008331D2">
        <w:t>c</w:t>
      </w:r>
      <w:proofErr w:type="spellEnd"/>
      <w:r w:rsidR="008331D2">
        <w:t xml:space="preserve"> </w:t>
      </w:r>
      <w:r w:rsidRPr="00D41360">
        <w:t xml:space="preserve">University (5) </w:t>
      </w:r>
    </w:p>
    <w:p w14:paraId="5917F9CD" w14:textId="77777777" w:rsidR="008331D2" w:rsidRDefault="008331D2" w:rsidP="00572293"/>
    <w:tbl>
      <w:tblPr>
        <w:tblStyle w:val="Reetkatablice"/>
        <w:tblW w:w="0" w:type="auto"/>
        <w:tblLook w:val="04A0" w:firstRow="1" w:lastRow="0" w:firstColumn="1" w:lastColumn="0" w:noHBand="0" w:noVBand="1"/>
      </w:tblPr>
      <w:tblGrid>
        <w:gridCol w:w="537"/>
        <w:gridCol w:w="688"/>
        <w:gridCol w:w="692"/>
        <w:gridCol w:w="538"/>
        <w:gridCol w:w="764"/>
        <w:gridCol w:w="812"/>
        <w:gridCol w:w="807"/>
        <w:gridCol w:w="721"/>
        <w:gridCol w:w="538"/>
        <w:gridCol w:w="576"/>
        <w:gridCol w:w="788"/>
        <w:gridCol w:w="817"/>
        <w:gridCol w:w="1072"/>
      </w:tblGrid>
      <w:tr w:rsidR="008331D2" w:rsidRPr="008331D2" w14:paraId="5321599A" w14:textId="77777777" w:rsidTr="008331D2">
        <w:trPr>
          <w:trHeight w:val="288"/>
        </w:trPr>
        <w:tc>
          <w:tcPr>
            <w:tcW w:w="960" w:type="dxa"/>
            <w:noWrap/>
            <w:hideMark/>
          </w:tcPr>
          <w:p w14:paraId="3DBE4016" w14:textId="77777777" w:rsidR="008331D2" w:rsidRPr="008331D2" w:rsidRDefault="008331D2" w:rsidP="008331D2">
            <w:pPr>
              <w:rPr>
                <w:b/>
                <w:bCs/>
                <w:lang w:val="en-US"/>
              </w:rPr>
            </w:pPr>
            <w:proofErr w:type="spellStart"/>
            <w:r w:rsidRPr="008331D2">
              <w:rPr>
                <w:b/>
                <w:bCs/>
              </w:rPr>
              <w:t>Country</w:t>
            </w:r>
            <w:proofErr w:type="spellEnd"/>
          </w:p>
        </w:tc>
        <w:tc>
          <w:tcPr>
            <w:tcW w:w="1306" w:type="dxa"/>
            <w:noWrap/>
            <w:hideMark/>
          </w:tcPr>
          <w:p w14:paraId="46AD6F32" w14:textId="77777777" w:rsidR="008331D2" w:rsidRPr="008331D2" w:rsidRDefault="008331D2" w:rsidP="008331D2">
            <w:pPr>
              <w:rPr>
                <w:b/>
                <w:bCs/>
              </w:rPr>
            </w:pPr>
            <w:r w:rsidRPr="008331D2">
              <w:rPr>
                <w:b/>
                <w:bCs/>
              </w:rPr>
              <w:t>University</w:t>
            </w:r>
          </w:p>
        </w:tc>
        <w:tc>
          <w:tcPr>
            <w:tcW w:w="1155" w:type="dxa"/>
            <w:noWrap/>
            <w:hideMark/>
          </w:tcPr>
          <w:p w14:paraId="068FBDE4" w14:textId="77777777" w:rsidR="008331D2" w:rsidRPr="008331D2" w:rsidRDefault="008331D2" w:rsidP="008331D2">
            <w:pPr>
              <w:rPr>
                <w:b/>
                <w:bCs/>
              </w:rPr>
            </w:pPr>
            <w:proofErr w:type="spellStart"/>
            <w:r w:rsidRPr="008331D2">
              <w:rPr>
                <w:b/>
                <w:bCs/>
              </w:rPr>
              <w:t>CollegeRank</w:t>
            </w:r>
            <w:proofErr w:type="spellEnd"/>
          </w:p>
        </w:tc>
        <w:tc>
          <w:tcPr>
            <w:tcW w:w="960" w:type="dxa"/>
            <w:noWrap/>
            <w:hideMark/>
          </w:tcPr>
          <w:p w14:paraId="53747672" w14:textId="77777777" w:rsidR="008331D2" w:rsidRPr="008331D2" w:rsidRDefault="008331D2" w:rsidP="008331D2">
            <w:pPr>
              <w:rPr>
                <w:b/>
                <w:bCs/>
              </w:rPr>
            </w:pPr>
            <w:proofErr w:type="spellStart"/>
            <w:r w:rsidRPr="008331D2">
              <w:rPr>
                <w:b/>
                <w:bCs/>
              </w:rPr>
              <w:t>Tuition</w:t>
            </w:r>
            <w:proofErr w:type="spellEnd"/>
          </w:p>
        </w:tc>
        <w:tc>
          <w:tcPr>
            <w:tcW w:w="1316" w:type="dxa"/>
            <w:noWrap/>
            <w:hideMark/>
          </w:tcPr>
          <w:p w14:paraId="35F0CA1B" w14:textId="77777777" w:rsidR="008331D2" w:rsidRPr="008331D2" w:rsidRDefault="008331D2" w:rsidP="008331D2">
            <w:pPr>
              <w:rPr>
                <w:b/>
                <w:bCs/>
              </w:rPr>
            </w:pPr>
            <w:proofErr w:type="spellStart"/>
            <w:r w:rsidRPr="008331D2">
              <w:rPr>
                <w:b/>
                <w:bCs/>
              </w:rPr>
              <w:t>PercOfIntStud</w:t>
            </w:r>
            <w:proofErr w:type="spellEnd"/>
          </w:p>
        </w:tc>
        <w:tc>
          <w:tcPr>
            <w:tcW w:w="1502" w:type="dxa"/>
            <w:noWrap/>
            <w:hideMark/>
          </w:tcPr>
          <w:p w14:paraId="71864DB7" w14:textId="77777777" w:rsidR="008331D2" w:rsidRPr="008331D2" w:rsidRDefault="008331D2" w:rsidP="008331D2">
            <w:pPr>
              <w:rPr>
                <w:b/>
                <w:bCs/>
              </w:rPr>
            </w:pPr>
            <w:proofErr w:type="spellStart"/>
            <w:r w:rsidRPr="008331D2">
              <w:rPr>
                <w:b/>
                <w:bCs/>
              </w:rPr>
              <w:t>AcceptanceRate</w:t>
            </w:r>
            <w:proofErr w:type="spellEnd"/>
          </w:p>
        </w:tc>
        <w:tc>
          <w:tcPr>
            <w:tcW w:w="1452" w:type="dxa"/>
            <w:noWrap/>
            <w:hideMark/>
          </w:tcPr>
          <w:p w14:paraId="48605280" w14:textId="77777777" w:rsidR="008331D2" w:rsidRPr="008331D2" w:rsidRDefault="008331D2" w:rsidP="008331D2">
            <w:pPr>
              <w:rPr>
                <w:b/>
                <w:bCs/>
              </w:rPr>
            </w:pPr>
            <w:proofErr w:type="spellStart"/>
            <w:r w:rsidRPr="008331D2">
              <w:rPr>
                <w:b/>
                <w:bCs/>
              </w:rPr>
              <w:t>AvgSafetyIndex</w:t>
            </w:r>
            <w:proofErr w:type="spellEnd"/>
          </w:p>
        </w:tc>
        <w:tc>
          <w:tcPr>
            <w:tcW w:w="1175" w:type="dxa"/>
            <w:noWrap/>
            <w:hideMark/>
          </w:tcPr>
          <w:p w14:paraId="3249DD6E" w14:textId="77777777" w:rsidR="008331D2" w:rsidRPr="008331D2" w:rsidRDefault="008331D2" w:rsidP="008331D2">
            <w:pPr>
              <w:rPr>
                <w:b/>
                <w:bCs/>
              </w:rPr>
            </w:pPr>
            <w:proofErr w:type="spellStart"/>
            <w:r w:rsidRPr="008331D2">
              <w:rPr>
                <w:b/>
                <w:bCs/>
              </w:rPr>
              <w:t>CostOfLiving</w:t>
            </w:r>
            <w:proofErr w:type="spellEnd"/>
          </w:p>
        </w:tc>
        <w:tc>
          <w:tcPr>
            <w:tcW w:w="960" w:type="dxa"/>
            <w:noWrap/>
            <w:hideMark/>
          </w:tcPr>
          <w:p w14:paraId="56C09223" w14:textId="77777777" w:rsidR="008331D2" w:rsidRPr="008331D2" w:rsidRDefault="008331D2" w:rsidP="008331D2">
            <w:pPr>
              <w:rPr>
                <w:b/>
                <w:bCs/>
              </w:rPr>
            </w:pPr>
            <w:r w:rsidRPr="008331D2">
              <w:rPr>
                <w:b/>
                <w:bCs/>
              </w:rPr>
              <w:t>Rent</w:t>
            </w:r>
          </w:p>
        </w:tc>
        <w:tc>
          <w:tcPr>
            <w:tcW w:w="960" w:type="dxa"/>
            <w:noWrap/>
            <w:hideMark/>
          </w:tcPr>
          <w:p w14:paraId="34B32600" w14:textId="77777777" w:rsidR="008331D2" w:rsidRPr="008331D2" w:rsidRDefault="008331D2" w:rsidP="008331D2">
            <w:pPr>
              <w:rPr>
                <w:b/>
                <w:bCs/>
              </w:rPr>
            </w:pPr>
            <w:proofErr w:type="spellStart"/>
            <w:r w:rsidRPr="008331D2">
              <w:rPr>
                <w:b/>
                <w:bCs/>
              </w:rPr>
              <w:t>Groceries</w:t>
            </w:r>
            <w:proofErr w:type="spellEnd"/>
          </w:p>
        </w:tc>
        <w:tc>
          <w:tcPr>
            <w:tcW w:w="1420" w:type="dxa"/>
            <w:noWrap/>
            <w:hideMark/>
          </w:tcPr>
          <w:p w14:paraId="57C5AD4F" w14:textId="77777777" w:rsidR="008331D2" w:rsidRPr="008331D2" w:rsidRDefault="008331D2" w:rsidP="008331D2">
            <w:pPr>
              <w:rPr>
                <w:b/>
                <w:bCs/>
              </w:rPr>
            </w:pPr>
            <w:proofErr w:type="spellStart"/>
            <w:r w:rsidRPr="008331D2">
              <w:rPr>
                <w:b/>
                <w:bCs/>
              </w:rPr>
              <w:t>RecreationCost</w:t>
            </w:r>
            <w:proofErr w:type="spellEnd"/>
          </w:p>
        </w:tc>
        <w:tc>
          <w:tcPr>
            <w:tcW w:w="1479" w:type="dxa"/>
            <w:noWrap/>
            <w:hideMark/>
          </w:tcPr>
          <w:p w14:paraId="55968B56" w14:textId="77777777" w:rsidR="008331D2" w:rsidRPr="008331D2" w:rsidRDefault="008331D2" w:rsidP="008331D2">
            <w:pPr>
              <w:rPr>
                <w:b/>
                <w:bCs/>
              </w:rPr>
            </w:pPr>
            <w:proofErr w:type="spellStart"/>
            <w:r w:rsidRPr="008331D2">
              <w:rPr>
                <w:b/>
                <w:bCs/>
              </w:rPr>
              <w:t>HealthcarePrice</w:t>
            </w:r>
            <w:proofErr w:type="spellEnd"/>
          </w:p>
        </w:tc>
        <w:tc>
          <w:tcPr>
            <w:tcW w:w="2050" w:type="dxa"/>
            <w:noWrap/>
            <w:hideMark/>
          </w:tcPr>
          <w:p w14:paraId="0B6C41B4" w14:textId="77777777" w:rsidR="008331D2" w:rsidRPr="008331D2" w:rsidRDefault="008331D2" w:rsidP="008331D2">
            <w:pPr>
              <w:rPr>
                <w:b/>
                <w:bCs/>
              </w:rPr>
            </w:pPr>
            <w:proofErr w:type="spellStart"/>
            <w:r w:rsidRPr="008331D2">
              <w:rPr>
                <w:b/>
                <w:bCs/>
              </w:rPr>
              <w:t>AvgMntTransportCost</w:t>
            </w:r>
            <w:proofErr w:type="spellEnd"/>
          </w:p>
        </w:tc>
      </w:tr>
      <w:tr w:rsidR="008331D2" w:rsidRPr="008331D2" w14:paraId="44C5F4E9" w14:textId="77777777" w:rsidTr="008331D2">
        <w:trPr>
          <w:trHeight w:val="288"/>
        </w:trPr>
        <w:tc>
          <w:tcPr>
            <w:tcW w:w="960" w:type="dxa"/>
            <w:noWrap/>
            <w:hideMark/>
          </w:tcPr>
          <w:p w14:paraId="41774029" w14:textId="77777777" w:rsidR="008331D2" w:rsidRPr="008331D2" w:rsidRDefault="008331D2">
            <w:proofErr w:type="spellStart"/>
            <w:r w:rsidRPr="008331D2">
              <w:t>Turkey</w:t>
            </w:r>
            <w:proofErr w:type="spellEnd"/>
          </w:p>
        </w:tc>
        <w:tc>
          <w:tcPr>
            <w:tcW w:w="1306" w:type="dxa"/>
            <w:noWrap/>
            <w:hideMark/>
          </w:tcPr>
          <w:p w14:paraId="16E54F38" w14:textId="77777777" w:rsidR="008331D2" w:rsidRPr="008331D2" w:rsidRDefault="008331D2">
            <w:proofErr w:type="spellStart"/>
            <w:r w:rsidRPr="008331D2">
              <w:t>Koc</w:t>
            </w:r>
            <w:proofErr w:type="spellEnd"/>
            <w:r w:rsidRPr="008331D2">
              <w:t xml:space="preserve"> University</w:t>
            </w:r>
          </w:p>
        </w:tc>
        <w:tc>
          <w:tcPr>
            <w:tcW w:w="1155" w:type="dxa"/>
            <w:noWrap/>
            <w:hideMark/>
          </w:tcPr>
          <w:p w14:paraId="761CE784" w14:textId="77777777" w:rsidR="008331D2" w:rsidRPr="008331D2" w:rsidRDefault="008331D2" w:rsidP="008331D2">
            <w:r w:rsidRPr="008331D2">
              <w:t>148</w:t>
            </w:r>
          </w:p>
        </w:tc>
        <w:tc>
          <w:tcPr>
            <w:tcW w:w="960" w:type="dxa"/>
            <w:noWrap/>
            <w:hideMark/>
          </w:tcPr>
          <w:p w14:paraId="4DEA9A6E" w14:textId="77777777" w:rsidR="008331D2" w:rsidRPr="008331D2" w:rsidRDefault="008331D2" w:rsidP="008331D2">
            <w:r w:rsidRPr="008331D2">
              <w:t>17500</w:t>
            </w:r>
          </w:p>
        </w:tc>
        <w:tc>
          <w:tcPr>
            <w:tcW w:w="1316" w:type="dxa"/>
            <w:noWrap/>
            <w:hideMark/>
          </w:tcPr>
          <w:p w14:paraId="3C3341F5" w14:textId="77777777" w:rsidR="008331D2" w:rsidRPr="008331D2" w:rsidRDefault="008331D2" w:rsidP="008331D2">
            <w:r w:rsidRPr="008331D2">
              <w:t>8</w:t>
            </w:r>
          </w:p>
        </w:tc>
        <w:tc>
          <w:tcPr>
            <w:tcW w:w="1502" w:type="dxa"/>
            <w:noWrap/>
            <w:hideMark/>
          </w:tcPr>
          <w:p w14:paraId="15761F3C" w14:textId="77777777" w:rsidR="008331D2" w:rsidRPr="008331D2" w:rsidRDefault="008331D2" w:rsidP="008331D2">
            <w:r w:rsidRPr="008331D2">
              <w:t>12</w:t>
            </w:r>
          </w:p>
        </w:tc>
        <w:tc>
          <w:tcPr>
            <w:tcW w:w="1452" w:type="dxa"/>
            <w:noWrap/>
            <w:hideMark/>
          </w:tcPr>
          <w:p w14:paraId="6F99025B" w14:textId="77777777" w:rsidR="008331D2" w:rsidRPr="008331D2" w:rsidRDefault="008331D2" w:rsidP="008331D2">
            <w:r w:rsidRPr="008331D2">
              <w:t>70</w:t>
            </w:r>
          </w:p>
        </w:tc>
        <w:tc>
          <w:tcPr>
            <w:tcW w:w="1175" w:type="dxa"/>
            <w:noWrap/>
            <w:hideMark/>
          </w:tcPr>
          <w:p w14:paraId="5BFC5AC9" w14:textId="77777777" w:rsidR="008331D2" w:rsidRPr="008331D2" w:rsidRDefault="008331D2" w:rsidP="008331D2">
            <w:r w:rsidRPr="008331D2">
              <w:t>800</w:t>
            </w:r>
          </w:p>
        </w:tc>
        <w:tc>
          <w:tcPr>
            <w:tcW w:w="960" w:type="dxa"/>
            <w:noWrap/>
            <w:hideMark/>
          </w:tcPr>
          <w:p w14:paraId="7B33C96D" w14:textId="77777777" w:rsidR="008331D2" w:rsidRPr="008331D2" w:rsidRDefault="008331D2" w:rsidP="008331D2">
            <w:r w:rsidRPr="008331D2">
              <w:t>300</w:t>
            </w:r>
          </w:p>
        </w:tc>
        <w:tc>
          <w:tcPr>
            <w:tcW w:w="960" w:type="dxa"/>
            <w:noWrap/>
            <w:hideMark/>
          </w:tcPr>
          <w:p w14:paraId="0CC356D5" w14:textId="77777777" w:rsidR="008331D2" w:rsidRPr="008331D2" w:rsidRDefault="008331D2" w:rsidP="008331D2">
            <w:r w:rsidRPr="008331D2">
              <w:t>150</w:t>
            </w:r>
          </w:p>
        </w:tc>
        <w:tc>
          <w:tcPr>
            <w:tcW w:w="1420" w:type="dxa"/>
            <w:noWrap/>
            <w:hideMark/>
          </w:tcPr>
          <w:p w14:paraId="3CE6E326" w14:textId="77777777" w:rsidR="008331D2" w:rsidRPr="008331D2" w:rsidRDefault="008331D2" w:rsidP="008331D2">
            <w:r w:rsidRPr="008331D2">
              <w:t>100</w:t>
            </w:r>
          </w:p>
        </w:tc>
        <w:tc>
          <w:tcPr>
            <w:tcW w:w="1479" w:type="dxa"/>
            <w:noWrap/>
            <w:hideMark/>
          </w:tcPr>
          <w:p w14:paraId="00A5045F" w14:textId="77777777" w:rsidR="008331D2" w:rsidRPr="008331D2" w:rsidRDefault="008331D2" w:rsidP="008331D2">
            <w:r w:rsidRPr="008331D2">
              <w:t>300</w:t>
            </w:r>
          </w:p>
        </w:tc>
        <w:tc>
          <w:tcPr>
            <w:tcW w:w="2050" w:type="dxa"/>
            <w:noWrap/>
            <w:hideMark/>
          </w:tcPr>
          <w:p w14:paraId="55A562A3" w14:textId="77777777" w:rsidR="008331D2" w:rsidRPr="008331D2" w:rsidRDefault="008331D2" w:rsidP="008331D2">
            <w:r w:rsidRPr="008331D2">
              <w:t>40</w:t>
            </w:r>
          </w:p>
        </w:tc>
      </w:tr>
      <w:tr w:rsidR="008331D2" w:rsidRPr="008331D2" w14:paraId="46615111" w14:textId="77777777" w:rsidTr="008331D2">
        <w:trPr>
          <w:trHeight w:val="288"/>
        </w:trPr>
        <w:tc>
          <w:tcPr>
            <w:tcW w:w="960" w:type="dxa"/>
            <w:noWrap/>
            <w:hideMark/>
          </w:tcPr>
          <w:p w14:paraId="795170F3" w14:textId="77777777" w:rsidR="008331D2" w:rsidRPr="008331D2" w:rsidRDefault="008331D2">
            <w:proofErr w:type="spellStart"/>
            <w:r w:rsidRPr="008331D2">
              <w:t>Turkey</w:t>
            </w:r>
            <w:proofErr w:type="spellEnd"/>
          </w:p>
        </w:tc>
        <w:tc>
          <w:tcPr>
            <w:tcW w:w="1306" w:type="dxa"/>
            <w:noWrap/>
            <w:hideMark/>
          </w:tcPr>
          <w:p w14:paraId="4467001B" w14:textId="77777777" w:rsidR="008331D2" w:rsidRPr="008331D2" w:rsidRDefault="008331D2">
            <w:proofErr w:type="spellStart"/>
            <w:r w:rsidRPr="008331D2">
              <w:t>Koc</w:t>
            </w:r>
            <w:proofErr w:type="spellEnd"/>
            <w:r w:rsidRPr="008331D2">
              <w:t xml:space="preserve"> University</w:t>
            </w:r>
          </w:p>
        </w:tc>
        <w:tc>
          <w:tcPr>
            <w:tcW w:w="1155" w:type="dxa"/>
            <w:noWrap/>
            <w:hideMark/>
          </w:tcPr>
          <w:p w14:paraId="3E7BDFF4" w14:textId="77777777" w:rsidR="008331D2" w:rsidRPr="008331D2" w:rsidRDefault="008331D2" w:rsidP="008331D2">
            <w:r w:rsidRPr="008331D2">
              <w:t>168</w:t>
            </w:r>
          </w:p>
        </w:tc>
        <w:tc>
          <w:tcPr>
            <w:tcW w:w="960" w:type="dxa"/>
            <w:noWrap/>
            <w:hideMark/>
          </w:tcPr>
          <w:p w14:paraId="314B6CCE" w14:textId="77777777" w:rsidR="008331D2" w:rsidRPr="008331D2" w:rsidRDefault="008331D2" w:rsidP="008331D2">
            <w:r w:rsidRPr="008331D2">
              <w:t>12000</w:t>
            </w:r>
          </w:p>
        </w:tc>
        <w:tc>
          <w:tcPr>
            <w:tcW w:w="1316" w:type="dxa"/>
            <w:noWrap/>
            <w:hideMark/>
          </w:tcPr>
          <w:p w14:paraId="3599FA85" w14:textId="77777777" w:rsidR="008331D2" w:rsidRPr="008331D2" w:rsidRDefault="008331D2" w:rsidP="008331D2">
            <w:r w:rsidRPr="008331D2">
              <w:t>10</w:t>
            </w:r>
          </w:p>
        </w:tc>
        <w:tc>
          <w:tcPr>
            <w:tcW w:w="1502" w:type="dxa"/>
            <w:noWrap/>
            <w:hideMark/>
          </w:tcPr>
          <w:p w14:paraId="6F2C986E" w14:textId="77777777" w:rsidR="008331D2" w:rsidRPr="008331D2" w:rsidRDefault="008331D2" w:rsidP="008331D2">
            <w:r w:rsidRPr="008331D2">
              <w:t>20</w:t>
            </w:r>
          </w:p>
        </w:tc>
        <w:tc>
          <w:tcPr>
            <w:tcW w:w="1452" w:type="dxa"/>
            <w:noWrap/>
            <w:hideMark/>
          </w:tcPr>
          <w:p w14:paraId="1CE0A52E" w14:textId="77777777" w:rsidR="008331D2" w:rsidRPr="008331D2" w:rsidRDefault="008331D2" w:rsidP="008331D2">
            <w:r w:rsidRPr="008331D2">
              <w:t>80</w:t>
            </w:r>
          </w:p>
        </w:tc>
        <w:tc>
          <w:tcPr>
            <w:tcW w:w="1175" w:type="dxa"/>
            <w:noWrap/>
            <w:hideMark/>
          </w:tcPr>
          <w:p w14:paraId="712D9ADE" w14:textId="77777777" w:rsidR="008331D2" w:rsidRPr="008331D2" w:rsidRDefault="008331D2" w:rsidP="008331D2">
            <w:r w:rsidRPr="008331D2">
              <w:t>900</w:t>
            </w:r>
          </w:p>
        </w:tc>
        <w:tc>
          <w:tcPr>
            <w:tcW w:w="960" w:type="dxa"/>
            <w:noWrap/>
            <w:hideMark/>
          </w:tcPr>
          <w:p w14:paraId="7D9B2996" w14:textId="77777777" w:rsidR="008331D2" w:rsidRPr="008331D2" w:rsidRDefault="008331D2" w:rsidP="008331D2">
            <w:r w:rsidRPr="008331D2">
              <w:t>350</w:t>
            </w:r>
          </w:p>
        </w:tc>
        <w:tc>
          <w:tcPr>
            <w:tcW w:w="960" w:type="dxa"/>
            <w:noWrap/>
            <w:hideMark/>
          </w:tcPr>
          <w:p w14:paraId="449751E8" w14:textId="77777777" w:rsidR="008331D2" w:rsidRPr="008331D2" w:rsidRDefault="008331D2" w:rsidP="008331D2">
            <w:r w:rsidRPr="008331D2">
              <w:t>200</w:t>
            </w:r>
          </w:p>
        </w:tc>
        <w:tc>
          <w:tcPr>
            <w:tcW w:w="1420" w:type="dxa"/>
            <w:noWrap/>
            <w:hideMark/>
          </w:tcPr>
          <w:p w14:paraId="7C2E1934" w14:textId="77777777" w:rsidR="008331D2" w:rsidRPr="008331D2" w:rsidRDefault="008331D2" w:rsidP="008331D2">
            <w:r w:rsidRPr="008331D2">
              <w:t>120</w:t>
            </w:r>
          </w:p>
        </w:tc>
        <w:tc>
          <w:tcPr>
            <w:tcW w:w="1479" w:type="dxa"/>
            <w:noWrap/>
            <w:hideMark/>
          </w:tcPr>
          <w:p w14:paraId="0F89DDA0" w14:textId="77777777" w:rsidR="008331D2" w:rsidRPr="008331D2" w:rsidRDefault="008331D2" w:rsidP="008331D2">
            <w:r w:rsidRPr="008331D2">
              <w:t>300</w:t>
            </w:r>
          </w:p>
        </w:tc>
        <w:tc>
          <w:tcPr>
            <w:tcW w:w="2050" w:type="dxa"/>
            <w:noWrap/>
            <w:hideMark/>
          </w:tcPr>
          <w:p w14:paraId="3707EECF" w14:textId="77777777" w:rsidR="008331D2" w:rsidRPr="008331D2" w:rsidRDefault="008331D2" w:rsidP="008331D2">
            <w:r w:rsidRPr="008331D2">
              <w:t>50</w:t>
            </w:r>
          </w:p>
        </w:tc>
      </w:tr>
      <w:tr w:rsidR="008331D2" w:rsidRPr="008331D2" w14:paraId="6931BDBA" w14:textId="77777777" w:rsidTr="008331D2">
        <w:trPr>
          <w:trHeight w:val="288"/>
        </w:trPr>
        <w:tc>
          <w:tcPr>
            <w:tcW w:w="960" w:type="dxa"/>
            <w:noWrap/>
            <w:hideMark/>
          </w:tcPr>
          <w:p w14:paraId="1E6FD929" w14:textId="77777777" w:rsidR="008331D2" w:rsidRPr="008331D2" w:rsidRDefault="008331D2">
            <w:proofErr w:type="spellStart"/>
            <w:r w:rsidRPr="008331D2">
              <w:t>Turkey</w:t>
            </w:r>
            <w:proofErr w:type="spellEnd"/>
          </w:p>
        </w:tc>
        <w:tc>
          <w:tcPr>
            <w:tcW w:w="1306" w:type="dxa"/>
            <w:noWrap/>
            <w:hideMark/>
          </w:tcPr>
          <w:p w14:paraId="43EAC785" w14:textId="77777777" w:rsidR="008331D2" w:rsidRPr="008331D2" w:rsidRDefault="008331D2">
            <w:proofErr w:type="spellStart"/>
            <w:r w:rsidRPr="008331D2">
              <w:t>Koc</w:t>
            </w:r>
            <w:proofErr w:type="spellEnd"/>
            <w:r w:rsidRPr="008331D2">
              <w:t xml:space="preserve"> University</w:t>
            </w:r>
          </w:p>
        </w:tc>
        <w:tc>
          <w:tcPr>
            <w:tcW w:w="1155" w:type="dxa"/>
            <w:noWrap/>
            <w:hideMark/>
          </w:tcPr>
          <w:p w14:paraId="20F51A0D" w14:textId="77777777" w:rsidR="008331D2" w:rsidRPr="008331D2" w:rsidRDefault="008331D2" w:rsidP="008331D2">
            <w:r w:rsidRPr="008331D2">
              <w:t>189</w:t>
            </w:r>
          </w:p>
        </w:tc>
        <w:tc>
          <w:tcPr>
            <w:tcW w:w="960" w:type="dxa"/>
            <w:noWrap/>
            <w:hideMark/>
          </w:tcPr>
          <w:p w14:paraId="75F52B4D" w14:textId="77777777" w:rsidR="008331D2" w:rsidRPr="008331D2" w:rsidRDefault="008331D2" w:rsidP="008331D2">
            <w:r w:rsidRPr="008331D2">
              <w:t>12000</w:t>
            </w:r>
          </w:p>
        </w:tc>
        <w:tc>
          <w:tcPr>
            <w:tcW w:w="1316" w:type="dxa"/>
            <w:noWrap/>
            <w:hideMark/>
          </w:tcPr>
          <w:p w14:paraId="598B2D38" w14:textId="77777777" w:rsidR="008331D2" w:rsidRPr="008331D2" w:rsidRDefault="008331D2" w:rsidP="008331D2">
            <w:r w:rsidRPr="008331D2">
              <w:t>15</w:t>
            </w:r>
          </w:p>
        </w:tc>
        <w:tc>
          <w:tcPr>
            <w:tcW w:w="1502" w:type="dxa"/>
            <w:noWrap/>
            <w:hideMark/>
          </w:tcPr>
          <w:p w14:paraId="4B52AE1C" w14:textId="77777777" w:rsidR="008331D2" w:rsidRPr="008331D2" w:rsidRDefault="008331D2" w:rsidP="008331D2">
            <w:r w:rsidRPr="008331D2">
              <w:t>30</w:t>
            </w:r>
          </w:p>
        </w:tc>
        <w:tc>
          <w:tcPr>
            <w:tcW w:w="1452" w:type="dxa"/>
            <w:noWrap/>
            <w:hideMark/>
          </w:tcPr>
          <w:p w14:paraId="3DEE502C" w14:textId="77777777" w:rsidR="008331D2" w:rsidRPr="008331D2" w:rsidRDefault="008331D2" w:rsidP="008331D2">
            <w:r w:rsidRPr="008331D2">
              <w:t>70</w:t>
            </w:r>
          </w:p>
        </w:tc>
        <w:tc>
          <w:tcPr>
            <w:tcW w:w="1175" w:type="dxa"/>
            <w:noWrap/>
            <w:hideMark/>
          </w:tcPr>
          <w:p w14:paraId="7A868651" w14:textId="77777777" w:rsidR="008331D2" w:rsidRPr="008331D2" w:rsidRDefault="008331D2" w:rsidP="008331D2">
            <w:r w:rsidRPr="008331D2">
              <w:t>850</w:t>
            </w:r>
          </w:p>
        </w:tc>
        <w:tc>
          <w:tcPr>
            <w:tcW w:w="960" w:type="dxa"/>
            <w:noWrap/>
            <w:hideMark/>
          </w:tcPr>
          <w:p w14:paraId="15DBC591" w14:textId="77777777" w:rsidR="008331D2" w:rsidRPr="008331D2" w:rsidRDefault="008331D2" w:rsidP="008331D2">
            <w:r w:rsidRPr="008331D2">
              <w:t>350</w:t>
            </w:r>
          </w:p>
        </w:tc>
        <w:tc>
          <w:tcPr>
            <w:tcW w:w="960" w:type="dxa"/>
            <w:noWrap/>
            <w:hideMark/>
          </w:tcPr>
          <w:p w14:paraId="2B371422" w14:textId="77777777" w:rsidR="008331D2" w:rsidRPr="008331D2" w:rsidRDefault="008331D2" w:rsidP="008331D2">
            <w:r w:rsidRPr="008331D2">
              <w:t>200</w:t>
            </w:r>
          </w:p>
        </w:tc>
        <w:tc>
          <w:tcPr>
            <w:tcW w:w="1420" w:type="dxa"/>
            <w:noWrap/>
            <w:hideMark/>
          </w:tcPr>
          <w:p w14:paraId="7B0C28A0" w14:textId="77777777" w:rsidR="008331D2" w:rsidRPr="008331D2" w:rsidRDefault="008331D2" w:rsidP="008331D2">
            <w:r w:rsidRPr="008331D2">
              <w:t>120</w:t>
            </w:r>
          </w:p>
        </w:tc>
        <w:tc>
          <w:tcPr>
            <w:tcW w:w="1479" w:type="dxa"/>
            <w:noWrap/>
            <w:hideMark/>
          </w:tcPr>
          <w:p w14:paraId="1C7F7EE2" w14:textId="77777777" w:rsidR="008331D2" w:rsidRPr="008331D2" w:rsidRDefault="008331D2" w:rsidP="008331D2">
            <w:r w:rsidRPr="008331D2">
              <w:t>250</w:t>
            </w:r>
          </w:p>
        </w:tc>
        <w:tc>
          <w:tcPr>
            <w:tcW w:w="2050" w:type="dxa"/>
            <w:noWrap/>
            <w:hideMark/>
          </w:tcPr>
          <w:p w14:paraId="62336836" w14:textId="77777777" w:rsidR="008331D2" w:rsidRPr="008331D2" w:rsidRDefault="008331D2" w:rsidP="008331D2">
            <w:r w:rsidRPr="008331D2">
              <w:t>40</w:t>
            </w:r>
          </w:p>
        </w:tc>
      </w:tr>
      <w:tr w:rsidR="008331D2" w:rsidRPr="008331D2" w14:paraId="41E6DBCA" w14:textId="77777777" w:rsidTr="008331D2">
        <w:trPr>
          <w:trHeight w:val="288"/>
        </w:trPr>
        <w:tc>
          <w:tcPr>
            <w:tcW w:w="960" w:type="dxa"/>
            <w:noWrap/>
            <w:hideMark/>
          </w:tcPr>
          <w:p w14:paraId="344867CE" w14:textId="77777777" w:rsidR="008331D2" w:rsidRPr="008331D2" w:rsidRDefault="008331D2">
            <w:proofErr w:type="spellStart"/>
            <w:r w:rsidRPr="008331D2">
              <w:t>Turkey</w:t>
            </w:r>
            <w:proofErr w:type="spellEnd"/>
          </w:p>
        </w:tc>
        <w:tc>
          <w:tcPr>
            <w:tcW w:w="1306" w:type="dxa"/>
            <w:noWrap/>
            <w:hideMark/>
          </w:tcPr>
          <w:p w14:paraId="58C31E81" w14:textId="77777777" w:rsidR="008331D2" w:rsidRPr="008331D2" w:rsidRDefault="008331D2">
            <w:proofErr w:type="spellStart"/>
            <w:r w:rsidRPr="008331D2">
              <w:t>Koc</w:t>
            </w:r>
            <w:proofErr w:type="spellEnd"/>
            <w:r w:rsidRPr="008331D2">
              <w:t xml:space="preserve"> University</w:t>
            </w:r>
          </w:p>
        </w:tc>
        <w:tc>
          <w:tcPr>
            <w:tcW w:w="1155" w:type="dxa"/>
            <w:noWrap/>
            <w:hideMark/>
          </w:tcPr>
          <w:p w14:paraId="50761E71" w14:textId="77777777" w:rsidR="008331D2" w:rsidRPr="008331D2" w:rsidRDefault="008331D2" w:rsidP="008331D2">
            <w:r w:rsidRPr="008331D2">
              <w:t>224</w:t>
            </w:r>
          </w:p>
        </w:tc>
        <w:tc>
          <w:tcPr>
            <w:tcW w:w="960" w:type="dxa"/>
            <w:noWrap/>
            <w:hideMark/>
          </w:tcPr>
          <w:p w14:paraId="5E7ABE40" w14:textId="77777777" w:rsidR="008331D2" w:rsidRPr="008331D2" w:rsidRDefault="008331D2" w:rsidP="008331D2">
            <w:r w:rsidRPr="008331D2">
              <w:t>12000</w:t>
            </w:r>
          </w:p>
        </w:tc>
        <w:tc>
          <w:tcPr>
            <w:tcW w:w="1316" w:type="dxa"/>
            <w:noWrap/>
            <w:hideMark/>
          </w:tcPr>
          <w:p w14:paraId="25E177FD" w14:textId="77777777" w:rsidR="008331D2" w:rsidRPr="008331D2" w:rsidRDefault="008331D2" w:rsidP="008331D2">
            <w:r w:rsidRPr="008331D2">
              <w:t>9</w:t>
            </w:r>
          </w:p>
        </w:tc>
        <w:tc>
          <w:tcPr>
            <w:tcW w:w="1502" w:type="dxa"/>
            <w:noWrap/>
            <w:hideMark/>
          </w:tcPr>
          <w:p w14:paraId="55C4FD79" w14:textId="77777777" w:rsidR="008331D2" w:rsidRPr="008331D2" w:rsidRDefault="008331D2" w:rsidP="008331D2">
            <w:r w:rsidRPr="008331D2">
              <w:t>20</w:t>
            </w:r>
          </w:p>
        </w:tc>
        <w:tc>
          <w:tcPr>
            <w:tcW w:w="1452" w:type="dxa"/>
            <w:noWrap/>
            <w:hideMark/>
          </w:tcPr>
          <w:p w14:paraId="013CFFA0" w14:textId="77777777" w:rsidR="008331D2" w:rsidRPr="008331D2" w:rsidRDefault="008331D2" w:rsidP="008331D2">
            <w:r w:rsidRPr="008331D2">
              <w:t>70</w:t>
            </w:r>
          </w:p>
        </w:tc>
        <w:tc>
          <w:tcPr>
            <w:tcW w:w="1175" w:type="dxa"/>
            <w:noWrap/>
            <w:hideMark/>
          </w:tcPr>
          <w:p w14:paraId="1C27497C" w14:textId="77777777" w:rsidR="008331D2" w:rsidRPr="008331D2" w:rsidRDefault="008331D2" w:rsidP="008331D2">
            <w:r w:rsidRPr="008331D2">
              <w:t>800</w:t>
            </w:r>
          </w:p>
        </w:tc>
        <w:tc>
          <w:tcPr>
            <w:tcW w:w="960" w:type="dxa"/>
            <w:noWrap/>
            <w:hideMark/>
          </w:tcPr>
          <w:p w14:paraId="2A3AE1E8" w14:textId="77777777" w:rsidR="008331D2" w:rsidRPr="008331D2" w:rsidRDefault="008331D2" w:rsidP="008331D2">
            <w:r w:rsidRPr="008331D2">
              <w:t>350</w:t>
            </w:r>
          </w:p>
        </w:tc>
        <w:tc>
          <w:tcPr>
            <w:tcW w:w="960" w:type="dxa"/>
            <w:noWrap/>
            <w:hideMark/>
          </w:tcPr>
          <w:p w14:paraId="2FF947AD" w14:textId="77777777" w:rsidR="008331D2" w:rsidRPr="008331D2" w:rsidRDefault="008331D2" w:rsidP="008331D2">
            <w:r w:rsidRPr="008331D2">
              <w:t>200</w:t>
            </w:r>
          </w:p>
        </w:tc>
        <w:tc>
          <w:tcPr>
            <w:tcW w:w="1420" w:type="dxa"/>
            <w:noWrap/>
            <w:hideMark/>
          </w:tcPr>
          <w:p w14:paraId="093F977F" w14:textId="77777777" w:rsidR="008331D2" w:rsidRPr="008331D2" w:rsidRDefault="008331D2" w:rsidP="008331D2">
            <w:r w:rsidRPr="008331D2">
              <w:t>120</w:t>
            </w:r>
          </w:p>
        </w:tc>
        <w:tc>
          <w:tcPr>
            <w:tcW w:w="1479" w:type="dxa"/>
            <w:noWrap/>
            <w:hideMark/>
          </w:tcPr>
          <w:p w14:paraId="67A3A496" w14:textId="77777777" w:rsidR="008331D2" w:rsidRPr="008331D2" w:rsidRDefault="008331D2" w:rsidP="008331D2">
            <w:r w:rsidRPr="008331D2">
              <w:t>200</w:t>
            </w:r>
          </w:p>
        </w:tc>
        <w:tc>
          <w:tcPr>
            <w:tcW w:w="2050" w:type="dxa"/>
            <w:noWrap/>
            <w:hideMark/>
          </w:tcPr>
          <w:p w14:paraId="0BEDEE97" w14:textId="77777777" w:rsidR="008331D2" w:rsidRPr="008331D2" w:rsidRDefault="008331D2" w:rsidP="008331D2">
            <w:r w:rsidRPr="008331D2">
              <w:t>30</w:t>
            </w:r>
          </w:p>
        </w:tc>
      </w:tr>
      <w:tr w:rsidR="008331D2" w:rsidRPr="008331D2" w14:paraId="0B8CFA7D" w14:textId="77777777" w:rsidTr="008331D2">
        <w:trPr>
          <w:trHeight w:val="288"/>
        </w:trPr>
        <w:tc>
          <w:tcPr>
            <w:tcW w:w="960" w:type="dxa"/>
            <w:noWrap/>
            <w:hideMark/>
          </w:tcPr>
          <w:p w14:paraId="508AB26B" w14:textId="77777777" w:rsidR="008331D2" w:rsidRPr="008331D2" w:rsidRDefault="008331D2">
            <w:proofErr w:type="spellStart"/>
            <w:r w:rsidRPr="008331D2">
              <w:t>Turkey</w:t>
            </w:r>
            <w:proofErr w:type="spellEnd"/>
          </w:p>
        </w:tc>
        <w:tc>
          <w:tcPr>
            <w:tcW w:w="1306" w:type="dxa"/>
            <w:noWrap/>
            <w:hideMark/>
          </w:tcPr>
          <w:p w14:paraId="73EB8B22" w14:textId="77777777" w:rsidR="008331D2" w:rsidRPr="008331D2" w:rsidRDefault="008331D2">
            <w:proofErr w:type="spellStart"/>
            <w:r w:rsidRPr="008331D2">
              <w:t>Koc</w:t>
            </w:r>
            <w:proofErr w:type="spellEnd"/>
            <w:r w:rsidRPr="008331D2">
              <w:t xml:space="preserve"> University</w:t>
            </w:r>
          </w:p>
        </w:tc>
        <w:tc>
          <w:tcPr>
            <w:tcW w:w="1155" w:type="dxa"/>
            <w:noWrap/>
            <w:hideMark/>
          </w:tcPr>
          <w:p w14:paraId="2E459682" w14:textId="77777777" w:rsidR="008331D2" w:rsidRPr="008331D2" w:rsidRDefault="008331D2" w:rsidP="008331D2">
            <w:r w:rsidRPr="008331D2">
              <w:t>288</w:t>
            </w:r>
          </w:p>
        </w:tc>
        <w:tc>
          <w:tcPr>
            <w:tcW w:w="960" w:type="dxa"/>
            <w:noWrap/>
            <w:hideMark/>
          </w:tcPr>
          <w:p w14:paraId="3EABB625" w14:textId="77777777" w:rsidR="008331D2" w:rsidRPr="008331D2" w:rsidRDefault="008331D2" w:rsidP="008331D2">
            <w:r w:rsidRPr="008331D2">
              <w:t>18000</w:t>
            </w:r>
          </w:p>
        </w:tc>
        <w:tc>
          <w:tcPr>
            <w:tcW w:w="1316" w:type="dxa"/>
            <w:noWrap/>
            <w:hideMark/>
          </w:tcPr>
          <w:p w14:paraId="5C7776C4" w14:textId="77777777" w:rsidR="008331D2" w:rsidRPr="008331D2" w:rsidRDefault="008331D2" w:rsidP="008331D2">
            <w:r w:rsidRPr="008331D2">
              <w:t>11</w:t>
            </w:r>
          </w:p>
        </w:tc>
        <w:tc>
          <w:tcPr>
            <w:tcW w:w="1502" w:type="dxa"/>
            <w:noWrap/>
            <w:hideMark/>
          </w:tcPr>
          <w:p w14:paraId="6E14286C" w14:textId="77777777" w:rsidR="008331D2" w:rsidRPr="008331D2" w:rsidRDefault="008331D2" w:rsidP="008331D2">
            <w:r w:rsidRPr="008331D2">
              <w:t>20</w:t>
            </w:r>
          </w:p>
        </w:tc>
        <w:tc>
          <w:tcPr>
            <w:tcW w:w="1452" w:type="dxa"/>
            <w:noWrap/>
            <w:hideMark/>
          </w:tcPr>
          <w:p w14:paraId="165FB4AB" w14:textId="77777777" w:rsidR="008331D2" w:rsidRPr="008331D2" w:rsidRDefault="008331D2" w:rsidP="008331D2">
            <w:r w:rsidRPr="008331D2">
              <w:t>70</w:t>
            </w:r>
          </w:p>
        </w:tc>
        <w:tc>
          <w:tcPr>
            <w:tcW w:w="1175" w:type="dxa"/>
            <w:noWrap/>
            <w:hideMark/>
          </w:tcPr>
          <w:p w14:paraId="70A2BA4B" w14:textId="77777777" w:rsidR="008331D2" w:rsidRPr="008331D2" w:rsidRDefault="008331D2" w:rsidP="008331D2">
            <w:r w:rsidRPr="008331D2">
              <w:t>800</w:t>
            </w:r>
          </w:p>
        </w:tc>
        <w:tc>
          <w:tcPr>
            <w:tcW w:w="960" w:type="dxa"/>
            <w:noWrap/>
            <w:hideMark/>
          </w:tcPr>
          <w:p w14:paraId="2DD1B599" w14:textId="77777777" w:rsidR="008331D2" w:rsidRPr="008331D2" w:rsidRDefault="008331D2" w:rsidP="008331D2">
            <w:r w:rsidRPr="008331D2">
              <w:t>300</w:t>
            </w:r>
          </w:p>
        </w:tc>
        <w:tc>
          <w:tcPr>
            <w:tcW w:w="960" w:type="dxa"/>
            <w:noWrap/>
            <w:hideMark/>
          </w:tcPr>
          <w:p w14:paraId="61308D37" w14:textId="77777777" w:rsidR="008331D2" w:rsidRPr="008331D2" w:rsidRDefault="008331D2" w:rsidP="008331D2">
            <w:r w:rsidRPr="008331D2">
              <w:t>200</w:t>
            </w:r>
          </w:p>
        </w:tc>
        <w:tc>
          <w:tcPr>
            <w:tcW w:w="1420" w:type="dxa"/>
            <w:noWrap/>
            <w:hideMark/>
          </w:tcPr>
          <w:p w14:paraId="1EA660A2" w14:textId="77777777" w:rsidR="008331D2" w:rsidRPr="008331D2" w:rsidRDefault="008331D2" w:rsidP="008331D2">
            <w:r w:rsidRPr="008331D2">
              <w:t>100</w:t>
            </w:r>
          </w:p>
        </w:tc>
        <w:tc>
          <w:tcPr>
            <w:tcW w:w="1479" w:type="dxa"/>
            <w:noWrap/>
            <w:hideMark/>
          </w:tcPr>
          <w:p w14:paraId="6FD5DEAC" w14:textId="77777777" w:rsidR="008331D2" w:rsidRPr="008331D2" w:rsidRDefault="008331D2" w:rsidP="008331D2">
            <w:r w:rsidRPr="008331D2">
              <w:t>150</w:t>
            </w:r>
          </w:p>
        </w:tc>
        <w:tc>
          <w:tcPr>
            <w:tcW w:w="2050" w:type="dxa"/>
            <w:noWrap/>
            <w:hideMark/>
          </w:tcPr>
          <w:p w14:paraId="7ACC52AF" w14:textId="77777777" w:rsidR="008331D2" w:rsidRPr="008331D2" w:rsidRDefault="008331D2" w:rsidP="008331D2">
            <w:r w:rsidRPr="008331D2">
              <w:t>40</w:t>
            </w:r>
          </w:p>
        </w:tc>
      </w:tr>
    </w:tbl>
    <w:p w14:paraId="637EE8D9" w14:textId="77777777" w:rsidR="008331D2" w:rsidRDefault="008331D2" w:rsidP="00572293"/>
    <w:p w14:paraId="68589B73" w14:textId="77777777" w:rsidR="008331D2" w:rsidRPr="00D41360" w:rsidRDefault="008331D2" w:rsidP="00572293"/>
    <w:p w14:paraId="7130762C" w14:textId="0518E48D" w:rsidR="00572293" w:rsidRDefault="00572293" w:rsidP="00572293">
      <w:proofErr w:type="spellStart"/>
      <w:r w:rsidRPr="00D41360">
        <w:t>E</w:t>
      </w:r>
      <w:r w:rsidR="00C06129">
        <w:t>otvos</w:t>
      </w:r>
      <w:proofErr w:type="spellEnd"/>
      <w:r w:rsidR="00C06129" w:rsidRPr="00D41360">
        <w:t xml:space="preserve"> </w:t>
      </w:r>
      <w:proofErr w:type="spellStart"/>
      <w:r w:rsidRPr="00D41360">
        <w:t>Lor</w:t>
      </w:r>
      <w:r w:rsidR="00C06129">
        <w:t>a</w:t>
      </w:r>
      <w:r w:rsidRPr="00D41360">
        <w:t>nd</w:t>
      </w:r>
      <w:proofErr w:type="spellEnd"/>
      <w:r w:rsidRPr="00D41360">
        <w:t xml:space="preserve"> University (5)</w:t>
      </w:r>
    </w:p>
    <w:p w14:paraId="69CEEBF5" w14:textId="77777777" w:rsidR="008331D2" w:rsidRDefault="008331D2" w:rsidP="00572293"/>
    <w:tbl>
      <w:tblPr>
        <w:tblStyle w:val="Reetkatablice"/>
        <w:tblW w:w="0" w:type="auto"/>
        <w:tblLook w:val="04A0" w:firstRow="1" w:lastRow="0" w:firstColumn="1" w:lastColumn="0" w:noHBand="0" w:noVBand="1"/>
      </w:tblPr>
      <w:tblGrid>
        <w:gridCol w:w="520"/>
        <w:gridCol w:w="1045"/>
        <w:gridCol w:w="664"/>
        <w:gridCol w:w="519"/>
        <w:gridCol w:w="732"/>
        <w:gridCol w:w="777"/>
        <w:gridCol w:w="772"/>
        <w:gridCol w:w="691"/>
        <w:gridCol w:w="519"/>
        <w:gridCol w:w="555"/>
        <w:gridCol w:w="754"/>
        <w:gridCol w:w="781"/>
        <w:gridCol w:w="1021"/>
      </w:tblGrid>
      <w:tr w:rsidR="00C06129" w:rsidRPr="00C06129" w14:paraId="263942E1" w14:textId="77777777" w:rsidTr="00C06129">
        <w:trPr>
          <w:trHeight w:val="288"/>
        </w:trPr>
        <w:tc>
          <w:tcPr>
            <w:tcW w:w="960" w:type="dxa"/>
            <w:noWrap/>
            <w:hideMark/>
          </w:tcPr>
          <w:p w14:paraId="77877E63" w14:textId="77777777" w:rsidR="00C06129" w:rsidRPr="00C06129" w:rsidRDefault="00C06129" w:rsidP="00C06129">
            <w:pPr>
              <w:rPr>
                <w:b/>
                <w:bCs/>
                <w:lang w:val="en-US"/>
              </w:rPr>
            </w:pPr>
            <w:proofErr w:type="spellStart"/>
            <w:r w:rsidRPr="00C06129">
              <w:rPr>
                <w:b/>
                <w:bCs/>
              </w:rPr>
              <w:t>Country</w:t>
            </w:r>
            <w:proofErr w:type="spellEnd"/>
          </w:p>
        </w:tc>
        <w:tc>
          <w:tcPr>
            <w:tcW w:w="2253" w:type="dxa"/>
            <w:noWrap/>
            <w:hideMark/>
          </w:tcPr>
          <w:p w14:paraId="2408A28A" w14:textId="77777777" w:rsidR="00C06129" w:rsidRPr="00C06129" w:rsidRDefault="00C06129" w:rsidP="00C06129">
            <w:pPr>
              <w:rPr>
                <w:b/>
                <w:bCs/>
              </w:rPr>
            </w:pPr>
            <w:r w:rsidRPr="00C06129">
              <w:rPr>
                <w:b/>
                <w:bCs/>
              </w:rPr>
              <w:t>University</w:t>
            </w:r>
          </w:p>
        </w:tc>
        <w:tc>
          <w:tcPr>
            <w:tcW w:w="1155" w:type="dxa"/>
            <w:noWrap/>
            <w:hideMark/>
          </w:tcPr>
          <w:p w14:paraId="7A50444C" w14:textId="77777777" w:rsidR="00C06129" w:rsidRPr="00C06129" w:rsidRDefault="00C06129" w:rsidP="00C06129">
            <w:pPr>
              <w:rPr>
                <w:b/>
                <w:bCs/>
              </w:rPr>
            </w:pPr>
            <w:proofErr w:type="spellStart"/>
            <w:r w:rsidRPr="00C06129">
              <w:rPr>
                <w:b/>
                <w:bCs/>
              </w:rPr>
              <w:t>CollegeRank</w:t>
            </w:r>
            <w:proofErr w:type="spellEnd"/>
          </w:p>
        </w:tc>
        <w:tc>
          <w:tcPr>
            <w:tcW w:w="960" w:type="dxa"/>
            <w:noWrap/>
            <w:hideMark/>
          </w:tcPr>
          <w:p w14:paraId="74591257" w14:textId="77777777" w:rsidR="00C06129" w:rsidRPr="00C06129" w:rsidRDefault="00C06129" w:rsidP="00C06129">
            <w:pPr>
              <w:rPr>
                <w:b/>
                <w:bCs/>
              </w:rPr>
            </w:pPr>
            <w:proofErr w:type="spellStart"/>
            <w:r w:rsidRPr="00C06129">
              <w:rPr>
                <w:b/>
                <w:bCs/>
              </w:rPr>
              <w:t>Tuition</w:t>
            </w:r>
            <w:proofErr w:type="spellEnd"/>
          </w:p>
        </w:tc>
        <w:tc>
          <w:tcPr>
            <w:tcW w:w="1316" w:type="dxa"/>
            <w:noWrap/>
            <w:hideMark/>
          </w:tcPr>
          <w:p w14:paraId="182181D4" w14:textId="77777777" w:rsidR="00C06129" w:rsidRPr="00C06129" w:rsidRDefault="00C06129" w:rsidP="00C06129">
            <w:pPr>
              <w:rPr>
                <w:b/>
                <w:bCs/>
              </w:rPr>
            </w:pPr>
            <w:proofErr w:type="spellStart"/>
            <w:r w:rsidRPr="00C06129">
              <w:rPr>
                <w:b/>
                <w:bCs/>
              </w:rPr>
              <w:t>PercOfIntStud</w:t>
            </w:r>
            <w:proofErr w:type="spellEnd"/>
          </w:p>
        </w:tc>
        <w:tc>
          <w:tcPr>
            <w:tcW w:w="1502" w:type="dxa"/>
            <w:noWrap/>
            <w:hideMark/>
          </w:tcPr>
          <w:p w14:paraId="587E5CFC" w14:textId="77777777" w:rsidR="00C06129" w:rsidRPr="00C06129" w:rsidRDefault="00C06129" w:rsidP="00C06129">
            <w:pPr>
              <w:rPr>
                <w:b/>
                <w:bCs/>
              </w:rPr>
            </w:pPr>
            <w:proofErr w:type="spellStart"/>
            <w:r w:rsidRPr="00C06129">
              <w:rPr>
                <w:b/>
                <w:bCs/>
              </w:rPr>
              <w:t>AcceptanceRate</w:t>
            </w:r>
            <w:proofErr w:type="spellEnd"/>
          </w:p>
        </w:tc>
        <w:tc>
          <w:tcPr>
            <w:tcW w:w="1452" w:type="dxa"/>
            <w:noWrap/>
            <w:hideMark/>
          </w:tcPr>
          <w:p w14:paraId="02C20784" w14:textId="77777777" w:rsidR="00C06129" w:rsidRPr="00C06129" w:rsidRDefault="00C06129" w:rsidP="00C06129">
            <w:pPr>
              <w:rPr>
                <w:b/>
                <w:bCs/>
              </w:rPr>
            </w:pPr>
            <w:proofErr w:type="spellStart"/>
            <w:r w:rsidRPr="00C06129">
              <w:rPr>
                <w:b/>
                <w:bCs/>
              </w:rPr>
              <w:t>AvgSafetyIndex</w:t>
            </w:r>
            <w:proofErr w:type="spellEnd"/>
          </w:p>
        </w:tc>
        <w:tc>
          <w:tcPr>
            <w:tcW w:w="1175" w:type="dxa"/>
            <w:noWrap/>
            <w:hideMark/>
          </w:tcPr>
          <w:p w14:paraId="68A70FDE" w14:textId="77777777" w:rsidR="00C06129" w:rsidRPr="00C06129" w:rsidRDefault="00C06129" w:rsidP="00C06129">
            <w:pPr>
              <w:rPr>
                <w:b/>
                <w:bCs/>
              </w:rPr>
            </w:pPr>
            <w:proofErr w:type="spellStart"/>
            <w:r w:rsidRPr="00C06129">
              <w:rPr>
                <w:b/>
                <w:bCs/>
              </w:rPr>
              <w:t>CostOfLiving</w:t>
            </w:r>
            <w:proofErr w:type="spellEnd"/>
          </w:p>
        </w:tc>
        <w:tc>
          <w:tcPr>
            <w:tcW w:w="960" w:type="dxa"/>
            <w:noWrap/>
            <w:hideMark/>
          </w:tcPr>
          <w:p w14:paraId="6C18AB56" w14:textId="77777777" w:rsidR="00C06129" w:rsidRPr="00C06129" w:rsidRDefault="00C06129" w:rsidP="00C06129">
            <w:pPr>
              <w:rPr>
                <w:b/>
                <w:bCs/>
              </w:rPr>
            </w:pPr>
            <w:r w:rsidRPr="00C06129">
              <w:rPr>
                <w:b/>
                <w:bCs/>
              </w:rPr>
              <w:t>Rent</w:t>
            </w:r>
          </w:p>
        </w:tc>
        <w:tc>
          <w:tcPr>
            <w:tcW w:w="960" w:type="dxa"/>
            <w:noWrap/>
            <w:hideMark/>
          </w:tcPr>
          <w:p w14:paraId="09720479" w14:textId="77777777" w:rsidR="00C06129" w:rsidRPr="00C06129" w:rsidRDefault="00C06129" w:rsidP="00C06129">
            <w:pPr>
              <w:rPr>
                <w:b/>
                <w:bCs/>
              </w:rPr>
            </w:pPr>
            <w:proofErr w:type="spellStart"/>
            <w:r w:rsidRPr="00C06129">
              <w:rPr>
                <w:b/>
                <w:bCs/>
              </w:rPr>
              <w:t>Groceries</w:t>
            </w:r>
            <w:proofErr w:type="spellEnd"/>
          </w:p>
        </w:tc>
        <w:tc>
          <w:tcPr>
            <w:tcW w:w="1420" w:type="dxa"/>
            <w:noWrap/>
            <w:hideMark/>
          </w:tcPr>
          <w:p w14:paraId="76223DBE" w14:textId="77777777" w:rsidR="00C06129" w:rsidRPr="00C06129" w:rsidRDefault="00C06129" w:rsidP="00C06129">
            <w:pPr>
              <w:rPr>
                <w:b/>
                <w:bCs/>
              </w:rPr>
            </w:pPr>
            <w:proofErr w:type="spellStart"/>
            <w:r w:rsidRPr="00C06129">
              <w:rPr>
                <w:b/>
                <w:bCs/>
              </w:rPr>
              <w:t>RecreationCost</w:t>
            </w:r>
            <w:proofErr w:type="spellEnd"/>
          </w:p>
        </w:tc>
        <w:tc>
          <w:tcPr>
            <w:tcW w:w="1479" w:type="dxa"/>
            <w:noWrap/>
            <w:hideMark/>
          </w:tcPr>
          <w:p w14:paraId="1AA78D2C" w14:textId="77777777" w:rsidR="00C06129" w:rsidRPr="00C06129" w:rsidRDefault="00C06129" w:rsidP="00C06129">
            <w:pPr>
              <w:rPr>
                <w:b/>
                <w:bCs/>
              </w:rPr>
            </w:pPr>
            <w:proofErr w:type="spellStart"/>
            <w:r w:rsidRPr="00C06129">
              <w:rPr>
                <w:b/>
                <w:bCs/>
              </w:rPr>
              <w:t>HealthcarePrice</w:t>
            </w:r>
            <w:proofErr w:type="spellEnd"/>
          </w:p>
        </w:tc>
        <w:tc>
          <w:tcPr>
            <w:tcW w:w="2050" w:type="dxa"/>
            <w:noWrap/>
            <w:hideMark/>
          </w:tcPr>
          <w:p w14:paraId="28DFA13C" w14:textId="77777777" w:rsidR="00C06129" w:rsidRPr="00C06129" w:rsidRDefault="00C06129" w:rsidP="00C06129">
            <w:pPr>
              <w:rPr>
                <w:b/>
                <w:bCs/>
              </w:rPr>
            </w:pPr>
            <w:proofErr w:type="spellStart"/>
            <w:r w:rsidRPr="00C06129">
              <w:rPr>
                <w:b/>
                <w:bCs/>
              </w:rPr>
              <w:t>AvgMntTransportCost</w:t>
            </w:r>
            <w:proofErr w:type="spellEnd"/>
          </w:p>
        </w:tc>
      </w:tr>
      <w:tr w:rsidR="00C06129" w:rsidRPr="00C06129" w14:paraId="293839ED" w14:textId="77777777" w:rsidTr="00C06129">
        <w:trPr>
          <w:trHeight w:val="288"/>
        </w:trPr>
        <w:tc>
          <w:tcPr>
            <w:tcW w:w="960" w:type="dxa"/>
            <w:noWrap/>
            <w:hideMark/>
          </w:tcPr>
          <w:p w14:paraId="7DC78189" w14:textId="77777777" w:rsidR="00C06129" w:rsidRPr="00C06129" w:rsidRDefault="00C06129">
            <w:proofErr w:type="spellStart"/>
            <w:r w:rsidRPr="00C06129">
              <w:t>Hungary</w:t>
            </w:r>
            <w:proofErr w:type="spellEnd"/>
          </w:p>
        </w:tc>
        <w:tc>
          <w:tcPr>
            <w:tcW w:w="2253" w:type="dxa"/>
            <w:noWrap/>
            <w:hideMark/>
          </w:tcPr>
          <w:p w14:paraId="69C14FC4" w14:textId="77777777" w:rsidR="00C06129" w:rsidRPr="00C06129" w:rsidRDefault="00C06129">
            <w:proofErr w:type="spellStart"/>
            <w:r w:rsidRPr="00C06129">
              <w:t>Eotvos</w:t>
            </w:r>
            <w:proofErr w:type="spellEnd"/>
            <w:r w:rsidRPr="00C06129">
              <w:t xml:space="preserve"> </w:t>
            </w:r>
            <w:proofErr w:type="spellStart"/>
            <w:r w:rsidRPr="00C06129">
              <w:t>Lorand</w:t>
            </w:r>
            <w:proofErr w:type="spellEnd"/>
            <w:r w:rsidRPr="00C06129">
              <w:t xml:space="preserve"> University</w:t>
            </w:r>
          </w:p>
        </w:tc>
        <w:tc>
          <w:tcPr>
            <w:tcW w:w="1155" w:type="dxa"/>
            <w:noWrap/>
            <w:hideMark/>
          </w:tcPr>
          <w:p w14:paraId="381DFABB" w14:textId="77777777" w:rsidR="00C06129" w:rsidRPr="00C06129" w:rsidRDefault="00C06129" w:rsidP="00C06129">
            <w:r w:rsidRPr="00C06129">
              <w:t>153</w:t>
            </w:r>
          </w:p>
        </w:tc>
        <w:tc>
          <w:tcPr>
            <w:tcW w:w="960" w:type="dxa"/>
            <w:noWrap/>
            <w:hideMark/>
          </w:tcPr>
          <w:p w14:paraId="71289A51" w14:textId="77777777" w:rsidR="00C06129" w:rsidRPr="00C06129" w:rsidRDefault="00C06129" w:rsidP="00C06129">
            <w:r w:rsidRPr="00C06129">
              <w:t>5000</w:t>
            </w:r>
          </w:p>
        </w:tc>
        <w:tc>
          <w:tcPr>
            <w:tcW w:w="1316" w:type="dxa"/>
            <w:noWrap/>
            <w:hideMark/>
          </w:tcPr>
          <w:p w14:paraId="3DB51315" w14:textId="77777777" w:rsidR="00C06129" w:rsidRPr="00C06129" w:rsidRDefault="00C06129" w:rsidP="00C06129">
            <w:r w:rsidRPr="00C06129">
              <w:t>12</w:t>
            </w:r>
          </w:p>
        </w:tc>
        <w:tc>
          <w:tcPr>
            <w:tcW w:w="1502" w:type="dxa"/>
            <w:noWrap/>
            <w:hideMark/>
          </w:tcPr>
          <w:p w14:paraId="66A9D7A1" w14:textId="77777777" w:rsidR="00C06129" w:rsidRPr="00C06129" w:rsidRDefault="00C06129" w:rsidP="00C06129">
            <w:r w:rsidRPr="00C06129">
              <w:t>47</w:t>
            </w:r>
          </w:p>
        </w:tc>
        <w:tc>
          <w:tcPr>
            <w:tcW w:w="1452" w:type="dxa"/>
            <w:noWrap/>
            <w:hideMark/>
          </w:tcPr>
          <w:p w14:paraId="1CC234E0" w14:textId="77777777" w:rsidR="00C06129" w:rsidRPr="00C06129" w:rsidRDefault="00C06129" w:rsidP="00C06129">
            <w:r w:rsidRPr="00C06129">
              <w:t>85</w:t>
            </w:r>
          </w:p>
        </w:tc>
        <w:tc>
          <w:tcPr>
            <w:tcW w:w="1175" w:type="dxa"/>
            <w:noWrap/>
            <w:hideMark/>
          </w:tcPr>
          <w:p w14:paraId="617332BD" w14:textId="77777777" w:rsidR="00C06129" w:rsidRPr="00C06129" w:rsidRDefault="00C06129" w:rsidP="00C06129">
            <w:r w:rsidRPr="00C06129">
              <w:t>900</w:t>
            </w:r>
          </w:p>
        </w:tc>
        <w:tc>
          <w:tcPr>
            <w:tcW w:w="960" w:type="dxa"/>
            <w:noWrap/>
            <w:hideMark/>
          </w:tcPr>
          <w:p w14:paraId="1B6E73CC" w14:textId="77777777" w:rsidR="00C06129" w:rsidRPr="00C06129" w:rsidRDefault="00C06129" w:rsidP="00C06129">
            <w:r w:rsidRPr="00C06129">
              <w:t>350</w:t>
            </w:r>
          </w:p>
        </w:tc>
        <w:tc>
          <w:tcPr>
            <w:tcW w:w="960" w:type="dxa"/>
            <w:noWrap/>
            <w:hideMark/>
          </w:tcPr>
          <w:p w14:paraId="775D2B9A" w14:textId="77777777" w:rsidR="00C06129" w:rsidRPr="00C06129" w:rsidRDefault="00C06129" w:rsidP="00C06129">
            <w:r w:rsidRPr="00C06129">
              <w:t>200</w:t>
            </w:r>
          </w:p>
        </w:tc>
        <w:tc>
          <w:tcPr>
            <w:tcW w:w="1420" w:type="dxa"/>
            <w:noWrap/>
            <w:hideMark/>
          </w:tcPr>
          <w:p w14:paraId="4C5EB29F" w14:textId="77777777" w:rsidR="00C06129" w:rsidRPr="00C06129" w:rsidRDefault="00C06129" w:rsidP="00C06129">
            <w:r w:rsidRPr="00C06129">
              <w:t>100</w:t>
            </w:r>
          </w:p>
        </w:tc>
        <w:tc>
          <w:tcPr>
            <w:tcW w:w="1479" w:type="dxa"/>
            <w:noWrap/>
            <w:hideMark/>
          </w:tcPr>
          <w:p w14:paraId="67F76B61" w14:textId="77777777" w:rsidR="00C06129" w:rsidRPr="00C06129" w:rsidRDefault="00C06129" w:rsidP="00C06129">
            <w:r w:rsidRPr="00C06129">
              <w:t>300</w:t>
            </w:r>
          </w:p>
        </w:tc>
        <w:tc>
          <w:tcPr>
            <w:tcW w:w="2050" w:type="dxa"/>
            <w:noWrap/>
            <w:hideMark/>
          </w:tcPr>
          <w:p w14:paraId="19DF5E7A" w14:textId="77777777" w:rsidR="00C06129" w:rsidRPr="00C06129" w:rsidRDefault="00C06129" w:rsidP="00C06129">
            <w:r w:rsidRPr="00C06129">
              <w:t>40</w:t>
            </w:r>
          </w:p>
        </w:tc>
      </w:tr>
      <w:tr w:rsidR="00C06129" w:rsidRPr="00C06129" w14:paraId="5A10EF29" w14:textId="77777777" w:rsidTr="00C06129">
        <w:trPr>
          <w:trHeight w:val="288"/>
        </w:trPr>
        <w:tc>
          <w:tcPr>
            <w:tcW w:w="960" w:type="dxa"/>
            <w:noWrap/>
            <w:hideMark/>
          </w:tcPr>
          <w:p w14:paraId="6D12F723" w14:textId="77777777" w:rsidR="00C06129" w:rsidRPr="00C06129" w:rsidRDefault="00C06129">
            <w:proofErr w:type="spellStart"/>
            <w:r w:rsidRPr="00C06129">
              <w:t>Hunga</w:t>
            </w:r>
            <w:r w:rsidRPr="00C06129">
              <w:lastRenderedPageBreak/>
              <w:t>ry</w:t>
            </w:r>
            <w:proofErr w:type="spellEnd"/>
          </w:p>
        </w:tc>
        <w:tc>
          <w:tcPr>
            <w:tcW w:w="2253" w:type="dxa"/>
            <w:noWrap/>
            <w:hideMark/>
          </w:tcPr>
          <w:p w14:paraId="0B9FE2D8" w14:textId="77777777" w:rsidR="00C06129" w:rsidRPr="00C06129" w:rsidRDefault="00C06129">
            <w:proofErr w:type="spellStart"/>
            <w:r w:rsidRPr="00C06129">
              <w:lastRenderedPageBreak/>
              <w:t>Eotvos</w:t>
            </w:r>
            <w:proofErr w:type="spellEnd"/>
            <w:r w:rsidRPr="00C06129">
              <w:t xml:space="preserve"> </w:t>
            </w:r>
            <w:proofErr w:type="spellStart"/>
            <w:r w:rsidRPr="00C06129">
              <w:t>Lorand</w:t>
            </w:r>
            <w:proofErr w:type="spellEnd"/>
            <w:r w:rsidRPr="00C06129">
              <w:t xml:space="preserve"> </w:t>
            </w:r>
            <w:r w:rsidRPr="00C06129">
              <w:lastRenderedPageBreak/>
              <w:t>University</w:t>
            </w:r>
          </w:p>
        </w:tc>
        <w:tc>
          <w:tcPr>
            <w:tcW w:w="1155" w:type="dxa"/>
            <w:noWrap/>
            <w:hideMark/>
          </w:tcPr>
          <w:p w14:paraId="0FCE25F4" w14:textId="77777777" w:rsidR="00C06129" w:rsidRPr="00C06129" w:rsidRDefault="00C06129" w:rsidP="00C06129">
            <w:r w:rsidRPr="00C06129">
              <w:lastRenderedPageBreak/>
              <w:t>171</w:t>
            </w:r>
          </w:p>
        </w:tc>
        <w:tc>
          <w:tcPr>
            <w:tcW w:w="960" w:type="dxa"/>
            <w:noWrap/>
            <w:hideMark/>
          </w:tcPr>
          <w:p w14:paraId="7292BEEE" w14:textId="77777777" w:rsidR="00C06129" w:rsidRPr="00C06129" w:rsidRDefault="00C06129" w:rsidP="00C06129">
            <w:r w:rsidRPr="00C06129">
              <w:t>4000</w:t>
            </w:r>
          </w:p>
        </w:tc>
        <w:tc>
          <w:tcPr>
            <w:tcW w:w="1316" w:type="dxa"/>
            <w:noWrap/>
            <w:hideMark/>
          </w:tcPr>
          <w:p w14:paraId="02B3A0A2" w14:textId="77777777" w:rsidR="00C06129" w:rsidRPr="00C06129" w:rsidRDefault="00C06129" w:rsidP="00C06129">
            <w:r w:rsidRPr="00C06129">
              <w:t>12</w:t>
            </w:r>
          </w:p>
        </w:tc>
        <w:tc>
          <w:tcPr>
            <w:tcW w:w="1502" w:type="dxa"/>
            <w:noWrap/>
            <w:hideMark/>
          </w:tcPr>
          <w:p w14:paraId="4026172E" w14:textId="77777777" w:rsidR="00C06129" w:rsidRPr="00C06129" w:rsidRDefault="00C06129" w:rsidP="00C06129">
            <w:r w:rsidRPr="00C06129">
              <w:t>35</w:t>
            </w:r>
          </w:p>
        </w:tc>
        <w:tc>
          <w:tcPr>
            <w:tcW w:w="1452" w:type="dxa"/>
            <w:noWrap/>
            <w:hideMark/>
          </w:tcPr>
          <w:p w14:paraId="10541FA0" w14:textId="77777777" w:rsidR="00C06129" w:rsidRPr="00C06129" w:rsidRDefault="00C06129" w:rsidP="00C06129">
            <w:r w:rsidRPr="00C06129">
              <w:t>85</w:t>
            </w:r>
          </w:p>
        </w:tc>
        <w:tc>
          <w:tcPr>
            <w:tcW w:w="1175" w:type="dxa"/>
            <w:noWrap/>
            <w:hideMark/>
          </w:tcPr>
          <w:p w14:paraId="064DF46D" w14:textId="77777777" w:rsidR="00C06129" w:rsidRPr="00C06129" w:rsidRDefault="00C06129" w:rsidP="00C06129">
            <w:r w:rsidRPr="00C06129">
              <w:t>800</w:t>
            </w:r>
          </w:p>
        </w:tc>
        <w:tc>
          <w:tcPr>
            <w:tcW w:w="960" w:type="dxa"/>
            <w:noWrap/>
            <w:hideMark/>
          </w:tcPr>
          <w:p w14:paraId="77A6AF05" w14:textId="77777777" w:rsidR="00C06129" w:rsidRPr="00C06129" w:rsidRDefault="00C06129" w:rsidP="00C06129">
            <w:r w:rsidRPr="00C06129">
              <w:t>300</w:t>
            </w:r>
          </w:p>
        </w:tc>
        <w:tc>
          <w:tcPr>
            <w:tcW w:w="960" w:type="dxa"/>
            <w:noWrap/>
            <w:hideMark/>
          </w:tcPr>
          <w:p w14:paraId="50954036" w14:textId="77777777" w:rsidR="00C06129" w:rsidRPr="00C06129" w:rsidRDefault="00C06129" w:rsidP="00C06129">
            <w:r w:rsidRPr="00C06129">
              <w:t>200</w:t>
            </w:r>
          </w:p>
        </w:tc>
        <w:tc>
          <w:tcPr>
            <w:tcW w:w="1420" w:type="dxa"/>
            <w:noWrap/>
            <w:hideMark/>
          </w:tcPr>
          <w:p w14:paraId="08CD38F4" w14:textId="77777777" w:rsidR="00C06129" w:rsidRPr="00C06129" w:rsidRDefault="00C06129" w:rsidP="00C06129">
            <w:r w:rsidRPr="00C06129">
              <w:t>100</w:t>
            </w:r>
          </w:p>
        </w:tc>
        <w:tc>
          <w:tcPr>
            <w:tcW w:w="1479" w:type="dxa"/>
            <w:noWrap/>
            <w:hideMark/>
          </w:tcPr>
          <w:p w14:paraId="440E9A3E" w14:textId="77777777" w:rsidR="00C06129" w:rsidRPr="00C06129" w:rsidRDefault="00C06129" w:rsidP="00C06129">
            <w:r w:rsidRPr="00C06129">
              <w:t>250</w:t>
            </w:r>
          </w:p>
        </w:tc>
        <w:tc>
          <w:tcPr>
            <w:tcW w:w="2050" w:type="dxa"/>
            <w:noWrap/>
            <w:hideMark/>
          </w:tcPr>
          <w:p w14:paraId="7F401FCD" w14:textId="77777777" w:rsidR="00C06129" w:rsidRPr="00C06129" w:rsidRDefault="00C06129" w:rsidP="00C06129">
            <w:r w:rsidRPr="00C06129">
              <w:t>35</w:t>
            </w:r>
          </w:p>
        </w:tc>
      </w:tr>
      <w:tr w:rsidR="00C06129" w:rsidRPr="00C06129" w14:paraId="7CC81974" w14:textId="77777777" w:rsidTr="00C06129">
        <w:trPr>
          <w:trHeight w:val="288"/>
        </w:trPr>
        <w:tc>
          <w:tcPr>
            <w:tcW w:w="960" w:type="dxa"/>
            <w:noWrap/>
            <w:hideMark/>
          </w:tcPr>
          <w:p w14:paraId="56B3E31E" w14:textId="77777777" w:rsidR="00C06129" w:rsidRPr="00C06129" w:rsidRDefault="00C06129">
            <w:proofErr w:type="spellStart"/>
            <w:r w:rsidRPr="00C06129">
              <w:t>Hungary</w:t>
            </w:r>
            <w:proofErr w:type="spellEnd"/>
          </w:p>
        </w:tc>
        <w:tc>
          <w:tcPr>
            <w:tcW w:w="2253" w:type="dxa"/>
            <w:noWrap/>
            <w:hideMark/>
          </w:tcPr>
          <w:p w14:paraId="4E1CCCF7" w14:textId="77777777" w:rsidR="00C06129" w:rsidRPr="00C06129" w:rsidRDefault="00C06129">
            <w:proofErr w:type="spellStart"/>
            <w:r w:rsidRPr="00C06129">
              <w:t>Eotvos</w:t>
            </w:r>
            <w:proofErr w:type="spellEnd"/>
            <w:r w:rsidRPr="00C06129">
              <w:t xml:space="preserve"> </w:t>
            </w:r>
            <w:proofErr w:type="spellStart"/>
            <w:r w:rsidRPr="00C06129">
              <w:t>Lorand</w:t>
            </w:r>
            <w:proofErr w:type="spellEnd"/>
            <w:r w:rsidRPr="00C06129">
              <w:t xml:space="preserve"> University</w:t>
            </w:r>
          </w:p>
        </w:tc>
        <w:tc>
          <w:tcPr>
            <w:tcW w:w="1155" w:type="dxa"/>
            <w:noWrap/>
            <w:hideMark/>
          </w:tcPr>
          <w:p w14:paraId="41EFFC1E" w14:textId="77777777" w:rsidR="00C06129" w:rsidRPr="00C06129" w:rsidRDefault="00C06129" w:rsidP="00C06129">
            <w:r w:rsidRPr="00C06129">
              <w:t>186</w:t>
            </w:r>
          </w:p>
        </w:tc>
        <w:tc>
          <w:tcPr>
            <w:tcW w:w="960" w:type="dxa"/>
            <w:noWrap/>
            <w:hideMark/>
          </w:tcPr>
          <w:p w14:paraId="2EA7E351" w14:textId="77777777" w:rsidR="00C06129" w:rsidRPr="00C06129" w:rsidRDefault="00C06129" w:rsidP="00C06129">
            <w:r w:rsidRPr="00C06129">
              <w:t>1800</w:t>
            </w:r>
          </w:p>
        </w:tc>
        <w:tc>
          <w:tcPr>
            <w:tcW w:w="1316" w:type="dxa"/>
            <w:noWrap/>
            <w:hideMark/>
          </w:tcPr>
          <w:p w14:paraId="79C85AC9" w14:textId="77777777" w:rsidR="00C06129" w:rsidRPr="00C06129" w:rsidRDefault="00C06129" w:rsidP="00C06129">
            <w:r w:rsidRPr="00C06129">
              <w:t>12</w:t>
            </w:r>
          </w:p>
        </w:tc>
        <w:tc>
          <w:tcPr>
            <w:tcW w:w="1502" w:type="dxa"/>
            <w:noWrap/>
            <w:hideMark/>
          </w:tcPr>
          <w:p w14:paraId="164FD259" w14:textId="77777777" w:rsidR="00C06129" w:rsidRPr="00C06129" w:rsidRDefault="00C06129" w:rsidP="00C06129">
            <w:r w:rsidRPr="00C06129">
              <w:t>50</w:t>
            </w:r>
          </w:p>
        </w:tc>
        <w:tc>
          <w:tcPr>
            <w:tcW w:w="1452" w:type="dxa"/>
            <w:noWrap/>
            <w:hideMark/>
          </w:tcPr>
          <w:p w14:paraId="0F456798" w14:textId="77777777" w:rsidR="00C06129" w:rsidRPr="00C06129" w:rsidRDefault="00C06129" w:rsidP="00C06129">
            <w:r w:rsidRPr="00C06129">
              <w:t>80</w:t>
            </w:r>
          </w:p>
        </w:tc>
        <w:tc>
          <w:tcPr>
            <w:tcW w:w="1175" w:type="dxa"/>
            <w:noWrap/>
            <w:hideMark/>
          </w:tcPr>
          <w:p w14:paraId="74A3DBBA" w14:textId="77777777" w:rsidR="00C06129" w:rsidRPr="00C06129" w:rsidRDefault="00C06129" w:rsidP="00C06129">
            <w:r w:rsidRPr="00C06129">
              <w:t>850</w:t>
            </w:r>
          </w:p>
        </w:tc>
        <w:tc>
          <w:tcPr>
            <w:tcW w:w="960" w:type="dxa"/>
            <w:noWrap/>
            <w:hideMark/>
          </w:tcPr>
          <w:p w14:paraId="4D316089" w14:textId="77777777" w:rsidR="00C06129" w:rsidRPr="00C06129" w:rsidRDefault="00C06129" w:rsidP="00C06129">
            <w:r w:rsidRPr="00C06129">
              <w:t>300</w:t>
            </w:r>
          </w:p>
        </w:tc>
        <w:tc>
          <w:tcPr>
            <w:tcW w:w="960" w:type="dxa"/>
            <w:noWrap/>
            <w:hideMark/>
          </w:tcPr>
          <w:p w14:paraId="7A514C3F" w14:textId="77777777" w:rsidR="00C06129" w:rsidRPr="00C06129" w:rsidRDefault="00C06129" w:rsidP="00C06129">
            <w:r w:rsidRPr="00C06129">
              <w:t>200</w:t>
            </w:r>
          </w:p>
        </w:tc>
        <w:tc>
          <w:tcPr>
            <w:tcW w:w="1420" w:type="dxa"/>
            <w:noWrap/>
            <w:hideMark/>
          </w:tcPr>
          <w:p w14:paraId="1BE6FCFB" w14:textId="77777777" w:rsidR="00C06129" w:rsidRPr="00C06129" w:rsidRDefault="00C06129" w:rsidP="00C06129">
            <w:r w:rsidRPr="00C06129">
              <w:t>100</w:t>
            </w:r>
          </w:p>
        </w:tc>
        <w:tc>
          <w:tcPr>
            <w:tcW w:w="1479" w:type="dxa"/>
            <w:noWrap/>
            <w:hideMark/>
          </w:tcPr>
          <w:p w14:paraId="0783F8D6" w14:textId="77777777" w:rsidR="00C06129" w:rsidRPr="00C06129" w:rsidRDefault="00C06129" w:rsidP="00C06129">
            <w:r w:rsidRPr="00C06129">
              <w:t>200</w:t>
            </w:r>
          </w:p>
        </w:tc>
        <w:tc>
          <w:tcPr>
            <w:tcW w:w="2050" w:type="dxa"/>
            <w:noWrap/>
            <w:hideMark/>
          </w:tcPr>
          <w:p w14:paraId="6CEDE070" w14:textId="77777777" w:rsidR="00C06129" w:rsidRPr="00C06129" w:rsidRDefault="00C06129" w:rsidP="00C06129">
            <w:r w:rsidRPr="00C06129">
              <w:t>35</w:t>
            </w:r>
          </w:p>
        </w:tc>
      </w:tr>
      <w:tr w:rsidR="00C06129" w:rsidRPr="00C06129" w14:paraId="0136A904" w14:textId="77777777" w:rsidTr="00C06129">
        <w:trPr>
          <w:trHeight w:val="288"/>
        </w:trPr>
        <w:tc>
          <w:tcPr>
            <w:tcW w:w="960" w:type="dxa"/>
            <w:noWrap/>
            <w:hideMark/>
          </w:tcPr>
          <w:p w14:paraId="23855F38" w14:textId="77777777" w:rsidR="00C06129" w:rsidRPr="00C06129" w:rsidRDefault="00C06129">
            <w:proofErr w:type="spellStart"/>
            <w:r w:rsidRPr="00C06129">
              <w:t>Hungary</w:t>
            </w:r>
            <w:proofErr w:type="spellEnd"/>
          </w:p>
        </w:tc>
        <w:tc>
          <w:tcPr>
            <w:tcW w:w="2253" w:type="dxa"/>
            <w:noWrap/>
            <w:hideMark/>
          </w:tcPr>
          <w:p w14:paraId="4EA2A65C" w14:textId="77777777" w:rsidR="00C06129" w:rsidRPr="00C06129" w:rsidRDefault="00C06129">
            <w:proofErr w:type="spellStart"/>
            <w:r w:rsidRPr="00C06129">
              <w:t>Eotvos</w:t>
            </w:r>
            <w:proofErr w:type="spellEnd"/>
            <w:r w:rsidRPr="00C06129">
              <w:t xml:space="preserve"> </w:t>
            </w:r>
            <w:proofErr w:type="spellStart"/>
            <w:r w:rsidRPr="00C06129">
              <w:t>Lorand</w:t>
            </w:r>
            <w:proofErr w:type="spellEnd"/>
            <w:r w:rsidRPr="00C06129">
              <w:t xml:space="preserve"> University</w:t>
            </w:r>
          </w:p>
        </w:tc>
        <w:tc>
          <w:tcPr>
            <w:tcW w:w="1155" w:type="dxa"/>
            <w:noWrap/>
            <w:hideMark/>
          </w:tcPr>
          <w:p w14:paraId="50D4E80B" w14:textId="77777777" w:rsidR="00C06129" w:rsidRPr="00C06129" w:rsidRDefault="00C06129" w:rsidP="00C06129">
            <w:r w:rsidRPr="00C06129">
              <w:t>225</w:t>
            </w:r>
          </w:p>
        </w:tc>
        <w:tc>
          <w:tcPr>
            <w:tcW w:w="960" w:type="dxa"/>
            <w:noWrap/>
            <w:hideMark/>
          </w:tcPr>
          <w:p w14:paraId="12D6D8EC" w14:textId="77777777" w:rsidR="00C06129" w:rsidRPr="00C06129" w:rsidRDefault="00C06129" w:rsidP="00C06129">
            <w:r w:rsidRPr="00C06129">
              <w:t>2000</w:t>
            </w:r>
          </w:p>
        </w:tc>
        <w:tc>
          <w:tcPr>
            <w:tcW w:w="1316" w:type="dxa"/>
            <w:noWrap/>
            <w:hideMark/>
          </w:tcPr>
          <w:p w14:paraId="574C90ED" w14:textId="77777777" w:rsidR="00C06129" w:rsidRPr="00C06129" w:rsidRDefault="00C06129" w:rsidP="00C06129">
            <w:r w:rsidRPr="00C06129">
              <w:t>15</w:t>
            </w:r>
          </w:p>
        </w:tc>
        <w:tc>
          <w:tcPr>
            <w:tcW w:w="1502" w:type="dxa"/>
            <w:noWrap/>
            <w:hideMark/>
          </w:tcPr>
          <w:p w14:paraId="2F60C0F8" w14:textId="77777777" w:rsidR="00C06129" w:rsidRPr="00C06129" w:rsidRDefault="00C06129" w:rsidP="00C06129">
            <w:r w:rsidRPr="00C06129">
              <w:t>60</w:t>
            </w:r>
          </w:p>
        </w:tc>
        <w:tc>
          <w:tcPr>
            <w:tcW w:w="1452" w:type="dxa"/>
            <w:noWrap/>
            <w:hideMark/>
          </w:tcPr>
          <w:p w14:paraId="2DD7C103" w14:textId="77777777" w:rsidR="00C06129" w:rsidRPr="00C06129" w:rsidRDefault="00C06129" w:rsidP="00C06129">
            <w:r w:rsidRPr="00C06129">
              <w:t>85</w:t>
            </w:r>
          </w:p>
        </w:tc>
        <w:tc>
          <w:tcPr>
            <w:tcW w:w="1175" w:type="dxa"/>
            <w:noWrap/>
            <w:hideMark/>
          </w:tcPr>
          <w:p w14:paraId="49145E8A" w14:textId="77777777" w:rsidR="00C06129" w:rsidRPr="00C06129" w:rsidRDefault="00C06129" w:rsidP="00C06129">
            <w:r w:rsidRPr="00C06129">
              <w:t>850</w:t>
            </w:r>
          </w:p>
        </w:tc>
        <w:tc>
          <w:tcPr>
            <w:tcW w:w="960" w:type="dxa"/>
            <w:noWrap/>
            <w:hideMark/>
          </w:tcPr>
          <w:p w14:paraId="2D7BB4CB" w14:textId="77777777" w:rsidR="00C06129" w:rsidRPr="00C06129" w:rsidRDefault="00C06129" w:rsidP="00C06129">
            <w:r w:rsidRPr="00C06129">
              <w:t>350</w:t>
            </w:r>
          </w:p>
        </w:tc>
        <w:tc>
          <w:tcPr>
            <w:tcW w:w="960" w:type="dxa"/>
            <w:noWrap/>
            <w:hideMark/>
          </w:tcPr>
          <w:p w14:paraId="7DD38F5B" w14:textId="77777777" w:rsidR="00C06129" w:rsidRPr="00C06129" w:rsidRDefault="00C06129" w:rsidP="00C06129">
            <w:r w:rsidRPr="00C06129">
              <w:t>200</w:t>
            </w:r>
          </w:p>
        </w:tc>
        <w:tc>
          <w:tcPr>
            <w:tcW w:w="1420" w:type="dxa"/>
            <w:noWrap/>
            <w:hideMark/>
          </w:tcPr>
          <w:p w14:paraId="382F9E6E" w14:textId="77777777" w:rsidR="00C06129" w:rsidRPr="00C06129" w:rsidRDefault="00C06129" w:rsidP="00C06129">
            <w:r w:rsidRPr="00C06129">
              <w:t>100</w:t>
            </w:r>
          </w:p>
        </w:tc>
        <w:tc>
          <w:tcPr>
            <w:tcW w:w="1479" w:type="dxa"/>
            <w:noWrap/>
            <w:hideMark/>
          </w:tcPr>
          <w:p w14:paraId="15DDABEB" w14:textId="77777777" w:rsidR="00C06129" w:rsidRPr="00C06129" w:rsidRDefault="00C06129" w:rsidP="00C06129">
            <w:r w:rsidRPr="00C06129">
              <w:t>150</w:t>
            </w:r>
          </w:p>
        </w:tc>
        <w:tc>
          <w:tcPr>
            <w:tcW w:w="2050" w:type="dxa"/>
            <w:noWrap/>
            <w:hideMark/>
          </w:tcPr>
          <w:p w14:paraId="7419148F" w14:textId="77777777" w:rsidR="00C06129" w:rsidRPr="00C06129" w:rsidRDefault="00C06129" w:rsidP="00C06129">
            <w:r w:rsidRPr="00C06129">
              <w:t>35</w:t>
            </w:r>
          </w:p>
        </w:tc>
      </w:tr>
      <w:tr w:rsidR="00C06129" w:rsidRPr="00C06129" w14:paraId="17801E1B" w14:textId="77777777" w:rsidTr="00C06129">
        <w:trPr>
          <w:trHeight w:val="288"/>
        </w:trPr>
        <w:tc>
          <w:tcPr>
            <w:tcW w:w="960" w:type="dxa"/>
            <w:noWrap/>
            <w:hideMark/>
          </w:tcPr>
          <w:p w14:paraId="28FEA3B2" w14:textId="77777777" w:rsidR="00C06129" w:rsidRPr="00C06129" w:rsidRDefault="00C06129">
            <w:proofErr w:type="spellStart"/>
            <w:r w:rsidRPr="00C06129">
              <w:t>Hungary</w:t>
            </w:r>
            <w:proofErr w:type="spellEnd"/>
          </w:p>
        </w:tc>
        <w:tc>
          <w:tcPr>
            <w:tcW w:w="2253" w:type="dxa"/>
            <w:noWrap/>
            <w:hideMark/>
          </w:tcPr>
          <w:p w14:paraId="4BDAA1B5" w14:textId="77777777" w:rsidR="00C06129" w:rsidRPr="00C06129" w:rsidRDefault="00C06129">
            <w:proofErr w:type="spellStart"/>
            <w:r w:rsidRPr="00C06129">
              <w:t>Eotvos</w:t>
            </w:r>
            <w:proofErr w:type="spellEnd"/>
            <w:r w:rsidRPr="00C06129">
              <w:t xml:space="preserve"> </w:t>
            </w:r>
            <w:proofErr w:type="spellStart"/>
            <w:r w:rsidRPr="00C06129">
              <w:t>Lorand</w:t>
            </w:r>
            <w:proofErr w:type="spellEnd"/>
            <w:r w:rsidRPr="00C06129">
              <w:t xml:space="preserve"> University</w:t>
            </w:r>
          </w:p>
        </w:tc>
        <w:tc>
          <w:tcPr>
            <w:tcW w:w="1155" w:type="dxa"/>
            <w:noWrap/>
            <w:hideMark/>
          </w:tcPr>
          <w:p w14:paraId="1D7A6B05" w14:textId="77777777" w:rsidR="00C06129" w:rsidRPr="00C06129" w:rsidRDefault="00C06129" w:rsidP="00C06129">
            <w:r w:rsidRPr="00C06129">
              <w:t>666</w:t>
            </w:r>
          </w:p>
        </w:tc>
        <w:tc>
          <w:tcPr>
            <w:tcW w:w="960" w:type="dxa"/>
            <w:noWrap/>
            <w:hideMark/>
          </w:tcPr>
          <w:p w14:paraId="7C685AE8" w14:textId="77777777" w:rsidR="00C06129" w:rsidRPr="00C06129" w:rsidRDefault="00C06129" w:rsidP="00C06129">
            <w:r w:rsidRPr="00C06129">
              <w:t>3000</w:t>
            </w:r>
          </w:p>
        </w:tc>
        <w:tc>
          <w:tcPr>
            <w:tcW w:w="1316" w:type="dxa"/>
            <w:noWrap/>
            <w:hideMark/>
          </w:tcPr>
          <w:p w14:paraId="4A746A0C" w14:textId="77777777" w:rsidR="00C06129" w:rsidRPr="00C06129" w:rsidRDefault="00C06129" w:rsidP="00C06129">
            <w:r w:rsidRPr="00C06129">
              <w:t>10</w:t>
            </w:r>
          </w:p>
        </w:tc>
        <w:tc>
          <w:tcPr>
            <w:tcW w:w="1502" w:type="dxa"/>
            <w:noWrap/>
            <w:hideMark/>
          </w:tcPr>
          <w:p w14:paraId="6F151A42" w14:textId="77777777" w:rsidR="00C06129" w:rsidRPr="00C06129" w:rsidRDefault="00C06129" w:rsidP="00C06129">
            <w:r w:rsidRPr="00C06129">
              <w:t>75</w:t>
            </w:r>
          </w:p>
        </w:tc>
        <w:tc>
          <w:tcPr>
            <w:tcW w:w="1452" w:type="dxa"/>
            <w:noWrap/>
            <w:hideMark/>
          </w:tcPr>
          <w:p w14:paraId="179D5642" w14:textId="77777777" w:rsidR="00C06129" w:rsidRPr="00C06129" w:rsidRDefault="00C06129" w:rsidP="00C06129">
            <w:r w:rsidRPr="00C06129">
              <w:t>90</w:t>
            </w:r>
          </w:p>
        </w:tc>
        <w:tc>
          <w:tcPr>
            <w:tcW w:w="1175" w:type="dxa"/>
            <w:noWrap/>
            <w:hideMark/>
          </w:tcPr>
          <w:p w14:paraId="0A02D442" w14:textId="77777777" w:rsidR="00C06129" w:rsidRPr="00C06129" w:rsidRDefault="00C06129" w:rsidP="00C06129">
            <w:r w:rsidRPr="00C06129">
              <w:t>700</w:t>
            </w:r>
          </w:p>
        </w:tc>
        <w:tc>
          <w:tcPr>
            <w:tcW w:w="960" w:type="dxa"/>
            <w:noWrap/>
            <w:hideMark/>
          </w:tcPr>
          <w:p w14:paraId="299596E2" w14:textId="77777777" w:rsidR="00C06129" w:rsidRPr="00C06129" w:rsidRDefault="00C06129" w:rsidP="00C06129">
            <w:r w:rsidRPr="00C06129">
              <w:t>350</w:t>
            </w:r>
          </w:p>
        </w:tc>
        <w:tc>
          <w:tcPr>
            <w:tcW w:w="960" w:type="dxa"/>
            <w:noWrap/>
            <w:hideMark/>
          </w:tcPr>
          <w:p w14:paraId="6ACA2AB3" w14:textId="77777777" w:rsidR="00C06129" w:rsidRPr="00C06129" w:rsidRDefault="00C06129" w:rsidP="00C06129">
            <w:r w:rsidRPr="00C06129">
              <w:t>150</w:t>
            </w:r>
          </w:p>
        </w:tc>
        <w:tc>
          <w:tcPr>
            <w:tcW w:w="1420" w:type="dxa"/>
            <w:noWrap/>
            <w:hideMark/>
          </w:tcPr>
          <w:p w14:paraId="68D5039F" w14:textId="77777777" w:rsidR="00C06129" w:rsidRPr="00C06129" w:rsidRDefault="00C06129" w:rsidP="00C06129">
            <w:r w:rsidRPr="00C06129">
              <w:t>50</w:t>
            </w:r>
          </w:p>
        </w:tc>
        <w:tc>
          <w:tcPr>
            <w:tcW w:w="1479" w:type="dxa"/>
            <w:noWrap/>
            <w:hideMark/>
          </w:tcPr>
          <w:p w14:paraId="4EF8C87F" w14:textId="77777777" w:rsidR="00C06129" w:rsidRPr="00C06129" w:rsidRDefault="00C06129" w:rsidP="00C06129">
            <w:r w:rsidRPr="00C06129">
              <w:t>200</w:t>
            </w:r>
          </w:p>
        </w:tc>
        <w:tc>
          <w:tcPr>
            <w:tcW w:w="2050" w:type="dxa"/>
            <w:noWrap/>
            <w:hideMark/>
          </w:tcPr>
          <w:p w14:paraId="393092E5" w14:textId="77777777" w:rsidR="00C06129" w:rsidRPr="00C06129" w:rsidRDefault="00C06129" w:rsidP="00C06129">
            <w:r w:rsidRPr="00C06129">
              <w:t>30</w:t>
            </w:r>
          </w:p>
        </w:tc>
      </w:tr>
    </w:tbl>
    <w:p w14:paraId="03F9DDD8" w14:textId="77777777" w:rsidR="008331D2" w:rsidRDefault="008331D2" w:rsidP="00572293"/>
    <w:p w14:paraId="1515AAE6" w14:textId="77777777" w:rsidR="00A45215" w:rsidRDefault="00A45215" w:rsidP="00572293"/>
    <w:p w14:paraId="61FC90B3" w14:textId="623ABF41" w:rsidR="00A45215" w:rsidRPr="00D41360" w:rsidRDefault="00A45215" w:rsidP="00572293">
      <w:r>
        <w:t>Za ponavljana sveučilišta je svaki put stavio isti link kao i smjerove na sveučilištu.</w:t>
      </w:r>
    </w:p>
    <w:p w14:paraId="6B326686" w14:textId="77777777" w:rsidR="00572293" w:rsidRPr="00D41360" w:rsidRDefault="00572293" w:rsidP="00572293"/>
    <w:p w14:paraId="07941C4B" w14:textId="77777777" w:rsidR="00572293" w:rsidRPr="00D41360" w:rsidRDefault="00572293" w:rsidP="00572293">
      <w:r w:rsidRPr="00D41360">
        <w:t xml:space="preserve">To je bilo do </w:t>
      </w:r>
      <w:proofErr w:type="spellStart"/>
      <w:r w:rsidRPr="00D41360">
        <w:t>rankinga</w:t>
      </w:r>
      <w:proofErr w:type="spellEnd"/>
      <w:r w:rsidRPr="00D41360">
        <w:t xml:space="preserve"> 350. Uvidjevši da puno ponavlja sveučilišta odlučujemo mu dati izvor od kojeg će uzimati </w:t>
      </w:r>
      <w:proofErr w:type="spellStart"/>
      <w:r w:rsidRPr="00D41360">
        <w:t>rankinge</w:t>
      </w:r>
      <w:proofErr w:type="spellEnd"/>
      <w:r w:rsidRPr="00D41360">
        <w:t xml:space="preserve"> sveučilišta:</w:t>
      </w:r>
    </w:p>
    <w:p w14:paraId="580E153A" w14:textId="77777777" w:rsidR="00572293" w:rsidRPr="00D41360" w:rsidRDefault="00572293" w:rsidP="00572293">
      <w:r w:rsidRPr="00D41360">
        <w:rPr>
          <w:noProof/>
        </w:rPr>
        <w:drawing>
          <wp:inline distT="0" distB="0" distL="0" distR="0" wp14:anchorId="0ED55A6B" wp14:editId="29FA8427">
            <wp:extent cx="5972810" cy="3418840"/>
            <wp:effectExtent l="0" t="0" r="8890" b="0"/>
            <wp:docPr id="1717959868" name="Slika 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59868" name="Slika 1" descr="Slika na kojoj se prikazuje tekst, snimka zaslona, Font, broj&#10;&#10;Opis je automatski generiran"/>
                    <pic:cNvPicPr/>
                  </pic:nvPicPr>
                  <pic:blipFill>
                    <a:blip r:embed="rId54"/>
                    <a:stretch>
                      <a:fillRect/>
                    </a:stretch>
                  </pic:blipFill>
                  <pic:spPr>
                    <a:xfrm>
                      <a:off x="0" y="0"/>
                      <a:ext cx="5972810" cy="3418840"/>
                    </a:xfrm>
                    <a:prstGeom prst="rect">
                      <a:avLst/>
                    </a:prstGeom>
                  </pic:spPr>
                </pic:pic>
              </a:graphicData>
            </a:graphic>
          </wp:inline>
        </w:drawing>
      </w:r>
    </w:p>
    <w:p w14:paraId="1EFFFF5F" w14:textId="77777777" w:rsidR="00572293" w:rsidRPr="00D41360" w:rsidRDefault="00572293" w:rsidP="00572293"/>
    <w:p w14:paraId="0DCE4205" w14:textId="77777777" w:rsidR="00572293" w:rsidRPr="00D41360" w:rsidRDefault="00572293" w:rsidP="00572293"/>
    <w:p w14:paraId="4C4AEA4D" w14:textId="77777777" w:rsidR="00572293" w:rsidRPr="00D41360" w:rsidRDefault="00572293" w:rsidP="00572293"/>
    <w:p w14:paraId="2F5143D0" w14:textId="77777777" w:rsidR="00572293" w:rsidRDefault="00572293" w:rsidP="00572293">
      <w:r w:rsidRPr="00D41360">
        <w:rPr>
          <w:noProof/>
        </w:rPr>
        <w:lastRenderedPageBreak/>
        <w:drawing>
          <wp:inline distT="0" distB="0" distL="0" distR="0" wp14:anchorId="0AACA3E0" wp14:editId="1C178016">
            <wp:extent cx="5972810" cy="2288540"/>
            <wp:effectExtent l="0" t="0" r="8890" b="0"/>
            <wp:docPr id="1288275265" name="Slika 1" descr="Slika na kojoj se prikazuje tekst, snimka zaslona, broj,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75265" name="Slika 1" descr="Slika na kojoj se prikazuje tekst, snimka zaslona, broj, paralelno&#10;&#10;Opis je automatski generiran"/>
                    <pic:cNvPicPr/>
                  </pic:nvPicPr>
                  <pic:blipFill>
                    <a:blip r:embed="rId55"/>
                    <a:stretch>
                      <a:fillRect/>
                    </a:stretch>
                  </pic:blipFill>
                  <pic:spPr>
                    <a:xfrm>
                      <a:off x="0" y="0"/>
                      <a:ext cx="5972810" cy="2288540"/>
                    </a:xfrm>
                    <a:prstGeom prst="rect">
                      <a:avLst/>
                    </a:prstGeom>
                  </pic:spPr>
                </pic:pic>
              </a:graphicData>
            </a:graphic>
          </wp:inline>
        </w:drawing>
      </w:r>
    </w:p>
    <w:p w14:paraId="1FCCFDE8" w14:textId="77777777" w:rsidR="00BB020E" w:rsidRPr="00D41360" w:rsidRDefault="00BB020E" w:rsidP="00572293"/>
    <w:p w14:paraId="5BA3520F" w14:textId="34474D62" w:rsidR="00572293" w:rsidRPr="00D41360" w:rsidRDefault="00572293" w:rsidP="00572293">
      <w:r w:rsidRPr="00D41360">
        <w:t xml:space="preserve">Daje u potpunosti različita sveučilišta od onih koja su navedena na stranici. Misleći da možda nije dovoljno dobro specificiran </w:t>
      </w:r>
      <w:proofErr w:type="spellStart"/>
      <w:r w:rsidRPr="00D41360">
        <w:t>prompt</w:t>
      </w:r>
      <w:proofErr w:type="spellEnd"/>
      <w:r w:rsidRPr="00D41360">
        <w:t xml:space="preserve"> (nedovoljno </w:t>
      </w:r>
      <w:proofErr w:type="spellStart"/>
      <w:r w:rsidRPr="00D41360">
        <w:t>specifirano</w:t>
      </w:r>
      <w:proofErr w:type="spellEnd"/>
      <w:r w:rsidRPr="00D41360">
        <w:t xml:space="preserve"> šta označava 350) ponavljamo ga s dodatkom da pogleda prema </w:t>
      </w:r>
      <w:proofErr w:type="spellStart"/>
      <w:r w:rsidRPr="00D41360">
        <w:t>world</w:t>
      </w:r>
      <w:proofErr w:type="spellEnd"/>
      <w:r w:rsidRPr="00D41360">
        <w:t xml:space="preserve"> </w:t>
      </w:r>
      <w:proofErr w:type="spellStart"/>
      <w:r w:rsidRPr="00D41360">
        <w:t>rank</w:t>
      </w:r>
      <w:proofErr w:type="spellEnd"/>
      <w:r w:rsidR="00BB020E">
        <w:t>-u</w:t>
      </w:r>
      <w:r w:rsidRPr="00D41360">
        <w:t xml:space="preserve"> koji je prvi paramet</w:t>
      </w:r>
      <w:r w:rsidR="00BB020E">
        <w:t>a</w:t>
      </w:r>
      <w:r w:rsidRPr="00D41360">
        <w:t>r u tablici.</w:t>
      </w:r>
    </w:p>
    <w:p w14:paraId="238FFEF0" w14:textId="77777777" w:rsidR="00572293" w:rsidRPr="00D41360" w:rsidRDefault="00572293" w:rsidP="00572293"/>
    <w:p w14:paraId="66340FD5" w14:textId="77777777" w:rsidR="00572293" w:rsidRPr="00D41360" w:rsidRDefault="00572293" w:rsidP="00572293"/>
    <w:p w14:paraId="765045A1" w14:textId="77777777" w:rsidR="00572293" w:rsidRDefault="00572293" w:rsidP="00572293">
      <w:r w:rsidRPr="00D41360">
        <w:rPr>
          <w:noProof/>
        </w:rPr>
        <w:drawing>
          <wp:inline distT="0" distB="0" distL="0" distR="0" wp14:anchorId="4C99948F" wp14:editId="3AE51BDC">
            <wp:extent cx="5972810" cy="3430270"/>
            <wp:effectExtent l="0" t="0" r="8890" b="0"/>
            <wp:docPr id="1821306451" name="Slika 1" descr="Slika na kojoj se prikazuje tekst, snimka zaslona, broj,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06451" name="Slika 1" descr="Slika na kojoj se prikazuje tekst, snimka zaslona, broj, Font&#10;&#10;Opis je automatski generiran"/>
                    <pic:cNvPicPr/>
                  </pic:nvPicPr>
                  <pic:blipFill>
                    <a:blip r:embed="rId56"/>
                    <a:stretch>
                      <a:fillRect/>
                    </a:stretch>
                  </pic:blipFill>
                  <pic:spPr>
                    <a:xfrm>
                      <a:off x="0" y="0"/>
                      <a:ext cx="5972810" cy="3430270"/>
                    </a:xfrm>
                    <a:prstGeom prst="rect">
                      <a:avLst/>
                    </a:prstGeom>
                  </pic:spPr>
                </pic:pic>
              </a:graphicData>
            </a:graphic>
          </wp:inline>
        </w:drawing>
      </w:r>
    </w:p>
    <w:p w14:paraId="32F171B5" w14:textId="77777777" w:rsidR="009A5268" w:rsidRPr="00D41360" w:rsidRDefault="009A5268" w:rsidP="00572293"/>
    <w:p w14:paraId="008C16DF" w14:textId="77777777" w:rsidR="00572293" w:rsidRPr="00D41360" w:rsidRDefault="00572293" w:rsidP="00572293">
      <w:r w:rsidRPr="00D41360">
        <w:rPr>
          <w:noProof/>
        </w:rPr>
        <w:drawing>
          <wp:inline distT="0" distB="0" distL="0" distR="0" wp14:anchorId="026AAA48" wp14:editId="51133A16">
            <wp:extent cx="5972810" cy="262255"/>
            <wp:effectExtent l="0" t="0" r="8890" b="4445"/>
            <wp:docPr id="455033170"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3170" name=""/>
                    <pic:cNvPicPr/>
                  </pic:nvPicPr>
                  <pic:blipFill>
                    <a:blip r:embed="rId57"/>
                    <a:stretch>
                      <a:fillRect/>
                    </a:stretch>
                  </pic:blipFill>
                  <pic:spPr>
                    <a:xfrm>
                      <a:off x="0" y="0"/>
                      <a:ext cx="5972810" cy="262255"/>
                    </a:xfrm>
                    <a:prstGeom prst="rect">
                      <a:avLst/>
                    </a:prstGeom>
                  </pic:spPr>
                </pic:pic>
              </a:graphicData>
            </a:graphic>
          </wp:inline>
        </w:drawing>
      </w:r>
    </w:p>
    <w:p w14:paraId="4D7CE26A" w14:textId="4C2EA757" w:rsidR="00620B2D" w:rsidRDefault="00572293" w:rsidP="00572293">
      <w:r w:rsidRPr="00D41360">
        <w:t xml:space="preserve">Opet nije dobro posložio sveučilišta, čak je i u odnosu na prethodni </w:t>
      </w:r>
      <w:proofErr w:type="spellStart"/>
      <w:r w:rsidRPr="00D41360">
        <w:t>prompt</w:t>
      </w:r>
      <w:proofErr w:type="spellEnd"/>
      <w:r w:rsidRPr="00D41360">
        <w:t xml:space="preserve"> drugačije posložio sveučilišta i dalje </w:t>
      </w:r>
      <w:r w:rsidR="00A1767E">
        <w:t>netočno</w:t>
      </w:r>
      <w:r w:rsidRPr="00D41360">
        <w:t xml:space="preserve">. Iako je </w:t>
      </w:r>
      <w:r w:rsidR="00A1767E">
        <w:t>netočno</w:t>
      </w:r>
      <w:r w:rsidRPr="00D41360">
        <w:t xml:space="preserve"> posložio sveučilišta ona i dalje postoje na danoj stranici.</w:t>
      </w:r>
    </w:p>
    <w:p w14:paraId="519FEF1B" w14:textId="77777777" w:rsidR="00A45215" w:rsidRDefault="00A45215" w:rsidP="00572293"/>
    <w:p w14:paraId="70745CA3" w14:textId="0608A786" w:rsidR="00A45215" w:rsidRPr="00A45215" w:rsidRDefault="00A45215" w:rsidP="00572293">
      <w:pPr>
        <w:rPr>
          <w:b/>
          <w:bCs/>
        </w:rPr>
      </w:pPr>
      <w:r w:rsidRPr="00A45215">
        <w:rPr>
          <w:b/>
          <w:bCs/>
        </w:rPr>
        <w:t>VIZUALIZACIJE</w:t>
      </w:r>
    </w:p>
    <w:p w14:paraId="4B06DB4B" w14:textId="77777777" w:rsidR="00620B2D" w:rsidRPr="00D41360" w:rsidRDefault="00620B2D" w:rsidP="00572293">
      <w:pPr>
        <w:pStyle w:val="Tijeloteksta"/>
        <w:ind w:left="0"/>
      </w:pPr>
    </w:p>
    <w:p w14:paraId="61179D77" w14:textId="77777777" w:rsidR="00BB0DA6" w:rsidRPr="00D41360" w:rsidRDefault="00620B2D" w:rsidP="006D00C5">
      <w:pPr>
        <w:pStyle w:val="Naslov1"/>
      </w:pPr>
      <w:r w:rsidRPr="00D41360">
        <w:br w:type="page"/>
      </w:r>
      <w:bookmarkStart w:id="1" w:name="_Toc179183547"/>
      <w:r w:rsidRPr="00D41360">
        <w:lastRenderedPageBreak/>
        <w:t>Tehničke značajke</w:t>
      </w:r>
      <w:bookmarkEnd w:id="1"/>
    </w:p>
    <w:p w14:paraId="6200DA89" w14:textId="77777777" w:rsidR="00620B2D" w:rsidRPr="00D41360" w:rsidRDefault="00620B2D" w:rsidP="00620B2D">
      <w:pPr>
        <w:pStyle w:val="Tijeloteksta"/>
      </w:pPr>
    </w:p>
    <w:p w14:paraId="55CCA0B8" w14:textId="77777777" w:rsidR="00620B2D" w:rsidRPr="00D41360" w:rsidRDefault="00620B2D" w:rsidP="00620B2D">
      <w:pPr>
        <w:pStyle w:val="Tijeloteksta"/>
      </w:pPr>
    </w:p>
    <w:p w14:paraId="263EA2B7" w14:textId="77777777" w:rsidR="004D0BEF" w:rsidRPr="00D41360" w:rsidRDefault="00A55A74" w:rsidP="00A55A74">
      <w:pPr>
        <w:pStyle w:val="Naslov1"/>
      </w:pPr>
      <w:r w:rsidRPr="00D41360">
        <w:br w:type="page"/>
      </w:r>
      <w:bookmarkStart w:id="2" w:name="_Toc179183548"/>
      <w:r w:rsidR="00620B2D" w:rsidRPr="00D41360">
        <w:lastRenderedPageBreak/>
        <w:t>Upute za korištenje</w:t>
      </w:r>
      <w:bookmarkEnd w:id="2"/>
    </w:p>
    <w:p w14:paraId="4BF50139" w14:textId="77777777" w:rsidR="00A55A74" w:rsidRPr="00D41360" w:rsidRDefault="00A55A74" w:rsidP="00A55A74">
      <w:pPr>
        <w:pStyle w:val="Tijeloteksta"/>
      </w:pPr>
    </w:p>
    <w:p w14:paraId="113CD122" w14:textId="77777777" w:rsidR="00A55A74" w:rsidRPr="00D41360" w:rsidRDefault="00A55A74" w:rsidP="00A55A74">
      <w:pPr>
        <w:pStyle w:val="Tijeloteksta"/>
      </w:pPr>
    </w:p>
    <w:p w14:paraId="652FCEA1" w14:textId="77777777" w:rsidR="00A55A74" w:rsidRPr="00A55A74" w:rsidRDefault="00A55A74" w:rsidP="00A55A74">
      <w:pPr>
        <w:pStyle w:val="Naslov1"/>
      </w:pPr>
      <w:r w:rsidRPr="00D41360">
        <w:br w:type="page"/>
      </w:r>
      <w:bookmarkStart w:id="3" w:name="_Toc179183549"/>
      <w:r w:rsidRPr="00D41360">
        <w:lastRenderedPageBreak/>
        <w:t>Literatura</w:t>
      </w:r>
      <w:bookmarkEnd w:id="3"/>
    </w:p>
    <w:sectPr w:rsidR="00A55A74" w:rsidRPr="00A55A74"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FDE5DB" w14:textId="77777777" w:rsidR="00EA74C4" w:rsidRPr="00D41360" w:rsidRDefault="00EA74C4">
      <w:r w:rsidRPr="00D41360">
        <w:separator/>
      </w:r>
    </w:p>
  </w:endnote>
  <w:endnote w:type="continuationSeparator" w:id="0">
    <w:p w14:paraId="4B62F60F" w14:textId="77777777" w:rsidR="00EA74C4" w:rsidRPr="00D41360" w:rsidRDefault="00EA74C4">
      <w:r w:rsidRPr="00D4136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10E2F" w:rsidRPr="00D41360" w14:paraId="03529624" w14:textId="77777777">
      <w:tc>
        <w:tcPr>
          <w:tcW w:w="3162" w:type="dxa"/>
          <w:tcBorders>
            <w:top w:val="nil"/>
            <w:left w:val="nil"/>
            <w:bottom w:val="nil"/>
            <w:right w:val="nil"/>
          </w:tcBorders>
        </w:tcPr>
        <w:p w14:paraId="24CEBA4E" w14:textId="77777777" w:rsidR="00A10E2F" w:rsidRPr="00D41360" w:rsidRDefault="00A10E2F">
          <w:pPr>
            <w:ind w:right="360"/>
          </w:pPr>
          <w:r w:rsidRPr="00D41360">
            <w:t>FER  - Projekt</w:t>
          </w:r>
        </w:p>
      </w:tc>
      <w:tc>
        <w:tcPr>
          <w:tcW w:w="3162" w:type="dxa"/>
          <w:tcBorders>
            <w:top w:val="nil"/>
            <w:left w:val="nil"/>
            <w:bottom w:val="nil"/>
            <w:right w:val="nil"/>
          </w:tcBorders>
        </w:tcPr>
        <w:p w14:paraId="29CE0B18" w14:textId="7760182D" w:rsidR="00A10E2F" w:rsidRPr="00D41360" w:rsidRDefault="00A10E2F">
          <w:pPr>
            <w:jc w:val="center"/>
          </w:pPr>
          <w:r w:rsidRPr="00D41360">
            <w:sym w:font="Symbol" w:char="F0D3"/>
          </w:r>
          <w:r w:rsidRPr="00D41360">
            <w:t xml:space="preserve">FER, </w:t>
          </w:r>
          <w:r w:rsidRPr="00D41360">
            <w:fldChar w:fldCharType="begin"/>
          </w:r>
          <w:r w:rsidRPr="00D41360">
            <w:instrText xml:space="preserve"> DATE \@ "yyyy" </w:instrText>
          </w:r>
          <w:r w:rsidRPr="00D41360">
            <w:fldChar w:fldCharType="separate"/>
          </w:r>
          <w:r w:rsidR="00A45215">
            <w:rPr>
              <w:noProof/>
            </w:rPr>
            <w:t>2025</w:t>
          </w:r>
          <w:r w:rsidRPr="00D41360">
            <w:fldChar w:fldCharType="end"/>
          </w:r>
        </w:p>
      </w:tc>
      <w:tc>
        <w:tcPr>
          <w:tcW w:w="3162" w:type="dxa"/>
          <w:tcBorders>
            <w:top w:val="nil"/>
            <w:left w:val="nil"/>
            <w:bottom w:val="nil"/>
            <w:right w:val="nil"/>
          </w:tcBorders>
        </w:tcPr>
        <w:p w14:paraId="608C5981" w14:textId="77777777" w:rsidR="00A10E2F" w:rsidRPr="00D41360" w:rsidRDefault="00A10E2F">
          <w:pPr>
            <w:jc w:val="right"/>
          </w:pPr>
          <w:r w:rsidRPr="00D41360">
            <w:t xml:space="preserve">Stranica </w:t>
          </w:r>
          <w:r w:rsidRPr="00D41360">
            <w:rPr>
              <w:rStyle w:val="Brojstranice"/>
            </w:rPr>
            <w:fldChar w:fldCharType="begin"/>
          </w:r>
          <w:r w:rsidRPr="00D41360">
            <w:rPr>
              <w:rStyle w:val="Brojstranice"/>
            </w:rPr>
            <w:instrText xml:space="preserve"> PAGE </w:instrText>
          </w:r>
          <w:r w:rsidRPr="00D41360">
            <w:rPr>
              <w:rStyle w:val="Brojstranice"/>
            </w:rPr>
            <w:fldChar w:fldCharType="separate"/>
          </w:r>
          <w:r w:rsidRPr="00D41360">
            <w:rPr>
              <w:rStyle w:val="Brojstranice"/>
            </w:rPr>
            <w:t>3</w:t>
          </w:r>
          <w:r w:rsidRPr="00D41360">
            <w:rPr>
              <w:rStyle w:val="Brojstranice"/>
            </w:rPr>
            <w:fldChar w:fldCharType="end"/>
          </w:r>
          <w:r w:rsidRPr="00D41360">
            <w:rPr>
              <w:rStyle w:val="Brojstranice"/>
            </w:rPr>
            <w:t xml:space="preserve"> od </w:t>
          </w:r>
          <w:r w:rsidRPr="00D41360">
            <w:rPr>
              <w:rStyle w:val="Brojstranice"/>
            </w:rPr>
            <w:fldChar w:fldCharType="begin"/>
          </w:r>
          <w:r w:rsidRPr="00D41360">
            <w:rPr>
              <w:rStyle w:val="Brojstranice"/>
            </w:rPr>
            <w:instrText xml:space="preserve"> NUMPAGES  \* MERGEFORMAT </w:instrText>
          </w:r>
          <w:r w:rsidRPr="00D41360">
            <w:rPr>
              <w:rStyle w:val="Brojstranice"/>
            </w:rPr>
            <w:fldChar w:fldCharType="separate"/>
          </w:r>
          <w:r w:rsidRPr="00D41360">
            <w:rPr>
              <w:rStyle w:val="Brojstranice"/>
            </w:rPr>
            <w:t>7</w:t>
          </w:r>
          <w:r w:rsidRPr="00D41360">
            <w:rPr>
              <w:rStyle w:val="Brojstranice"/>
            </w:rPr>
            <w:fldChar w:fldCharType="end"/>
          </w:r>
        </w:p>
      </w:tc>
    </w:tr>
  </w:tbl>
  <w:p w14:paraId="12568240" w14:textId="77777777" w:rsidR="00A10E2F" w:rsidRPr="00D41360" w:rsidRDefault="00A10E2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7747E9" w14:textId="77777777" w:rsidR="00EA74C4" w:rsidRPr="00D41360" w:rsidRDefault="00EA74C4">
      <w:r w:rsidRPr="00D41360">
        <w:separator/>
      </w:r>
    </w:p>
  </w:footnote>
  <w:footnote w:type="continuationSeparator" w:id="0">
    <w:p w14:paraId="7E755BC9" w14:textId="77777777" w:rsidR="00EA74C4" w:rsidRPr="00D41360" w:rsidRDefault="00EA74C4">
      <w:r w:rsidRPr="00D4136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10E2F" w:rsidRPr="00D41360" w14:paraId="0C24682B" w14:textId="77777777">
      <w:tc>
        <w:tcPr>
          <w:tcW w:w="6379" w:type="dxa"/>
        </w:tcPr>
        <w:p w14:paraId="5F3FF128" w14:textId="1ADD3A2A" w:rsidR="00A10E2F" w:rsidRPr="00D41360" w:rsidRDefault="00014593">
          <w:proofErr w:type="spellStart"/>
          <w:r>
            <w:t>UniMatch</w:t>
          </w:r>
          <w:proofErr w:type="spellEnd"/>
        </w:p>
      </w:tc>
      <w:tc>
        <w:tcPr>
          <w:tcW w:w="3179" w:type="dxa"/>
        </w:tcPr>
        <w:p w14:paraId="331372B5" w14:textId="78EAF88E" w:rsidR="00A10E2F" w:rsidRPr="00D41360" w:rsidRDefault="00A10E2F">
          <w:pPr>
            <w:tabs>
              <w:tab w:val="left" w:pos="1135"/>
            </w:tabs>
            <w:spacing w:before="40"/>
            <w:ind w:right="68"/>
          </w:pPr>
          <w:r w:rsidRPr="00D41360">
            <w:t xml:space="preserve">  Verzija:           1.0</w:t>
          </w:r>
        </w:p>
      </w:tc>
    </w:tr>
    <w:tr w:rsidR="00A10E2F" w:rsidRPr="00D41360" w14:paraId="00290A17" w14:textId="77777777">
      <w:tc>
        <w:tcPr>
          <w:tcW w:w="6379" w:type="dxa"/>
        </w:tcPr>
        <w:p w14:paraId="6BBCE800" w14:textId="77777777" w:rsidR="00A10E2F" w:rsidRPr="00D41360" w:rsidRDefault="00A10E2F">
          <w:r w:rsidRPr="00D41360">
            <w:t>Tehnička dokumentacija</w:t>
          </w:r>
        </w:p>
      </w:tc>
      <w:tc>
        <w:tcPr>
          <w:tcW w:w="3179" w:type="dxa"/>
        </w:tcPr>
        <w:p w14:paraId="491D328C" w14:textId="31EEF863" w:rsidR="00014593" w:rsidRPr="00D41360" w:rsidRDefault="00A10E2F">
          <w:r w:rsidRPr="00D41360">
            <w:t xml:space="preserve">  Datum:  </w:t>
          </w:r>
          <w:r w:rsidR="00014593">
            <w:t>29</w:t>
          </w:r>
          <w:r w:rsidRPr="00D41360">
            <w:t>/</w:t>
          </w:r>
          <w:r w:rsidR="00014593">
            <w:t>01</w:t>
          </w:r>
          <w:r w:rsidRPr="00D41360">
            <w:t>/</w:t>
          </w:r>
          <w:r w:rsidR="00014593">
            <w:t>2025</w:t>
          </w:r>
        </w:p>
      </w:tc>
    </w:tr>
  </w:tbl>
  <w:p w14:paraId="4174D70B" w14:textId="77777777" w:rsidR="00A10E2F" w:rsidRPr="00D41360" w:rsidRDefault="00A10E2F">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Naslov1"/>
      <w:lvlText w:val="%1."/>
      <w:legacy w:legacy="1" w:legacySpace="144" w:legacyIndent="0"/>
      <w:lvlJc w:val="left"/>
    </w:lvl>
    <w:lvl w:ilvl="1">
      <w:start w:val="1"/>
      <w:numFmt w:val="decimal"/>
      <w:pStyle w:val="Naslov2"/>
      <w:lvlText w:val="%1.%2"/>
      <w:legacy w:legacy="1" w:legacySpace="144" w:legacyIndent="0"/>
      <w:lvlJc w:val="left"/>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00822E2E"/>
    <w:multiLevelType w:val="hybridMultilevel"/>
    <w:tmpl w:val="1D2C7CE8"/>
    <w:lvl w:ilvl="0" w:tplc="4E884E4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9D10C89"/>
    <w:multiLevelType w:val="hybridMultilevel"/>
    <w:tmpl w:val="E1C87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7C44011E"/>
    <w:multiLevelType w:val="hybridMultilevel"/>
    <w:tmpl w:val="A0149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29177">
    <w:abstractNumId w:val="0"/>
  </w:num>
  <w:num w:numId="2" w16cid:durableId="259215776">
    <w:abstractNumId w:val="7"/>
  </w:num>
  <w:num w:numId="3" w16cid:durableId="993141627">
    <w:abstractNumId w:val="4"/>
  </w:num>
  <w:num w:numId="4" w16cid:durableId="1348288447">
    <w:abstractNumId w:val="2"/>
  </w:num>
  <w:num w:numId="5" w16cid:durableId="1375428971">
    <w:abstractNumId w:val="5"/>
  </w:num>
  <w:num w:numId="6" w16cid:durableId="390543078">
    <w:abstractNumId w:val="6"/>
  </w:num>
  <w:num w:numId="7" w16cid:durableId="1269658779">
    <w:abstractNumId w:val="8"/>
  </w:num>
  <w:num w:numId="8" w16cid:durableId="477262109">
    <w:abstractNumId w:val="1"/>
  </w:num>
  <w:num w:numId="9" w16cid:durableId="1591308024">
    <w:abstractNumId w:val="3"/>
  </w:num>
  <w:num w:numId="10" w16cid:durableId="13608596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93"/>
    <w:rsid w:val="000115F8"/>
    <w:rsid w:val="00014593"/>
    <w:rsid w:val="00033D01"/>
    <w:rsid w:val="000A14A5"/>
    <w:rsid w:val="000A6603"/>
    <w:rsid w:val="000F5C98"/>
    <w:rsid w:val="00130B16"/>
    <w:rsid w:val="0015703B"/>
    <w:rsid w:val="001573AC"/>
    <w:rsid w:val="0018754A"/>
    <w:rsid w:val="00230E52"/>
    <w:rsid w:val="002708F7"/>
    <w:rsid w:val="002767CE"/>
    <w:rsid w:val="00294727"/>
    <w:rsid w:val="002A0274"/>
    <w:rsid w:val="002C2FAE"/>
    <w:rsid w:val="002F43D6"/>
    <w:rsid w:val="00326360"/>
    <w:rsid w:val="00342FA5"/>
    <w:rsid w:val="00403B3D"/>
    <w:rsid w:val="00476E88"/>
    <w:rsid w:val="00491509"/>
    <w:rsid w:val="004A10D6"/>
    <w:rsid w:val="004D0BEF"/>
    <w:rsid w:val="004E5140"/>
    <w:rsid w:val="0055086F"/>
    <w:rsid w:val="00552603"/>
    <w:rsid w:val="00572293"/>
    <w:rsid w:val="00585C0D"/>
    <w:rsid w:val="005D6FB5"/>
    <w:rsid w:val="005F1CE1"/>
    <w:rsid w:val="00620B2D"/>
    <w:rsid w:val="006417E6"/>
    <w:rsid w:val="006C6089"/>
    <w:rsid w:val="006D00C5"/>
    <w:rsid w:val="006E238A"/>
    <w:rsid w:val="00716C09"/>
    <w:rsid w:val="00733A5F"/>
    <w:rsid w:val="0073584A"/>
    <w:rsid w:val="0073741F"/>
    <w:rsid w:val="007760AF"/>
    <w:rsid w:val="00785F38"/>
    <w:rsid w:val="007D2104"/>
    <w:rsid w:val="008331D2"/>
    <w:rsid w:val="008D01D3"/>
    <w:rsid w:val="00902D06"/>
    <w:rsid w:val="00960B9D"/>
    <w:rsid w:val="009A5268"/>
    <w:rsid w:val="009C1D49"/>
    <w:rsid w:val="009E21C8"/>
    <w:rsid w:val="009F5B9E"/>
    <w:rsid w:val="00A00712"/>
    <w:rsid w:val="00A10E2F"/>
    <w:rsid w:val="00A1767E"/>
    <w:rsid w:val="00A266CA"/>
    <w:rsid w:val="00A45215"/>
    <w:rsid w:val="00A55A74"/>
    <w:rsid w:val="00A722D2"/>
    <w:rsid w:val="00A82B53"/>
    <w:rsid w:val="00AD2E15"/>
    <w:rsid w:val="00B13BB2"/>
    <w:rsid w:val="00B946AE"/>
    <w:rsid w:val="00BB020E"/>
    <w:rsid w:val="00BB0DA6"/>
    <w:rsid w:val="00BD4729"/>
    <w:rsid w:val="00C04018"/>
    <w:rsid w:val="00C06129"/>
    <w:rsid w:val="00C74132"/>
    <w:rsid w:val="00C97802"/>
    <w:rsid w:val="00D177AF"/>
    <w:rsid w:val="00D41360"/>
    <w:rsid w:val="00D431B3"/>
    <w:rsid w:val="00D46766"/>
    <w:rsid w:val="00DE4D1A"/>
    <w:rsid w:val="00DF3B4B"/>
    <w:rsid w:val="00E00BD9"/>
    <w:rsid w:val="00E119AF"/>
    <w:rsid w:val="00EA74C4"/>
    <w:rsid w:val="00ED59D3"/>
    <w:rsid w:val="00EE4FE4"/>
    <w:rsid w:val="00EE5D2B"/>
    <w:rsid w:val="00EE70A8"/>
    <w:rsid w:val="00EF3BD8"/>
    <w:rsid w:val="00F12630"/>
    <w:rsid w:val="00F63AD7"/>
    <w:rsid w:val="00F96AD6"/>
    <w:rsid w:val="00FC3C60"/>
    <w:rsid w:val="00F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CF912"/>
  <w15:chartTrackingRefBased/>
  <w15:docId w15:val="{B5953246-8142-4DE6-8B4D-5D7088721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val="hr-HR" w:eastAsia="en-US"/>
    </w:rPr>
  </w:style>
  <w:style w:type="paragraph" w:styleId="Naslov1">
    <w:name w:val="heading 1"/>
    <w:basedOn w:val="Normal"/>
    <w:next w:val="Normal"/>
    <w:qFormat/>
    <w:pPr>
      <w:keepNext/>
      <w:numPr>
        <w:numId w:val="1"/>
      </w:numPr>
      <w:spacing w:before="120" w:after="60"/>
      <w:outlineLvl w:val="0"/>
    </w:pPr>
    <w:rPr>
      <w:rFonts w:ascii="Arial" w:hAnsi="Arial"/>
      <w:b/>
      <w:sz w:val="24"/>
    </w:rPr>
  </w:style>
  <w:style w:type="paragraph" w:styleId="Naslov2">
    <w:name w:val="heading 2"/>
    <w:basedOn w:val="Naslov1"/>
    <w:next w:val="Normal"/>
    <w:qFormat/>
    <w:pPr>
      <w:numPr>
        <w:ilvl w:val="1"/>
      </w:numPr>
      <w:outlineLvl w:val="1"/>
    </w:pPr>
    <w:rPr>
      <w:sz w:val="20"/>
    </w:rPr>
  </w:style>
  <w:style w:type="paragraph" w:styleId="Naslov3">
    <w:name w:val="heading 3"/>
    <w:basedOn w:val="Naslov1"/>
    <w:next w:val="Normal"/>
    <w:qFormat/>
    <w:pPr>
      <w:numPr>
        <w:ilvl w:val="2"/>
      </w:numPr>
      <w:outlineLvl w:val="2"/>
    </w:pPr>
    <w:rPr>
      <w:b w:val="0"/>
      <w:i/>
      <w:sz w:val="20"/>
    </w:rPr>
  </w:style>
  <w:style w:type="paragraph" w:styleId="Naslov4">
    <w:name w:val="heading 4"/>
    <w:basedOn w:val="Naslov1"/>
    <w:next w:val="Normal"/>
    <w:qFormat/>
    <w:pPr>
      <w:numPr>
        <w:ilvl w:val="3"/>
      </w:numPr>
      <w:outlineLvl w:val="3"/>
    </w:pPr>
    <w:rPr>
      <w:b w:val="0"/>
      <w:sz w:val="20"/>
    </w:rPr>
  </w:style>
  <w:style w:type="paragraph" w:styleId="Naslov5">
    <w:name w:val="heading 5"/>
    <w:basedOn w:val="Normal"/>
    <w:next w:val="Normal"/>
    <w:qFormat/>
    <w:pPr>
      <w:numPr>
        <w:ilvl w:val="4"/>
        <w:numId w:val="1"/>
      </w:numPr>
      <w:spacing w:before="240" w:after="60"/>
      <w:ind w:left="2880"/>
      <w:outlineLvl w:val="4"/>
    </w:pPr>
    <w:rPr>
      <w:sz w:val="22"/>
    </w:rPr>
  </w:style>
  <w:style w:type="paragraph" w:styleId="Naslov6">
    <w:name w:val="heading 6"/>
    <w:basedOn w:val="Normal"/>
    <w:next w:val="Normal"/>
    <w:qFormat/>
    <w:pPr>
      <w:numPr>
        <w:ilvl w:val="5"/>
        <w:numId w:val="1"/>
      </w:numPr>
      <w:spacing w:before="240" w:after="60"/>
      <w:ind w:left="2880"/>
      <w:outlineLvl w:val="5"/>
    </w:pPr>
    <w:rPr>
      <w:i/>
      <w:sz w:val="22"/>
    </w:rPr>
  </w:style>
  <w:style w:type="paragraph" w:styleId="Naslov7">
    <w:name w:val="heading 7"/>
    <w:basedOn w:val="Normal"/>
    <w:next w:val="Normal"/>
    <w:qFormat/>
    <w:pPr>
      <w:numPr>
        <w:ilvl w:val="6"/>
        <w:numId w:val="1"/>
      </w:numPr>
      <w:spacing w:before="240" w:after="60"/>
      <w:ind w:left="2880"/>
      <w:outlineLvl w:val="6"/>
    </w:pPr>
  </w:style>
  <w:style w:type="paragraph" w:styleId="Naslov8">
    <w:name w:val="heading 8"/>
    <w:basedOn w:val="Normal"/>
    <w:next w:val="Normal"/>
    <w:qFormat/>
    <w:pPr>
      <w:numPr>
        <w:ilvl w:val="7"/>
        <w:numId w:val="1"/>
      </w:numPr>
      <w:spacing w:before="240" w:after="60"/>
      <w:ind w:left="2880"/>
      <w:outlineLvl w:val="7"/>
    </w:pPr>
    <w:rPr>
      <w:i/>
    </w:rPr>
  </w:style>
  <w:style w:type="paragraph" w:styleId="Naslov9">
    <w:name w:val="heading 9"/>
    <w:basedOn w:val="Normal"/>
    <w:next w:val="Normal"/>
    <w:qFormat/>
    <w:pPr>
      <w:numPr>
        <w:ilvl w:val="8"/>
        <w:numId w:val="1"/>
      </w:numPr>
      <w:spacing w:before="240" w:after="60"/>
      <w:ind w:left="2880"/>
      <w:outlineLvl w:val="8"/>
    </w:pPr>
    <w:rPr>
      <w:b/>
      <w:i/>
      <w:sz w:val="18"/>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Naslov">
    <w:name w:val="Title"/>
    <w:basedOn w:val="Normal"/>
    <w:next w:val="Normal"/>
    <w:qFormat/>
    <w:pPr>
      <w:spacing w:line="240" w:lineRule="auto"/>
      <w:jc w:val="center"/>
    </w:pPr>
    <w:rPr>
      <w:rFonts w:ascii="Arial" w:hAnsi="Arial"/>
      <w:b/>
      <w:sz w:val="36"/>
    </w:rPr>
  </w:style>
  <w:style w:type="paragraph" w:styleId="Podnaslov">
    <w:name w:val="Subtitle"/>
    <w:basedOn w:val="Normal"/>
    <w:qFormat/>
    <w:pPr>
      <w:spacing w:after="60"/>
      <w:jc w:val="center"/>
    </w:pPr>
    <w:rPr>
      <w:rFonts w:ascii="Arial" w:hAnsi="Arial"/>
      <w:i/>
      <w:sz w:val="36"/>
      <w:lang w:val="en-AU"/>
    </w:rPr>
  </w:style>
  <w:style w:type="paragraph" w:styleId="Obinouvueno">
    <w:name w:val="Normal Indent"/>
    <w:basedOn w:val="Normal"/>
    <w:pPr>
      <w:ind w:left="900" w:hanging="900"/>
    </w:pPr>
  </w:style>
  <w:style w:type="paragraph" w:styleId="Sadraj1">
    <w:name w:val="toc 1"/>
    <w:basedOn w:val="Normal"/>
    <w:next w:val="Normal"/>
    <w:semiHidden/>
    <w:pPr>
      <w:tabs>
        <w:tab w:val="right" w:pos="9360"/>
      </w:tabs>
      <w:spacing w:before="240" w:after="60"/>
      <w:ind w:right="720"/>
    </w:pPr>
  </w:style>
  <w:style w:type="paragraph" w:styleId="Sadraj2">
    <w:name w:val="toc 2"/>
    <w:basedOn w:val="Normal"/>
    <w:next w:val="Normal"/>
    <w:semiHidden/>
    <w:pPr>
      <w:tabs>
        <w:tab w:val="right" w:pos="9360"/>
      </w:tabs>
      <w:ind w:left="432" w:right="720"/>
    </w:pPr>
  </w:style>
  <w:style w:type="paragraph" w:styleId="Sadraj3">
    <w:name w:val="toc 3"/>
    <w:basedOn w:val="Normal"/>
    <w:next w:val="Normal"/>
    <w:semiHidden/>
    <w:pPr>
      <w:tabs>
        <w:tab w:val="left" w:pos="1440"/>
        <w:tab w:val="left" w:pos="1600"/>
        <w:tab w:val="right" w:pos="9360"/>
      </w:tabs>
      <w:ind w:left="990"/>
    </w:pPr>
    <w:rPr>
      <w:noProof/>
    </w:rPr>
  </w:style>
  <w:style w:type="paragraph" w:styleId="Zaglavlje">
    <w:name w:val="header"/>
    <w:basedOn w:val="Normal"/>
    <w:pPr>
      <w:tabs>
        <w:tab w:val="center" w:pos="4320"/>
        <w:tab w:val="right" w:pos="8640"/>
      </w:tabs>
    </w:pPr>
  </w:style>
  <w:style w:type="paragraph" w:styleId="Podnoje">
    <w:name w:val="footer"/>
    <w:basedOn w:val="Normal"/>
    <w:pPr>
      <w:tabs>
        <w:tab w:val="center" w:pos="4320"/>
        <w:tab w:val="right" w:pos="8640"/>
      </w:tabs>
    </w:pPr>
  </w:style>
  <w:style w:type="character" w:styleId="Brojstranice">
    <w:name w:val="page number"/>
    <w:basedOn w:val="Zadanifontodlomka"/>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ijeloteksta">
    <w:name w:val="Body Text"/>
    <w:basedOn w:val="Normal"/>
    <w:pPr>
      <w:keepLines/>
      <w:spacing w:after="120"/>
      <w:ind w:left="720"/>
    </w:pPr>
  </w:style>
  <w:style w:type="paragraph" w:styleId="Kartadokumenta">
    <w:name w:val="Document Map"/>
    <w:basedOn w:val="Normal"/>
    <w:semiHidden/>
    <w:pPr>
      <w:shd w:val="clear" w:color="auto" w:fill="000080"/>
    </w:pPr>
    <w:rPr>
      <w:rFonts w:ascii="Tahoma" w:hAnsi="Tahoma"/>
    </w:rPr>
  </w:style>
  <w:style w:type="character" w:styleId="Referencafusnote">
    <w:name w:val="footnote reference"/>
    <w:basedOn w:val="Zadanifontodlomka"/>
    <w:semiHidden/>
    <w:rPr>
      <w:sz w:val="20"/>
      <w:vertAlign w:val="superscript"/>
    </w:rPr>
  </w:style>
  <w:style w:type="paragraph" w:styleId="Tekstfusnot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adraj4">
    <w:name w:val="toc 4"/>
    <w:basedOn w:val="Normal"/>
    <w:next w:val="Normal"/>
    <w:autoRedefine/>
    <w:semiHidden/>
    <w:pPr>
      <w:ind w:left="600"/>
    </w:pPr>
  </w:style>
  <w:style w:type="paragraph" w:styleId="Sadraj5">
    <w:name w:val="toc 5"/>
    <w:basedOn w:val="Normal"/>
    <w:next w:val="Normal"/>
    <w:autoRedefine/>
    <w:semiHidden/>
    <w:pPr>
      <w:ind w:left="800"/>
    </w:pPr>
  </w:style>
  <w:style w:type="paragraph" w:styleId="Sadraj6">
    <w:name w:val="toc 6"/>
    <w:basedOn w:val="Normal"/>
    <w:next w:val="Normal"/>
    <w:autoRedefine/>
    <w:semiHidden/>
    <w:pPr>
      <w:ind w:left="1000"/>
    </w:pPr>
  </w:style>
  <w:style w:type="paragraph" w:styleId="Sadraj7">
    <w:name w:val="toc 7"/>
    <w:basedOn w:val="Normal"/>
    <w:next w:val="Normal"/>
    <w:autoRedefine/>
    <w:semiHidden/>
    <w:pPr>
      <w:ind w:left="1200"/>
    </w:pPr>
  </w:style>
  <w:style w:type="paragraph" w:styleId="Sadraj8">
    <w:name w:val="toc 8"/>
    <w:basedOn w:val="Normal"/>
    <w:next w:val="Normal"/>
    <w:autoRedefine/>
    <w:semiHidden/>
    <w:pPr>
      <w:ind w:left="1400"/>
    </w:pPr>
  </w:style>
  <w:style w:type="paragraph" w:styleId="Sadraj9">
    <w:name w:val="toc 9"/>
    <w:basedOn w:val="Normal"/>
    <w:next w:val="Normal"/>
    <w:autoRedefine/>
    <w:semiHidden/>
    <w:pPr>
      <w:ind w:left="1600"/>
    </w:pPr>
  </w:style>
  <w:style w:type="paragraph" w:styleId="Tijeloteksta2">
    <w:name w:val="Body Text 2"/>
    <w:basedOn w:val="Normal"/>
    <w:rPr>
      <w:i/>
      <w:color w:val="0000FF"/>
    </w:rPr>
  </w:style>
  <w:style w:type="paragraph" w:styleId="Uvuenotijeloteksta">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ijeloteksta"/>
    <w:autoRedefine/>
    <w:rsid w:val="00960B9D"/>
    <w:rPr>
      <w:i/>
      <w:color w:val="0000FF"/>
    </w:rPr>
  </w:style>
  <w:style w:type="character" w:styleId="Hiperveza">
    <w:name w:val="Hyperlink"/>
    <w:basedOn w:val="Zadanifontodlomka"/>
    <w:uiPriority w:val="99"/>
    <w:rPr>
      <w:color w:val="0000FF"/>
      <w:u w:val="single"/>
    </w:rPr>
  </w:style>
  <w:style w:type="character" w:styleId="Naglaeno">
    <w:name w:val="Strong"/>
    <w:basedOn w:val="Zadanifontodlomka"/>
    <w:qFormat/>
    <w:rPr>
      <w:rFonts w:ascii="Arial" w:hAnsi="Arial"/>
      <w:b/>
      <w:bCs/>
      <w:sz w:val="16"/>
    </w:rPr>
  </w:style>
  <w:style w:type="paragraph" w:styleId="StandardWeb">
    <w:name w:val="Normal (Web)"/>
    <w:basedOn w:val="Normal"/>
    <w:pPr>
      <w:widowControl/>
      <w:spacing w:before="100" w:beforeAutospacing="1" w:after="100" w:afterAutospacing="1" w:line="240" w:lineRule="auto"/>
    </w:pPr>
    <w:rPr>
      <w:sz w:val="24"/>
      <w:szCs w:val="24"/>
    </w:rPr>
  </w:style>
  <w:style w:type="paragraph" w:styleId="HTMLunaprijedoblikovan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Tekstbalonia">
    <w:name w:val="Balloon Text"/>
    <w:basedOn w:val="Normal"/>
    <w:semiHidden/>
    <w:rsid w:val="006C6089"/>
    <w:rPr>
      <w:rFonts w:ascii="Tahoma" w:hAnsi="Tahoma" w:cs="Tahoma"/>
      <w:sz w:val="16"/>
      <w:szCs w:val="16"/>
    </w:rPr>
  </w:style>
  <w:style w:type="table" w:styleId="Reetkatablice">
    <w:name w:val="Table Grid"/>
    <w:basedOn w:val="Obinatablica"/>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akomentara">
    <w:name w:val="annotation reference"/>
    <w:basedOn w:val="Zadanifontodlomka"/>
    <w:semiHidden/>
    <w:rsid w:val="00342FA5"/>
    <w:rPr>
      <w:sz w:val="16"/>
      <w:szCs w:val="16"/>
    </w:rPr>
  </w:style>
  <w:style w:type="paragraph" w:styleId="Tekstkomentara">
    <w:name w:val="annotation text"/>
    <w:basedOn w:val="Normal"/>
    <w:semiHidden/>
    <w:rsid w:val="00342FA5"/>
  </w:style>
  <w:style w:type="paragraph" w:styleId="Predmetkomentara">
    <w:name w:val="annotation subject"/>
    <w:basedOn w:val="Tekstkomentara"/>
    <w:next w:val="Tekstkomentara"/>
    <w:semiHidden/>
    <w:rsid w:val="00342FA5"/>
    <w:rPr>
      <w:b/>
      <w:bCs/>
    </w:rPr>
  </w:style>
  <w:style w:type="paragraph" w:styleId="Odlomakpopisa">
    <w:name w:val="List Paragraph"/>
    <w:basedOn w:val="Normal"/>
    <w:uiPriority w:val="34"/>
    <w:qFormat/>
    <w:rsid w:val="00572293"/>
    <w:pPr>
      <w:widowControl/>
      <w:spacing w:after="160" w:line="278" w:lineRule="auto"/>
      <w:ind w:left="720"/>
      <w:contextualSpacing/>
    </w:pPr>
    <w:rPr>
      <w:rFonts w:asciiTheme="minorHAnsi" w:eastAsiaTheme="minorHAnsi"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091206">
      <w:bodyDiv w:val="1"/>
      <w:marLeft w:val="0"/>
      <w:marRight w:val="0"/>
      <w:marTop w:val="0"/>
      <w:marBottom w:val="0"/>
      <w:divBdr>
        <w:top w:val="none" w:sz="0" w:space="0" w:color="auto"/>
        <w:left w:val="none" w:sz="0" w:space="0" w:color="auto"/>
        <w:bottom w:val="none" w:sz="0" w:space="0" w:color="auto"/>
        <w:right w:val="none" w:sz="0" w:space="0" w:color="auto"/>
      </w:divBdr>
    </w:div>
    <w:div w:id="194346152">
      <w:bodyDiv w:val="1"/>
      <w:marLeft w:val="0"/>
      <w:marRight w:val="0"/>
      <w:marTop w:val="0"/>
      <w:marBottom w:val="0"/>
      <w:divBdr>
        <w:top w:val="none" w:sz="0" w:space="0" w:color="auto"/>
        <w:left w:val="none" w:sz="0" w:space="0" w:color="auto"/>
        <w:bottom w:val="none" w:sz="0" w:space="0" w:color="auto"/>
        <w:right w:val="none" w:sz="0" w:space="0" w:color="auto"/>
      </w:divBdr>
    </w:div>
    <w:div w:id="411778518">
      <w:bodyDiv w:val="1"/>
      <w:marLeft w:val="0"/>
      <w:marRight w:val="0"/>
      <w:marTop w:val="0"/>
      <w:marBottom w:val="0"/>
      <w:divBdr>
        <w:top w:val="none" w:sz="0" w:space="0" w:color="auto"/>
        <w:left w:val="none" w:sz="0" w:space="0" w:color="auto"/>
        <w:bottom w:val="none" w:sz="0" w:space="0" w:color="auto"/>
        <w:right w:val="none" w:sz="0" w:space="0" w:color="auto"/>
      </w:divBdr>
    </w:div>
    <w:div w:id="430006968">
      <w:bodyDiv w:val="1"/>
      <w:marLeft w:val="0"/>
      <w:marRight w:val="0"/>
      <w:marTop w:val="0"/>
      <w:marBottom w:val="0"/>
      <w:divBdr>
        <w:top w:val="none" w:sz="0" w:space="0" w:color="auto"/>
        <w:left w:val="none" w:sz="0" w:space="0" w:color="auto"/>
        <w:bottom w:val="none" w:sz="0" w:space="0" w:color="auto"/>
        <w:right w:val="none" w:sz="0" w:space="0" w:color="auto"/>
      </w:divBdr>
    </w:div>
    <w:div w:id="473840431">
      <w:bodyDiv w:val="1"/>
      <w:marLeft w:val="0"/>
      <w:marRight w:val="0"/>
      <w:marTop w:val="0"/>
      <w:marBottom w:val="0"/>
      <w:divBdr>
        <w:top w:val="none" w:sz="0" w:space="0" w:color="auto"/>
        <w:left w:val="none" w:sz="0" w:space="0" w:color="auto"/>
        <w:bottom w:val="none" w:sz="0" w:space="0" w:color="auto"/>
        <w:right w:val="none" w:sz="0" w:space="0" w:color="auto"/>
      </w:divBdr>
    </w:div>
    <w:div w:id="477309070">
      <w:bodyDiv w:val="1"/>
      <w:marLeft w:val="0"/>
      <w:marRight w:val="0"/>
      <w:marTop w:val="0"/>
      <w:marBottom w:val="0"/>
      <w:divBdr>
        <w:top w:val="none" w:sz="0" w:space="0" w:color="auto"/>
        <w:left w:val="none" w:sz="0" w:space="0" w:color="auto"/>
        <w:bottom w:val="none" w:sz="0" w:space="0" w:color="auto"/>
        <w:right w:val="none" w:sz="0" w:space="0" w:color="auto"/>
      </w:divBdr>
    </w:div>
    <w:div w:id="585071926">
      <w:bodyDiv w:val="1"/>
      <w:marLeft w:val="0"/>
      <w:marRight w:val="0"/>
      <w:marTop w:val="0"/>
      <w:marBottom w:val="0"/>
      <w:divBdr>
        <w:top w:val="none" w:sz="0" w:space="0" w:color="auto"/>
        <w:left w:val="none" w:sz="0" w:space="0" w:color="auto"/>
        <w:bottom w:val="none" w:sz="0" w:space="0" w:color="auto"/>
        <w:right w:val="none" w:sz="0" w:space="0" w:color="auto"/>
      </w:divBdr>
    </w:div>
    <w:div w:id="619339552">
      <w:bodyDiv w:val="1"/>
      <w:marLeft w:val="0"/>
      <w:marRight w:val="0"/>
      <w:marTop w:val="0"/>
      <w:marBottom w:val="0"/>
      <w:divBdr>
        <w:top w:val="none" w:sz="0" w:space="0" w:color="auto"/>
        <w:left w:val="none" w:sz="0" w:space="0" w:color="auto"/>
        <w:bottom w:val="none" w:sz="0" w:space="0" w:color="auto"/>
        <w:right w:val="none" w:sz="0" w:space="0" w:color="auto"/>
      </w:divBdr>
    </w:div>
    <w:div w:id="624778117">
      <w:bodyDiv w:val="1"/>
      <w:marLeft w:val="0"/>
      <w:marRight w:val="0"/>
      <w:marTop w:val="0"/>
      <w:marBottom w:val="0"/>
      <w:divBdr>
        <w:top w:val="none" w:sz="0" w:space="0" w:color="auto"/>
        <w:left w:val="none" w:sz="0" w:space="0" w:color="auto"/>
        <w:bottom w:val="none" w:sz="0" w:space="0" w:color="auto"/>
        <w:right w:val="none" w:sz="0" w:space="0" w:color="auto"/>
      </w:divBdr>
    </w:div>
    <w:div w:id="692152158">
      <w:bodyDiv w:val="1"/>
      <w:marLeft w:val="0"/>
      <w:marRight w:val="0"/>
      <w:marTop w:val="0"/>
      <w:marBottom w:val="0"/>
      <w:divBdr>
        <w:top w:val="none" w:sz="0" w:space="0" w:color="auto"/>
        <w:left w:val="none" w:sz="0" w:space="0" w:color="auto"/>
        <w:bottom w:val="none" w:sz="0" w:space="0" w:color="auto"/>
        <w:right w:val="none" w:sz="0" w:space="0" w:color="auto"/>
      </w:divBdr>
    </w:div>
    <w:div w:id="757600638">
      <w:bodyDiv w:val="1"/>
      <w:marLeft w:val="0"/>
      <w:marRight w:val="0"/>
      <w:marTop w:val="0"/>
      <w:marBottom w:val="0"/>
      <w:divBdr>
        <w:top w:val="none" w:sz="0" w:space="0" w:color="auto"/>
        <w:left w:val="none" w:sz="0" w:space="0" w:color="auto"/>
        <w:bottom w:val="none" w:sz="0" w:space="0" w:color="auto"/>
        <w:right w:val="none" w:sz="0" w:space="0" w:color="auto"/>
      </w:divBdr>
    </w:div>
    <w:div w:id="787117845">
      <w:bodyDiv w:val="1"/>
      <w:marLeft w:val="0"/>
      <w:marRight w:val="0"/>
      <w:marTop w:val="0"/>
      <w:marBottom w:val="0"/>
      <w:divBdr>
        <w:top w:val="none" w:sz="0" w:space="0" w:color="auto"/>
        <w:left w:val="none" w:sz="0" w:space="0" w:color="auto"/>
        <w:bottom w:val="none" w:sz="0" w:space="0" w:color="auto"/>
        <w:right w:val="none" w:sz="0" w:space="0" w:color="auto"/>
      </w:divBdr>
    </w:div>
    <w:div w:id="794713587">
      <w:bodyDiv w:val="1"/>
      <w:marLeft w:val="0"/>
      <w:marRight w:val="0"/>
      <w:marTop w:val="0"/>
      <w:marBottom w:val="0"/>
      <w:divBdr>
        <w:top w:val="none" w:sz="0" w:space="0" w:color="auto"/>
        <w:left w:val="none" w:sz="0" w:space="0" w:color="auto"/>
        <w:bottom w:val="none" w:sz="0" w:space="0" w:color="auto"/>
        <w:right w:val="none" w:sz="0" w:space="0" w:color="auto"/>
      </w:divBdr>
    </w:div>
    <w:div w:id="947657344">
      <w:bodyDiv w:val="1"/>
      <w:marLeft w:val="0"/>
      <w:marRight w:val="0"/>
      <w:marTop w:val="0"/>
      <w:marBottom w:val="0"/>
      <w:divBdr>
        <w:top w:val="none" w:sz="0" w:space="0" w:color="auto"/>
        <w:left w:val="none" w:sz="0" w:space="0" w:color="auto"/>
        <w:bottom w:val="none" w:sz="0" w:space="0" w:color="auto"/>
        <w:right w:val="none" w:sz="0" w:space="0" w:color="auto"/>
      </w:divBdr>
    </w:div>
    <w:div w:id="979959928">
      <w:bodyDiv w:val="1"/>
      <w:marLeft w:val="0"/>
      <w:marRight w:val="0"/>
      <w:marTop w:val="0"/>
      <w:marBottom w:val="0"/>
      <w:divBdr>
        <w:top w:val="none" w:sz="0" w:space="0" w:color="auto"/>
        <w:left w:val="none" w:sz="0" w:space="0" w:color="auto"/>
        <w:bottom w:val="none" w:sz="0" w:space="0" w:color="auto"/>
        <w:right w:val="none" w:sz="0" w:space="0" w:color="auto"/>
      </w:divBdr>
    </w:div>
    <w:div w:id="1028801895">
      <w:bodyDiv w:val="1"/>
      <w:marLeft w:val="0"/>
      <w:marRight w:val="0"/>
      <w:marTop w:val="0"/>
      <w:marBottom w:val="0"/>
      <w:divBdr>
        <w:top w:val="none" w:sz="0" w:space="0" w:color="auto"/>
        <w:left w:val="none" w:sz="0" w:space="0" w:color="auto"/>
        <w:bottom w:val="none" w:sz="0" w:space="0" w:color="auto"/>
        <w:right w:val="none" w:sz="0" w:space="0" w:color="auto"/>
      </w:divBdr>
    </w:div>
    <w:div w:id="1031108004">
      <w:bodyDiv w:val="1"/>
      <w:marLeft w:val="0"/>
      <w:marRight w:val="0"/>
      <w:marTop w:val="0"/>
      <w:marBottom w:val="0"/>
      <w:divBdr>
        <w:top w:val="none" w:sz="0" w:space="0" w:color="auto"/>
        <w:left w:val="none" w:sz="0" w:space="0" w:color="auto"/>
        <w:bottom w:val="none" w:sz="0" w:space="0" w:color="auto"/>
        <w:right w:val="none" w:sz="0" w:space="0" w:color="auto"/>
      </w:divBdr>
    </w:div>
    <w:div w:id="1221206965">
      <w:bodyDiv w:val="1"/>
      <w:marLeft w:val="0"/>
      <w:marRight w:val="0"/>
      <w:marTop w:val="0"/>
      <w:marBottom w:val="0"/>
      <w:divBdr>
        <w:top w:val="none" w:sz="0" w:space="0" w:color="auto"/>
        <w:left w:val="none" w:sz="0" w:space="0" w:color="auto"/>
        <w:bottom w:val="none" w:sz="0" w:space="0" w:color="auto"/>
        <w:right w:val="none" w:sz="0" w:space="0" w:color="auto"/>
      </w:divBdr>
    </w:div>
    <w:div w:id="1254585056">
      <w:bodyDiv w:val="1"/>
      <w:marLeft w:val="0"/>
      <w:marRight w:val="0"/>
      <w:marTop w:val="0"/>
      <w:marBottom w:val="0"/>
      <w:divBdr>
        <w:top w:val="none" w:sz="0" w:space="0" w:color="auto"/>
        <w:left w:val="none" w:sz="0" w:space="0" w:color="auto"/>
        <w:bottom w:val="none" w:sz="0" w:space="0" w:color="auto"/>
        <w:right w:val="none" w:sz="0" w:space="0" w:color="auto"/>
      </w:divBdr>
    </w:div>
    <w:div w:id="1361736425">
      <w:bodyDiv w:val="1"/>
      <w:marLeft w:val="0"/>
      <w:marRight w:val="0"/>
      <w:marTop w:val="0"/>
      <w:marBottom w:val="0"/>
      <w:divBdr>
        <w:top w:val="none" w:sz="0" w:space="0" w:color="auto"/>
        <w:left w:val="none" w:sz="0" w:space="0" w:color="auto"/>
        <w:bottom w:val="none" w:sz="0" w:space="0" w:color="auto"/>
        <w:right w:val="none" w:sz="0" w:space="0" w:color="auto"/>
      </w:divBdr>
    </w:div>
    <w:div w:id="1393845606">
      <w:bodyDiv w:val="1"/>
      <w:marLeft w:val="0"/>
      <w:marRight w:val="0"/>
      <w:marTop w:val="0"/>
      <w:marBottom w:val="0"/>
      <w:divBdr>
        <w:top w:val="none" w:sz="0" w:space="0" w:color="auto"/>
        <w:left w:val="none" w:sz="0" w:space="0" w:color="auto"/>
        <w:bottom w:val="none" w:sz="0" w:space="0" w:color="auto"/>
        <w:right w:val="none" w:sz="0" w:space="0" w:color="auto"/>
      </w:divBdr>
    </w:div>
    <w:div w:id="1495217131">
      <w:bodyDiv w:val="1"/>
      <w:marLeft w:val="0"/>
      <w:marRight w:val="0"/>
      <w:marTop w:val="0"/>
      <w:marBottom w:val="0"/>
      <w:divBdr>
        <w:top w:val="none" w:sz="0" w:space="0" w:color="auto"/>
        <w:left w:val="none" w:sz="0" w:space="0" w:color="auto"/>
        <w:bottom w:val="none" w:sz="0" w:space="0" w:color="auto"/>
        <w:right w:val="none" w:sz="0" w:space="0" w:color="auto"/>
      </w:divBdr>
    </w:div>
    <w:div w:id="1540124392">
      <w:bodyDiv w:val="1"/>
      <w:marLeft w:val="0"/>
      <w:marRight w:val="0"/>
      <w:marTop w:val="0"/>
      <w:marBottom w:val="0"/>
      <w:divBdr>
        <w:top w:val="none" w:sz="0" w:space="0" w:color="auto"/>
        <w:left w:val="none" w:sz="0" w:space="0" w:color="auto"/>
        <w:bottom w:val="none" w:sz="0" w:space="0" w:color="auto"/>
        <w:right w:val="none" w:sz="0" w:space="0" w:color="auto"/>
      </w:divBdr>
    </w:div>
    <w:div w:id="1676033757">
      <w:bodyDiv w:val="1"/>
      <w:marLeft w:val="0"/>
      <w:marRight w:val="0"/>
      <w:marTop w:val="0"/>
      <w:marBottom w:val="0"/>
      <w:divBdr>
        <w:top w:val="none" w:sz="0" w:space="0" w:color="auto"/>
        <w:left w:val="none" w:sz="0" w:space="0" w:color="auto"/>
        <w:bottom w:val="none" w:sz="0" w:space="0" w:color="auto"/>
        <w:right w:val="none" w:sz="0" w:space="0" w:color="auto"/>
      </w:divBdr>
    </w:div>
    <w:div w:id="1760566900">
      <w:bodyDiv w:val="1"/>
      <w:marLeft w:val="0"/>
      <w:marRight w:val="0"/>
      <w:marTop w:val="0"/>
      <w:marBottom w:val="0"/>
      <w:divBdr>
        <w:top w:val="none" w:sz="0" w:space="0" w:color="auto"/>
        <w:left w:val="none" w:sz="0" w:space="0" w:color="auto"/>
        <w:bottom w:val="none" w:sz="0" w:space="0" w:color="auto"/>
        <w:right w:val="none" w:sz="0" w:space="0" w:color="auto"/>
      </w:divBdr>
    </w:div>
    <w:div w:id="1838841849">
      <w:bodyDiv w:val="1"/>
      <w:marLeft w:val="0"/>
      <w:marRight w:val="0"/>
      <w:marTop w:val="0"/>
      <w:marBottom w:val="0"/>
      <w:divBdr>
        <w:top w:val="none" w:sz="0" w:space="0" w:color="auto"/>
        <w:left w:val="none" w:sz="0" w:space="0" w:color="auto"/>
        <w:bottom w:val="none" w:sz="0" w:space="0" w:color="auto"/>
        <w:right w:val="none" w:sz="0" w:space="0" w:color="auto"/>
      </w:divBdr>
    </w:div>
    <w:div w:id="21261934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opuniversities.com/university-rankings-articles/world-university-rankings/top-universities-international-students" TargetMode="External"/><Relationship Id="rId18" Type="http://schemas.openxmlformats.org/officeDocument/2006/relationships/hyperlink" Target="https://www.shiksha.com/studyabroad/universities-with-the-highest-percentage-of-international-students-articlepage-184784" TargetMode="External"/><Relationship Id="rId26" Type="http://schemas.openxmlformats.org/officeDocument/2006/relationships/hyperlink" Target="https://www.dewittmove.com/cost-of-living-in-switzerland/" TargetMode="External"/><Relationship Id="rId39" Type="http://schemas.openxmlformats.org/officeDocument/2006/relationships/image" Target="media/image12.png"/><Relationship Id="rId21" Type="http://schemas.openxmlformats.org/officeDocument/2006/relationships/hyperlink" Target="https://housinganywhere.com/Spain/cost-of-living-in-spain-compared-to-the-world"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fastercapital.com/content/Cost-of-Living--Cost-of-Living-Index-and-Factors-for-Different-Countries-and-Cities.html" TargetMode="External"/><Relationship Id="rId29" Type="http://schemas.openxmlformats.org/officeDocument/2006/relationships/image" Target="media/image2.png"/><Relationship Id="rId11" Type="http://schemas.openxmlformats.org/officeDocument/2006/relationships/hyperlink" Target="https://www.numbeo.com/cost-of-living/" TargetMode="External"/><Relationship Id="rId24" Type="http://schemas.openxmlformats.org/officeDocument/2006/relationships/hyperlink" Target="https://www.niche.com/colleges/search/top-colleges-for-international-student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www.globalpassport.ai/blog/costa-rica-cost-of-living-expert-guide-2024"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terratern.com/blog/most-expensive-countries-in-the-world/" TargetMode="External"/><Relationship Id="rId22" Type="http://schemas.openxmlformats.org/officeDocument/2006/relationships/hyperlink" Target="https://educationdata.org/average-cost-of-college-by-country" TargetMode="External"/><Relationship Id="rId27" Type="http://schemas.openxmlformats.org/officeDocument/2006/relationships/hyperlink" Target="https://www.statista.com/statistics/297132/top-host-destination-of-international-students-worldwide/"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www.topuniversities.com/student-info/student-finance/tuition-fees-worlds-top-universities" TargetMode="External"/><Relationship Id="rId17" Type="http://schemas.openxmlformats.org/officeDocument/2006/relationships/hyperlink" Target="https://fastercapital.com/topics/comparing-the-cost-of-living-across-countries.html/1" TargetMode="External"/><Relationship Id="rId25" Type="http://schemas.openxmlformats.org/officeDocument/2006/relationships/hyperlink" Target="https://www.gooverseas.com/blog/10-universities-where-you-can-study-abroad-in-english"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theme" Target="theme/theme1.xml"/><Relationship Id="rId20" Type="http://schemas.openxmlformats.org/officeDocument/2006/relationships/hyperlink" Target="https://www.timeshighereducation.com/student/best-universities/international-student-table-2018-top-200-universities"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orldtrips.com/resources/affordable-us-colleges-for-international-students" TargetMode="External"/><Relationship Id="rId23" Type="http://schemas.openxmlformats.org/officeDocument/2006/relationships/hyperlink" Target="https://www.movingto.io/it/cost-of-living-italy" TargetMode="External"/><Relationship Id="rId28" Type="http://schemas.openxmlformats.org/officeDocument/2006/relationships/hyperlink" Target="https://internationalliving.com/countries/spain/cost-of-living-in-spain/"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www.usnews.com/education/best-colleges/slideshows/universities-with-the-highest-international-student-acceptance-rates"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lo\Documents\FER\5.%20semestar\PROJEKT%20R\FER_Predmet_Projekt_Tehnicka_Dokumentacij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FER_Predmet_Projekt_Tehnicka_Dokumentacija</Template>
  <TotalTime>61</TotalTime>
  <Pages>30</Pages>
  <Words>2857</Words>
  <Characters>16286</Characters>
  <Application>Microsoft Office Word</Application>
  <DocSecurity>0</DocSecurity>
  <Lines>135</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Development Case</vt:lpstr>
      <vt:lpstr>Development Case</vt:lpstr>
    </vt:vector>
  </TitlesOfParts>
  <Company>&lt;Company Name&gt;</Company>
  <LinksUpToDate>false</LinksUpToDate>
  <CharactersWithSpaces>19105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Karlo Basic</dc:creator>
  <cp:keywords/>
  <dc:description/>
  <cp:lastModifiedBy>Karlo Bašić</cp:lastModifiedBy>
  <cp:revision>15</cp:revision>
  <cp:lastPrinted>2005-03-17T14:40:00Z</cp:lastPrinted>
  <dcterms:created xsi:type="dcterms:W3CDTF">2025-01-28T23:01:00Z</dcterms:created>
  <dcterms:modified xsi:type="dcterms:W3CDTF">2025-01-29T13:51:00Z</dcterms:modified>
</cp:coreProperties>
</file>