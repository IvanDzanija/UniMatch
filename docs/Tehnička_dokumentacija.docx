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Title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7C10D5EC" w14:textId="60E8FB1B" w:rsidR="009C122B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9C122B">
        <w:rPr>
          <w:noProof/>
        </w:rPr>
        <w:t>1.</w:t>
      </w:r>
      <w:r w:rsidR="009C122B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 w:rsidR="009C122B">
        <w:rPr>
          <w:noProof/>
        </w:rPr>
        <w:t>Opis razvijenog proizvoda</w:t>
      </w:r>
      <w:r w:rsidR="009C122B">
        <w:rPr>
          <w:noProof/>
        </w:rPr>
        <w:tab/>
      </w:r>
      <w:r w:rsidR="009C122B">
        <w:rPr>
          <w:noProof/>
        </w:rPr>
        <w:fldChar w:fldCharType="begin"/>
      </w:r>
      <w:r w:rsidR="009C122B">
        <w:rPr>
          <w:noProof/>
        </w:rPr>
        <w:instrText xml:space="preserve"> PAGEREF _Toc189161233 \h </w:instrText>
      </w:r>
      <w:r w:rsidR="009C122B">
        <w:rPr>
          <w:noProof/>
        </w:rPr>
      </w:r>
      <w:r w:rsidR="009C122B">
        <w:rPr>
          <w:noProof/>
        </w:rPr>
        <w:fldChar w:fldCharType="separate"/>
      </w:r>
      <w:r w:rsidR="009C122B">
        <w:rPr>
          <w:noProof/>
        </w:rPr>
        <w:t>3</w:t>
      </w:r>
      <w:r w:rsidR="009C122B">
        <w:rPr>
          <w:noProof/>
        </w:rPr>
        <w:fldChar w:fldCharType="end"/>
      </w:r>
    </w:p>
    <w:p w14:paraId="2CEBA670" w14:textId="7B355371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5CD926" w14:textId="43C2D0F2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0036510" w14:textId="308EB798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D4903FC" w14:textId="799B026D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52AA70D" w14:textId="2BACBEB2" w:rsidR="009C122B" w:rsidRDefault="009C122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_Toc189161238 \h </w:instrText>
      </w:r>
      <w:r>
        <w:fldChar w:fldCharType="separate"/>
      </w:r>
      <w:r>
        <w:t>4</w:t>
      </w:r>
      <w:r>
        <w:fldChar w:fldCharType="end"/>
      </w:r>
    </w:p>
    <w:p w14:paraId="505762A8" w14:textId="07666A65" w:rsidR="009C122B" w:rsidRDefault="009C122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_Toc189161239 \h </w:instrText>
      </w:r>
      <w:r>
        <w:fldChar w:fldCharType="separate"/>
      </w:r>
      <w:r>
        <w:t>5</w:t>
      </w:r>
      <w:r>
        <w:fldChar w:fldCharType="end"/>
      </w:r>
    </w:p>
    <w:p w14:paraId="4370A511" w14:textId="5C15DCEC" w:rsidR="009C122B" w:rsidRDefault="009C122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_Toc189161240 \h </w:instrText>
      </w:r>
      <w:r>
        <w:fldChar w:fldCharType="separate"/>
      </w:r>
      <w:r>
        <w:t>6</w:t>
      </w:r>
      <w:r>
        <w:fldChar w:fldCharType="end"/>
      </w:r>
    </w:p>
    <w:p w14:paraId="53795571" w14:textId="31ED8118" w:rsidR="009C122B" w:rsidRDefault="009C122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_Toc189161241 \h </w:instrText>
      </w:r>
      <w:r>
        <w:fldChar w:fldCharType="separate"/>
      </w:r>
      <w:r>
        <w:t>8</w:t>
      </w:r>
      <w:r>
        <w:fldChar w:fldCharType="end"/>
      </w:r>
    </w:p>
    <w:p w14:paraId="70CFA8D7" w14:textId="67222C16" w:rsidR="009C122B" w:rsidRDefault="009C122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_Toc189161242 \h </w:instrText>
      </w:r>
      <w:r>
        <w:fldChar w:fldCharType="separate"/>
      </w:r>
      <w:r>
        <w:t>9</w:t>
      </w:r>
      <w:r>
        <w:fldChar w:fldCharType="end"/>
      </w:r>
    </w:p>
    <w:p w14:paraId="698D234F" w14:textId="7519F1C5" w:rsidR="009C122B" w:rsidRDefault="009C122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6907A6B" w14:textId="537E77A4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Razvojni alati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FB54A37" w14:textId="65420C79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Algoritmi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ECF6AB" w14:textId="5394C1E5" w:rsidR="009C122B" w:rsidRDefault="009C122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5C00465" w14:textId="661F6F55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Pokretanje sustava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2755D5A" w14:textId="57841E29" w:rsidR="009C122B" w:rsidRDefault="009C122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Pregled glavnih značajki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8B0430" w14:textId="5F728C65" w:rsidR="009C122B" w:rsidRDefault="009C122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_Toc189161249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B19BF0" w14:textId="6F2C6BA5" w:rsidR="005D6FB5" w:rsidRPr="00AE333D" w:rsidRDefault="00BB0DA6" w:rsidP="00151484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Heading1"/>
        <w:spacing w:line="276" w:lineRule="auto"/>
      </w:pPr>
      <w:bookmarkStart w:id="0" w:name="_Toc18916123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Heading2"/>
        <w:spacing w:line="276" w:lineRule="auto"/>
      </w:pPr>
      <w:bookmarkStart w:id="1" w:name="_Toc18916123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BodyText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Heading2"/>
        <w:spacing w:line="276" w:lineRule="auto"/>
      </w:pPr>
      <w:bookmarkStart w:id="2" w:name="_Toc189161235"/>
      <w:r w:rsidRPr="00AE333D">
        <w:t>Naše rješenje</w:t>
      </w:r>
      <w:bookmarkEnd w:id="2"/>
    </w:p>
    <w:p w14:paraId="06EBB64E" w14:textId="48517402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hyperlink r:id="rId10" w:history="1">
        <w:proofErr w:type="spellStart"/>
        <w:r w:rsidRPr="00B02E95">
          <w:rPr>
            <w:rStyle w:val="Hyperlink"/>
          </w:rPr>
          <w:t>UniMatch</w:t>
        </w:r>
        <w:proofErr w:type="spellEnd"/>
      </w:hyperlink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Heading2"/>
        <w:spacing w:line="276" w:lineRule="auto"/>
      </w:pPr>
      <w:bookmarkStart w:id="3" w:name="_Toc18916123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Heading2"/>
        <w:spacing w:line="276" w:lineRule="auto"/>
      </w:pPr>
      <w:bookmarkStart w:id="4" w:name="_Toc18916123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Heading3"/>
        <w:spacing w:line="276" w:lineRule="auto"/>
      </w:pPr>
      <w:bookmarkStart w:id="5" w:name="_Toc189161238"/>
      <w:r>
        <w:lastRenderedPageBreak/>
        <w:t>Pr</w:t>
      </w:r>
      <w:r w:rsidR="00B638D9">
        <w:t>vi upit – opis zahtjeva</w:t>
      </w:r>
      <w:bookmarkEnd w:id="5"/>
    </w:p>
    <w:p w14:paraId="2AC0187F" w14:textId="040D9D7B" w:rsidR="00572293" w:rsidRPr="00AE333D" w:rsidRDefault="00025E89" w:rsidP="00151484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4B48B2A0" w14:textId="77777777" w:rsidR="00010309" w:rsidRDefault="00010309" w:rsidP="00010309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EA62876" wp14:editId="22C043C7">
            <wp:extent cx="3600000" cy="5546781"/>
            <wp:effectExtent l="12700" t="12700" r="6985" b="15875"/>
            <wp:docPr id="1127122467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2467" name="Picture 1" descr="A screenshot of a white pap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46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79AF" w14:textId="1B1999BB" w:rsidR="00572293" w:rsidRPr="00AE333D" w:rsidRDefault="00010309" w:rsidP="00010309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</w:t>
      </w:r>
      <w:r w:rsidR="00541856">
        <w:fldChar w:fldCharType="end"/>
      </w:r>
      <w:r>
        <w:t>. Upit za kreiranjem cijele tablice - izrezan popis država</w:t>
      </w:r>
    </w:p>
    <w:p w14:paraId="3A31596D" w14:textId="77777777" w:rsidR="00010309" w:rsidRDefault="00572293" w:rsidP="00010309">
      <w:pPr>
        <w:keepNext/>
        <w:spacing w:line="276" w:lineRule="auto"/>
        <w:jc w:val="center"/>
      </w:pPr>
      <w:r w:rsidRPr="00AE333D">
        <w:rPr>
          <w:noProof/>
        </w:rPr>
        <w:lastRenderedPageBreak/>
        <w:drawing>
          <wp:inline distT="0" distB="0" distL="0" distR="0" wp14:anchorId="722DC8DB" wp14:editId="6AFA7B2C">
            <wp:extent cx="3600000" cy="3491060"/>
            <wp:effectExtent l="12700" t="12700" r="6985" b="14605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9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399A3" w14:textId="66C09003" w:rsidR="0018754A" w:rsidRPr="00AE333D" w:rsidRDefault="00010309" w:rsidP="00010309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</w:t>
      </w:r>
      <w:r w:rsidR="00541856">
        <w:fldChar w:fldCharType="end"/>
      </w:r>
      <w:r>
        <w:t>. Odgovor za prvi upit za generiranjem cijele tablice</w:t>
      </w:r>
    </w:p>
    <w:p w14:paraId="7A3EBE76" w14:textId="46C50B1C" w:rsidR="00572293" w:rsidRDefault="007760AF" w:rsidP="00010309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6B9B90D1" w14:textId="77777777" w:rsidR="00010309" w:rsidRPr="00AE333D" w:rsidRDefault="00010309" w:rsidP="00010309">
      <w:pPr>
        <w:spacing w:line="276" w:lineRule="auto"/>
      </w:pPr>
    </w:p>
    <w:p w14:paraId="541DBB96" w14:textId="47F5547F" w:rsidR="00572293" w:rsidRPr="00B638D9" w:rsidRDefault="00B638D9" w:rsidP="00151484">
      <w:pPr>
        <w:pStyle w:val="Heading3"/>
        <w:spacing w:line="276" w:lineRule="auto"/>
      </w:pPr>
      <w:bookmarkStart w:id="6" w:name="_Toc18916123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3B323771" w:rsidR="00572293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3</w:t>
      </w:r>
      <w:r w:rsidR="00541856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337FB7C0" w:rsidR="00EE4FE4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4</w:t>
      </w:r>
      <w:r w:rsidR="00541856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2C72A19D" w:rsidR="00572293" w:rsidRDefault="00B638D9" w:rsidP="00151484">
      <w:pPr>
        <w:pStyle w:val="Caption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5</w:t>
      </w:r>
      <w:r w:rsidR="00541856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Heading3"/>
        <w:spacing w:line="276" w:lineRule="auto"/>
      </w:pPr>
      <w:bookmarkStart w:id="7" w:name="_Toc18916124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2DB87F90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6</w:t>
      </w:r>
      <w:r w:rsidR="00541856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53E358A5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7</w:t>
      </w:r>
      <w:r w:rsidR="00541856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Heading3"/>
        <w:spacing w:line="276" w:lineRule="auto"/>
      </w:pPr>
      <w:bookmarkStart w:id="8" w:name="_Toc18916124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02CD73F7" w:rsidR="00572293" w:rsidRPr="00AE333D" w:rsidRDefault="00151484" w:rsidP="00151484">
      <w:pPr>
        <w:pStyle w:val="Caption"/>
        <w:spacing w:line="276" w:lineRule="auto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8</w:t>
      </w:r>
      <w:r w:rsidR="00541856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458E20E8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</w:t>
      </w:r>
      <w:r w:rsidR="00010309">
        <w:t>M</w:t>
      </w:r>
      <w:r w:rsidRPr="00AE333D">
        <w:t xml:space="preserve">ožemo </w:t>
      </w:r>
      <w:r w:rsidR="00010309">
        <w:t xml:space="preserve">s nekom sigurnošću </w:t>
      </w:r>
      <w:r w:rsidRPr="00AE333D">
        <w:t>pretpostaviti da su upravo ti izvori korišteni tijekom cijelog procesa prikupljanja podataka.</w:t>
      </w:r>
    </w:p>
    <w:p w14:paraId="1F228E37" w14:textId="2E2F6462" w:rsidR="00585C0D" w:rsidRPr="00AE333D" w:rsidRDefault="00025E89" w:rsidP="00025E89">
      <w:pPr>
        <w:pStyle w:val="Heading3"/>
      </w:pPr>
      <w:bookmarkStart w:id="9" w:name="_Toc189161242"/>
      <w:r>
        <w:lastRenderedPageBreak/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7E83FF15" w:rsidR="00F63AD7" w:rsidRPr="00AE333D" w:rsidRDefault="00E4660C" w:rsidP="00E4660C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9</w:t>
      </w:r>
      <w:r w:rsidR="00541856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63EEC966" w:rsidR="002F00F7" w:rsidRDefault="00E4660C" w:rsidP="002F00F7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10</w:t>
      </w:r>
      <w:r w:rsidR="00541856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325B8" w14:textId="79215637" w:rsidR="00F63AD7" w:rsidRDefault="002F00F7" w:rsidP="00010309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11</w:t>
      </w:r>
      <w:r w:rsidR="00541856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699E87A0" w14:textId="77777777" w:rsidR="00010309" w:rsidRDefault="00010309" w:rsidP="00010309"/>
    <w:p w14:paraId="2118639C" w14:textId="77777777" w:rsidR="00010309" w:rsidRDefault="00010309" w:rsidP="00010309"/>
    <w:p w14:paraId="2DAA4ABD" w14:textId="77777777" w:rsidR="00010309" w:rsidRDefault="00010309" w:rsidP="00010309"/>
    <w:p w14:paraId="5C1BD6E4" w14:textId="77777777" w:rsidR="00010309" w:rsidRDefault="00010309" w:rsidP="00010309"/>
    <w:p w14:paraId="7FA320AB" w14:textId="77777777" w:rsidR="00010309" w:rsidRPr="00010309" w:rsidRDefault="00010309" w:rsidP="00010309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256041BD" w:rsidR="00F63AD7" w:rsidRDefault="002F00F7" w:rsidP="002F00F7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12</w:t>
      </w:r>
      <w:r w:rsidR="00541856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A7800" w14:textId="396B6945" w:rsidR="00480147" w:rsidRDefault="002F00F7" w:rsidP="00010309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13</w:t>
      </w:r>
      <w:r w:rsidR="00541856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</w:t>
      </w:r>
      <w:r w:rsidR="00010309">
        <w:t>a</w:t>
      </w:r>
    </w:p>
    <w:p w14:paraId="078823DB" w14:textId="77777777" w:rsidR="00010309" w:rsidRDefault="00010309" w:rsidP="00010309"/>
    <w:p w14:paraId="45D64E05" w14:textId="77777777" w:rsidR="00010309" w:rsidRDefault="00010309" w:rsidP="00010309"/>
    <w:p w14:paraId="30360DC5" w14:textId="77777777" w:rsidR="00010309" w:rsidRDefault="00010309" w:rsidP="00010309"/>
    <w:p w14:paraId="349C2DE2" w14:textId="77777777" w:rsidR="00010309" w:rsidRDefault="00010309" w:rsidP="00010309"/>
    <w:p w14:paraId="16997CD7" w14:textId="77777777" w:rsidR="00010309" w:rsidRPr="00010309" w:rsidRDefault="00010309" w:rsidP="00010309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5C993D47" w:rsidR="00F63AD7" w:rsidRDefault="00480147" w:rsidP="00480147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14</w:t>
      </w:r>
      <w:r w:rsidR="00541856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9F1F" w14:textId="4E06999B" w:rsidR="00F63AD7" w:rsidRDefault="00480147" w:rsidP="00010309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15</w:t>
      </w:r>
      <w:r w:rsidR="00541856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147042E9" w14:textId="77777777" w:rsidR="00010309" w:rsidRDefault="00010309" w:rsidP="00010309"/>
    <w:p w14:paraId="39A3D86E" w14:textId="77777777" w:rsidR="00010309" w:rsidRDefault="00010309" w:rsidP="00010309"/>
    <w:p w14:paraId="3142EF7D" w14:textId="77777777" w:rsidR="00010309" w:rsidRDefault="00010309" w:rsidP="00010309"/>
    <w:p w14:paraId="0CBA076E" w14:textId="77777777" w:rsidR="00010309" w:rsidRDefault="00010309" w:rsidP="00010309"/>
    <w:p w14:paraId="5614C191" w14:textId="77777777" w:rsidR="00010309" w:rsidRPr="00010309" w:rsidRDefault="00010309" w:rsidP="00010309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5B3E209D" w:rsidR="00902D06" w:rsidRDefault="004F641B" w:rsidP="004F641B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16</w:t>
      </w:r>
      <w:r w:rsidR="00541856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4E95D05F" w:rsidR="00F63AD7" w:rsidRPr="00AE333D" w:rsidRDefault="004F641B" w:rsidP="004F641B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17</w:t>
      </w:r>
      <w:r w:rsidR="00541856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2FEB2AF1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  <w:r w:rsidR="00CE7192">
        <w:t xml:space="preserve">Nakon </w:t>
      </w:r>
      <w:proofErr w:type="spellStart"/>
      <w:r w:rsidR="00CE7192">
        <w:t>prikupjanja</w:t>
      </w:r>
      <w:proofErr w:type="spellEnd"/>
      <w:r w:rsidR="00CE7192">
        <w:t xml:space="preserve"> podataka morali smo još popuniti te podatke sa prijašnjim pronalascima za neke od stupaca skupa podataka kao na primjer poredak sveučilišta.</w:t>
      </w:r>
    </w:p>
    <w:p w14:paraId="64477C83" w14:textId="77777777" w:rsidR="004D1F32" w:rsidRDefault="004D1F32" w:rsidP="00572293">
      <w:pPr>
        <w:rPr>
          <w:b/>
          <w:bCs/>
        </w:rPr>
      </w:pPr>
    </w:p>
    <w:p w14:paraId="4B06DB4B" w14:textId="19570E23" w:rsidR="00620B2D" w:rsidRPr="00010309" w:rsidRDefault="00A45215" w:rsidP="00010309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5EB46A7B" w14:textId="77777777" w:rsidR="00AE2FF7" w:rsidRDefault="00AE2FF7" w:rsidP="00AE2FF7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6512AEC5" w:rsidR="00AE2FF7" w:rsidRPr="00AE333D" w:rsidRDefault="00AE2FF7" w:rsidP="00AE2FF7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18</w:t>
      </w:r>
      <w:r w:rsidR="00541856">
        <w:fldChar w:fldCharType="end"/>
      </w:r>
      <w:r>
        <w:t>. "HEATMAP" po indeksu sigurnosti države</w:t>
      </w:r>
    </w:p>
    <w:p w14:paraId="613F39B5" w14:textId="77777777" w:rsidR="00AE2FF7" w:rsidRDefault="00AE2FF7" w:rsidP="009E101F">
      <w:pPr>
        <w:jc w:val="center"/>
      </w:pPr>
      <w:r w:rsidRPr="009E101F">
        <w:rPr>
          <w:noProof/>
        </w:rPr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39AD78CD" w:rsidR="00AE2FF7" w:rsidRDefault="00AE2FF7" w:rsidP="00AE2FF7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19</w:t>
      </w:r>
      <w:r w:rsidR="00541856"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62FE6B71" w:rsidR="00AE2FF7" w:rsidRP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1.4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20</w:t>
      </w:r>
      <w:r w:rsidR="00541856"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Heading1"/>
      </w:pPr>
      <w:bookmarkStart w:id="10" w:name="_Toc189161243"/>
      <w:r w:rsidRPr="00AE333D">
        <w:t>Tehničke značajke</w:t>
      </w:r>
      <w:bookmarkEnd w:id="10"/>
    </w:p>
    <w:p w14:paraId="6200DA89" w14:textId="5DAE84FF" w:rsidR="00620B2D" w:rsidRPr="00AE333D" w:rsidRDefault="00C74F6E" w:rsidP="00C74F6E">
      <w:pPr>
        <w:pStyle w:val="Heading2"/>
      </w:pPr>
      <w:bookmarkStart w:id="11" w:name="_Toc189161244"/>
      <w:r>
        <w:t>Razvojni alati</w:t>
      </w:r>
      <w:bookmarkEnd w:id="11"/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2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3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besplatni okvir besplatne programske podrške </w:t>
      </w:r>
      <w:hyperlink r:id="rId34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35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36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7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17349BCA" w14:textId="5119406D" w:rsidR="00C74F6E" w:rsidRDefault="00C74F6E" w:rsidP="00262026">
      <w:pPr>
        <w:pStyle w:val="BodyText"/>
        <w:ind w:left="0"/>
      </w:pPr>
      <w:r>
        <w:t xml:space="preserve">Za kolaboraciju i </w:t>
      </w:r>
      <w:proofErr w:type="spellStart"/>
      <w:r>
        <w:t>verzioniranje</w:t>
      </w:r>
      <w:proofErr w:type="spellEnd"/>
      <w:r>
        <w:t xml:space="preserve"> korišteni su alati: </w:t>
      </w:r>
      <w:hyperlink r:id="rId38" w:history="1">
        <w:proofErr w:type="spellStart"/>
        <w:r w:rsidRPr="00C74F6E">
          <w:rPr>
            <w:rStyle w:val="Hyperlink"/>
          </w:rPr>
          <w:t>Git</w:t>
        </w:r>
        <w:proofErr w:type="spellEnd"/>
      </w:hyperlink>
      <w:r>
        <w:t xml:space="preserve"> – osnovni alat za </w:t>
      </w:r>
      <w:proofErr w:type="spellStart"/>
      <w:r>
        <w:t>verzioniranje</w:t>
      </w:r>
      <w:proofErr w:type="spellEnd"/>
      <w:r>
        <w:t xml:space="preserve"> i praćenje napretka i promjena u kodu i </w:t>
      </w:r>
      <w:hyperlink r:id="rId39" w:history="1">
        <w:proofErr w:type="spellStart"/>
        <w:r w:rsidRPr="00C74F6E">
          <w:rPr>
            <w:rStyle w:val="Hyperlink"/>
          </w:rPr>
          <w:t>GitHub</w:t>
        </w:r>
        <w:proofErr w:type="spellEnd"/>
      </w:hyperlink>
      <w:r>
        <w:t xml:space="preserve"> – proširenje i platforma za javno postavljenje i kolaboriranje na repozitoriju.</w:t>
      </w:r>
    </w:p>
    <w:p w14:paraId="7D5369A7" w14:textId="4FD81388" w:rsidR="00C74F6E" w:rsidRDefault="00C74F6E" w:rsidP="00262026">
      <w:pPr>
        <w:pStyle w:val="BodyText"/>
        <w:ind w:left="0"/>
      </w:pPr>
      <w:r>
        <w:t xml:space="preserve">Za izradu sustava primarno je korišteno razvojno okruženje </w:t>
      </w:r>
      <w:hyperlink r:id="rId40" w:history="1">
        <w:proofErr w:type="spellStart"/>
        <w:r w:rsidRPr="00C74F6E">
          <w:rPr>
            <w:rStyle w:val="Hyperlink"/>
          </w:rPr>
          <w:t>VSCode</w:t>
        </w:r>
        <w:proofErr w:type="spellEnd"/>
      </w:hyperlink>
      <w:r>
        <w:t xml:space="preserve"> koje pruža velike mogućnosti uređivanja teksta te brzog testiranja programa. </w:t>
      </w:r>
    </w:p>
    <w:p w14:paraId="551E5886" w14:textId="13E6D1C3" w:rsidR="00CE7192" w:rsidRDefault="00CE7192" w:rsidP="00262026">
      <w:pPr>
        <w:pStyle w:val="BodyText"/>
        <w:ind w:left="0"/>
      </w:pPr>
      <w:r>
        <w:t xml:space="preserve">Za pomoć pri generiranju podataka korišten je javno dostupan generativni jezični model </w:t>
      </w:r>
      <w:hyperlink r:id="rId41" w:history="1">
        <w:proofErr w:type="spellStart"/>
        <w:r w:rsidRPr="00CE7192">
          <w:rPr>
            <w:rStyle w:val="Hyperlink"/>
          </w:rPr>
          <w:t>ChatGPT</w:t>
        </w:r>
        <w:proofErr w:type="spellEnd"/>
      </w:hyperlink>
      <w:r>
        <w:t>.</w:t>
      </w:r>
    </w:p>
    <w:p w14:paraId="47D2457B" w14:textId="19DA4B83" w:rsidR="00C74F6E" w:rsidRDefault="00C74F6E" w:rsidP="00541856">
      <w:pPr>
        <w:pStyle w:val="Heading2"/>
        <w:spacing w:line="240" w:lineRule="auto"/>
      </w:pPr>
      <w:bookmarkStart w:id="12" w:name="_Toc189161245"/>
      <w:r>
        <w:lastRenderedPageBreak/>
        <w:t>Algoritmi</w:t>
      </w:r>
      <w:bookmarkEnd w:id="12"/>
    </w:p>
    <w:p w14:paraId="303B1ECD" w14:textId="1A9DF750" w:rsidR="00C74F6E" w:rsidRDefault="00806684" w:rsidP="00541856">
      <w:pPr>
        <w:spacing w:line="240" w:lineRule="auto"/>
      </w:pPr>
      <w:r>
        <w:t>Algoritam filtriranja je izrazito jednostavan prolazak po cijelom skupu podataka i spremanja samo re</w:t>
      </w:r>
      <w:r w:rsidR="009E101F">
        <w:t>dak</w:t>
      </w:r>
      <w:r>
        <w:t>a koji u svim stupcima ima</w:t>
      </w:r>
      <w:r w:rsidR="009E101F">
        <w:t>ju</w:t>
      </w:r>
      <w:r>
        <w:t xml:space="preserve"> vrijednost veću od donje granice i manj</w:t>
      </w:r>
      <w:r w:rsidR="009E101F">
        <w:t>u</w:t>
      </w:r>
      <w:r>
        <w:t xml:space="preserve"> od gornje granice. Pošto imamo konstantan broj stupaca možemo reći da je kompleksnost algoritma linearna - O(N). </w:t>
      </w:r>
    </w:p>
    <w:p w14:paraId="55CCA0B8" w14:textId="17B659BF" w:rsidR="00620B2D" w:rsidRDefault="00806684" w:rsidP="008048F7">
      <w:pPr>
        <w:spacing w:line="240" w:lineRule="auto"/>
      </w:pPr>
      <w:r>
        <w:t>Algoritam rangiranja imaju složenost – O(N * log N) zbog algoritma sortiranja</w:t>
      </w:r>
      <w:r w:rsidR="009E101F">
        <w:t xml:space="preserve">. Svaki podatak prvo pomnožimo sa težinom koju je korisnik odredio </w:t>
      </w:r>
      <w:r w:rsidR="008048F7">
        <w:t xml:space="preserve">pri </w:t>
      </w:r>
      <w:proofErr w:type="spellStart"/>
      <w:r w:rsidR="008048F7">
        <w:t>filtiranju</w:t>
      </w:r>
      <w:proofErr w:type="spellEnd"/>
      <w:r w:rsidR="009E101F">
        <w:t xml:space="preserve">, a zatim sortiramo te umnoške kako bi dobili rangiranje. </w:t>
      </w:r>
    </w:p>
    <w:p w14:paraId="4425EDF4" w14:textId="77777777" w:rsidR="008048F7" w:rsidRPr="00AE333D" w:rsidRDefault="008048F7" w:rsidP="008048F7">
      <w:pPr>
        <w:spacing w:line="240" w:lineRule="auto"/>
      </w:pPr>
    </w:p>
    <w:p w14:paraId="263EA2B7" w14:textId="5B9CB5A1" w:rsidR="004D0BEF" w:rsidRDefault="00620B2D" w:rsidP="00541856">
      <w:pPr>
        <w:pStyle w:val="Heading1"/>
        <w:spacing w:line="240" w:lineRule="auto"/>
      </w:pPr>
      <w:bookmarkStart w:id="13" w:name="_Toc189161246"/>
      <w:r w:rsidRPr="00AE333D">
        <w:t>Upute za korištenje</w:t>
      </w:r>
      <w:bookmarkEnd w:id="13"/>
    </w:p>
    <w:p w14:paraId="2C892B94" w14:textId="12B64D95" w:rsidR="00CE7192" w:rsidRDefault="00217D6E" w:rsidP="00541856">
      <w:pPr>
        <w:pStyle w:val="Heading2"/>
        <w:spacing w:line="240" w:lineRule="auto"/>
      </w:pPr>
      <w:bookmarkStart w:id="14" w:name="_Toc189161247"/>
      <w:r>
        <w:t>Pokretanje sustava</w:t>
      </w:r>
      <w:bookmarkEnd w:id="14"/>
    </w:p>
    <w:p w14:paraId="10D67E1C" w14:textId="0FB09FAA" w:rsidR="00541856" w:rsidRDefault="00217D6E" w:rsidP="00541856">
      <w:pPr>
        <w:spacing w:line="240" w:lineRule="auto"/>
      </w:pPr>
      <w:r>
        <w:t xml:space="preserve">Za pokretanje korisničke strane sustava potrebno je instalirati Node.js i </w:t>
      </w:r>
      <w:proofErr w:type="spellStart"/>
      <w:r>
        <w:t>Angular</w:t>
      </w:r>
      <w:proofErr w:type="spellEnd"/>
      <w:r>
        <w:t xml:space="preserve">. </w:t>
      </w:r>
      <w:r w:rsidR="00740F8C">
        <w:t xml:space="preserve">Klijentska strana biti će dostupna na adresi </w:t>
      </w:r>
      <w:hyperlink r:id="rId42" w:history="1">
        <w:r w:rsidR="00740F8C" w:rsidRPr="00740F8C">
          <w:rPr>
            <w:rStyle w:val="Hyperlink"/>
          </w:rPr>
          <w:t>http://localhost:4200/</w:t>
        </w:r>
      </w:hyperlink>
      <w:r w:rsidR="00740F8C">
        <w:t xml:space="preserve"> nakon izvođenja sljedećih naredbi:  </w:t>
      </w:r>
    </w:p>
    <w:p w14:paraId="16A23295" w14:textId="77777777" w:rsidR="008048F7" w:rsidRDefault="008048F7" w:rsidP="00541856">
      <w:pPr>
        <w:spacing w:line="240" w:lineRule="auto"/>
      </w:pPr>
    </w:p>
    <w:p w14:paraId="38BEC921" w14:textId="77777777" w:rsidR="00740F8C" w:rsidRDefault="00740F8C" w:rsidP="0054185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8ADD709" wp14:editId="6F400B80">
            <wp:extent cx="3600000" cy="638846"/>
            <wp:effectExtent l="0" t="0" r="0" b="0"/>
            <wp:docPr id="704873851" name="Picture 2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3851" name="Picture 2" descr="A close-up of a website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5FD" w14:textId="60611EFF" w:rsidR="008A3C0E" w:rsidRPr="008A3C0E" w:rsidRDefault="00740F8C" w:rsidP="00541856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3.1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1</w:t>
      </w:r>
      <w:r w:rsidR="00541856">
        <w:fldChar w:fldCharType="end"/>
      </w:r>
      <w:r>
        <w:t>. Naredbe za pokretanje klijentske strane sustava</w:t>
      </w:r>
    </w:p>
    <w:p w14:paraId="5E456D2F" w14:textId="41727A44" w:rsidR="008A3C0E" w:rsidRDefault="00740F8C" w:rsidP="00541856">
      <w:pPr>
        <w:pStyle w:val="BodyText"/>
        <w:spacing w:line="240" w:lineRule="auto"/>
        <w:ind w:left="0"/>
      </w:pPr>
      <w:r>
        <w:t xml:space="preserve">Za pokretanje poslužiteljske strane sustava potrebno je instalirati Python. Poslužiteljska strana biti će dostupna na adresi </w:t>
      </w:r>
      <w:hyperlink r:id="rId44" w:history="1">
        <w:r w:rsidRPr="003C67B0">
          <w:rPr>
            <w:rStyle w:val="Hyperlink"/>
          </w:rPr>
          <w:t>http://127.0.0.1:8000/</w:t>
        </w:r>
      </w:hyperlink>
      <w:r>
        <w:t xml:space="preserve"> nakon izvođenja sljedećih naredbi:</w:t>
      </w:r>
    </w:p>
    <w:p w14:paraId="52A995C9" w14:textId="77777777" w:rsidR="008A3C0E" w:rsidRDefault="008A3C0E" w:rsidP="00541856">
      <w:pPr>
        <w:pStyle w:val="BodyText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2CB8CF34" wp14:editId="177D76FE">
            <wp:extent cx="3600000" cy="1652280"/>
            <wp:effectExtent l="0" t="0" r="0" b="0"/>
            <wp:docPr id="1457474726" name="Picture 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4726" name="Picture 4" descr="A close-up of a computer screen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CC71" w14:textId="5C6CB4FC" w:rsidR="00740F8C" w:rsidRDefault="008A3C0E" w:rsidP="00541856">
      <w:pPr>
        <w:pStyle w:val="Caption"/>
        <w:jc w:val="center"/>
      </w:pPr>
      <w:r>
        <w:t xml:space="preserve">Slika </w:t>
      </w:r>
      <w:r w:rsidR="00541856">
        <w:fldChar w:fldCharType="begin"/>
      </w:r>
      <w:r w:rsidR="00541856">
        <w:instrText xml:space="preserve"> STYLEREF 2 \s </w:instrText>
      </w:r>
      <w:r w:rsidR="00541856">
        <w:fldChar w:fldCharType="separate"/>
      </w:r>
      <w:r w:rsidR="00541856">
        <w:rPr>
          <w:noProof/>
        </w:rPr>
        <w:t>3.1</w:t>
      </w:r>
      <w:r w:rsidR="00541856">
        <w:fldChar w:fldCharType="end"/>
      </w:r>
      <w:r w:rsidR="00541856">
        <w:noBreakHyphen/>
      </w:r>
      <w:r w:rsidR="00541856">
        <w:fldChar w:fldCharType="begin"/>
      </w:r>
      <w:r w:rsidR="00541856">
        <w:instrText xml:space="preserve"> SEQ Slika \* ARABIC \s 2 </w:instrText>
      </w:r>
      <w:r w:rsidR="00541856">
        <w:fldChar w:fldCharType="separate"/>
      </w:r>
      <w:r w:rsidR="00541856">
        <w:rPr>
          <w:noProof/>
        </w:rPr>
        <w:t>2</w:t>
      </w:r>
      <w:r w:rsidR="00541856">
        <w:fldChar w:fldCharType="end"/>
      </w:r>
      <w:r>
        <w:t>. Naredbe za pokretanje poslužiteljske strane sustava</w:t>
      </w:r>
    </w:p>
    <w:p w14:paraId="579FF652" w14:textId="5C88E7CE" w:rsidR="00541856" w:rsidRDefault="008A3C0E" w:rsidP="00541856">
      <w:pPr>
        <w:pStyle w:val="Heading2"/>
        <w:spacing w:line="240" w:lineRule="auto"/>
      </w:pPr>
      <w:bookmarkStart w:id="15" w:name="_Toc189161248"/>
      <w:r>
        <w:t>Pregled glavnih značajki</w:t>
      </w:r>
      <w:bookmarkEnd w:id="15"/>
    </w:p>
    <w:p w14:paraId="30593815" w14:textId="048794B9" w:rsidR="00541856" w:rsidRDefault="00541856" w:rsidP="00541856">
      <w:pPr>
        <w:spacing w:line="240" w:lineRule="auto"/>
      </w:pPr>
      <w:r>
        <w:t xml:space="preserve">Uvijek preporučamo registraciju i prijavu kojim korisnik može pristupiti preko početne stranice. Prijavljeni korisnici imaju mogućnost spremanja i kasnije pregledavanja pretraga i sveučilišta. </w:t>
      </w:r>
    </w:p>
    <w:p w14:paraId="57BC5B14" w14:textId="77777777" w:rsidR="00541856" w:rsidRPr="00541856" w:rsidRDefault="00541856" w:rsidP="00541856">
      <w:pPr>
        <w:spacing w:line="240" w:lineRule="auto"/>
      </w:pPr>
    </w:p>
    <w:p w14:paraId="4C85A60F" w14:textId="77777777" w:rsidR="00541856" w:rsidRDefault="00541856" w:rsidP="0054185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6AE3488" wp14:editId="5CDA2566">
            <wp:extent cx="3600000" cy="1801154"/>
            <wp:effectExtent l="12700" t="12700" r="6985" b="15240"/>
            <wp:docPr id="179426400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4000" name="Picture 5" descr="A screenshot of a computer&#10;&#10;AI-generated content may be incorrect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81A8C" w14:textId="69C938BF" w:rsidR="00541856" w:rsidRDefault="00541856" w:rsidP="0054185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Početna</w:t>
      </w:r>
      <w:r>
        <w:rPr>
          <w:noProof/>
        </w:rPr>
        <w:t xml:space="preserve"> stranica web aplikacije</w:t>
      </w:r>
    </w:p>
    <w:p w14:paraId="69D0D337" w14:textId="5B64725B" w:rsidR="00541856" w:rsidRDefault="00541856" w:rsidP="00541856">
      <w:r>
        <w:lastRenderedPageBreak/>
        <w:t xml:space="preserve">Klikom na „Open </w:t>
      </w:r>
      <w:proofErr w:type="spellStart"/>
      <w:r>
        <w:t>Form</w:t>
      </w:r>
      <w:proofErr w:type="spellEnd"/>
      <w:r>
        <w:t xml:space="preserve">“ otvori se formular za ispunjavanje i filtriranje raznih parametara. </w:t>
      </w:r>
    </w:p>
    <w:p w14:paraId="5E628781" w14:textId="77777777" w:rsidR="00541856" w:rsidRPr="00541856" w:rsidRDefault="00541856" w:rsidP="00541856"/>
    <w:p w14:paraId="19593CB0" w14:textId="77777777" w:rsidR="00541856" w:rsidRDefault="00541856" w:rsidP="00541856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4AF3A840" wp14:editId="791CB1B3">
            <wp:extent cx="3600000" cy="1792308"/>
            <wp:effectExtent l="12700" t="12700" r="6985" b="11430"/>
            <wp:docPr id="1494306977" name="Picture 6" descr="A screenshot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6977" name="Picture 6" descr="A screenshot of a form&#10;&#10;AI-generated content may be incorrect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7FD6C" w14:textId="7A8A812C" w:rsidR="00740F8C" w:rsidRDefault="00541856" w:rsidP="0054185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Formular za filtriranje i podešavanje važnosti parametra</w:t>
      </w:r>
    </w:p>
    <w:p w14:paraId="2DF39023" w14:textId="77777777" w:rsidR="00541856" w:rsidRDefault="00541856" w:rsidP="00541856"/>
    <w:p w14:paraId="70F71920" w14:textId="514A1F3F" w:rsidR="00541856" w:rsidRDefault="00541856" w:rsidP="00541856">
      <w:r>
        <w:t>Nakon pretraživanja i pregleda ponuđenih sveučilišta korisnik može spremiti pojedino sveučilište te se kasnije vratiti na ta sveučilišta preko „</w:t>
      </w:r>
      <w:proofErr w:type="spellStart"/>
      <w:r>
        <w:t>Saved</w:t>
      </w:r>
      <w:proofErr w:type="spellEnd"/>
      <w:r>
        <w:t>“ opcije.</w:t>
      </w:r>
    </w:p>
    <w:p w14:paraId="6F611E15" w14:textId="5982CAA1" w:rsidR="00541856" w:rsidRDefault="00541856" w:rsidP="00541856">
      <w:r>
        <w:t xml:space="preserve">Na prikazu spremljenih sveučilišta korisnik može lakše pogledati sveučilišta jedno naspram drugom te pretražiti spremljena sveučilišta na karti. </w:t>
      </w:r>
    </w:p>
    <w:p w14:paraId="015455BE" w14:textId="77777777" w:rsidR="00541856" w:rsidRPr="00541856" w:rsidRDefault="00541856" w:rsidP="00541856"/>
    <w:p w14:paraId="5F1F8F8F" w14:textId="77777777" w:rsidR="00541856" w:rsidRDefault="00541856" w:rsidP="00541856">
      <w:pPr>
        <w:keepNext/>
        <w:jc w:val="center"/>
      </w:pPr>
      <w:r>
        <w:rPr>
          <w:noProof/>
        </w:rPr>
        <w:drawing>
          <wp:inline distT="0" distB="0" distL="0" distR="0" wp14:anchorId="669DC12B" wp14:editId="05E9E5AC">
            <wp:extent cx="3600000" cy="1760000"/>
            <wp:effectExtent l="12700" t="12700" r="6985" b="18415"/>
            <wp:docPr id="1315174449" name="Picture 8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4449" name="Picture 8" descr="A map of the world&#10;&#10;AI-generated content may be incorrect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F6904" w14:textId="43C03DBB" w:rsidR="00541856" w:rsidRDefault="00541856" w:rsidP="0054185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Prikaz spremljenih sveučilišta</w:t>
      </w:r>
    </w:p>
    <w:p w14:paraId="27108F7C" w14:textId="77777777" w:rsidR="00541856" w:rsidRDefault="00541856" w:rsidP="00541856"/>
    <w:p w14:paraId="328D40A9" w14:textId="77777777" w:rsidR="00541856" w:rsidRDefault="00541856" w:rsidP="00541856"/>
    <w:p w14:paraId="5AA435A9" w14:textId="77777777" w:rsidR="00541856" w:rsidRPr="00541856" w:rsidRDefault="00541856" w:rsidP="00541856"/>
    <w:p w14:paraId="652FCEA1" w14:textId="77777777" w:rsidR="00A55A74" w:rsidRDefault="00A55A74" w:rsidP="00A55A74">
      <w:pPr>
        <w:pStyle w:val="Heading1"/>
      </w:pPr>
      <w:r w:rsidRPr="00AE333D">
        <w:br w:type="page"/>
      </w:r>
      <w:bookmarkStart w:id="16" w:name="_Toc189161249"/>
      <w:r w:rsidRPr="00AE333D">
        <w:lastRenderedPageBreak/>
        <w:t>Literatura</w:t>
      </w:r>
      <w:bookmarkEnd w:id="16"/>
    </w:p>
    <w:p w14:paraId="4B636DCA" w14:textId="22F87F9F" w:rsidR="009E101F" w:rsidRDefault="00070B78" w:rsidP="00070B78">
      <w:pPr>
        <w:pStyle w:val="ListParagraph"/>
        <w:numPr>
          <w:ilvl w:val="0"/>
          <w:numId w:val="14"/>
        </w:numPr>
      </w:pPr>
      <w:proofErr w:type="spellStart"/>
      <w:r w:rsidRPr="00070B78">
        <w:t>Walpole</w:t>
      </w:r>
      <w:proofErr w:type="spellEnd"/>
      <w:r w:rsidRPr="00070B78">
        <w:t xml:space="preserve">, Ronald E., Myers, Raymond H., Myers, Sharon L., </w:t>
      </w:r>
      <w:proofErr w:type="spellStart"/>
      <w:r w:rsidRPr="00070B78">
        <w:t>Ye</w:t>
      </w:r>
      <w:proofErr w:type="spellEnd"/>
      <w:r w:rsidRPr="00070B78">
        <w:t xml:space="preserve">, </w:t>
      </w:r>
      <w:proofErr w:type="spellStart"/>
      <w:r w:rsidRPr="00070B78">
        <w:t>Keying</w:t>
      </w:r>
      <w:proofErr w:type="spellEnd"/>
      <w:r w:rsidRPr="00070B78">
        <w:t>. </w:t>
      </w:r>
      <w:r>
        <w:t>„</w:t>
      </w:r>
      <w:proofErr w:type="spellStart"/>
      <w:r w:rsidRPr="00070B78">
        <w:rPr>
          <w:i/>
          <w:iCs/>
        </w:rPr>
        <w:t>Probability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statistics</w:t>
      </w:r>
      <w:proofErr w:type="spellEnd"/>
      <w:r w:rsidRPr="00070B78">
        <w:rPr>
          <w:i/>
          <w:iCs/>
        </w:rPr>
        <w:t xml:space="preserve"> for </w:t>
      </w:r>
      <w:proofErr w:type="spellStart"/>
      <w:r w:rsidRPr="00070B78">
        <w:rPr>
          <w:i/>
          <w:iCs/>
        </w:rPr>
        <w:t>engineers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scientists</w:t>
      </w:r>
      <w:proofErr w:type="spellEnd"/>
      <w:r>
        <w:rPr>
          <w:i/>
          <w:iCs/>
        </w:rPr>
        <w:t>“</w:t>
      </w:r>
      <w:r w:rsidRPr="00070B78">
        <w:t xml:space="preserve">. 9th </w:t>
      </w:r>
      <w:proofErr w:type="spellStart"/>
      <w:r w:rsidRPr="00070B78">
        <w:t>ed</w:t>
      </w:r>
      <w:proofErr w:type="spellEnd"/>
      <w:r w:rsidRPr="00070B78">
        <w:t xml:space="preserve">. Global </w:t>
      </w:r>
      <w:proofErr w:type="spellStart"/>
      <w:r w:rsidRPr="00070B78">
        <w:t>ed</w:t>
      </w:r>
      <w:proofErr w:type="spellEnd"/>
      <w:r w:rsidRPr="00070B78">
        <w:t>. Tokyo: Pearson, 2016.</w:t>
      </w:r>
    </w:p>
    <w:p w14:paraId="454D4AED" w14:textId="77777777" w:rsidR="00070B78" w:rsidRPr="009E101F" w:rsidRDefault="00070B78" w:rsidP="00070B78">
      <w:pPr>
        <w:pStyle w:val="ListParagraph"/>
      </w:pPr>
    </w:p>
    <w:sectPr w:rsidR="00070B78" w:rsidRPr="009E101F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BE381" w14:textId="77777777" w:rsidR="00EC0FC7" w:rsidRPr="00D41360" w:rsidRDefault="00EC0FC7">
      <w:r w:rsidRPr="00D41360">
        <w:separator/>
      </w:r>
    </w:p>
  </w:endnote>
  <w:endnote w:type="continuationSeparator" w:id="0">
    <w:p w14:paraId="092182F0" w14:textId="77777777" w:rsidR="00EC0FC7" w:rsidRPr="00D41360" w:rsidRDefault="00EC0FC7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73294C25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9C122B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A4DB4" w14:textId="77777777" w:rsidR="00EC0FC7" w:rsidRPr="00D41360" w:rsidRDefault="00EC0FC7">
      <w:r w:rsidRPr="00D41360">
        <w:separator/>
      </w:r>
    </w:p>
  </w:footnote>
  <w:footnote w:type="continuationSeparator" w:id="0">
    <w:p w14:paraId="48D6A620" w14:textId="77777777" w:rsidR="00EC0FC7" w:rsidRPr="00D41360" w:rsidRDefault="00EC0FC7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04663"/>
    <w:multiLevelType w:val="hybridMultilevel"/>
    <w:tmpl w:val="86DADA1E"/>
    <w:lvl w:ilvl="0" w:tplc="63288D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385193"/>
    <w:multiLevelType w:val="hybridMultilevel"/>
    <w:tmpl w:val="65386AF0"/>
    <w:lvl w:ilvl="0" w:tplc="49D4C3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2"/>
  </w:num>
  <w:num w:numId="3" w16cid:durableId="993141627">
    <w:abstractNumId w:val="6"/>
  </w:num>
  <w:num w:numId="4" w16cid:durableId="1348288447">
    <w:abstractNumId w:val="3"/>
  </w:num>
  <w:num w:numId="5" w16cid:durableId="1375428971">
    <w:abstractNumId w:val="8"/>
  </w:num>
  <w:num w:numId="6" w16cid:durableId="390543078">
    <w:abstractNumId w:val="9"/>
  </w:num>
  <w:num w:numId="7" w16cid:durableId="1269658779">
    <w:abstractNumId w:val="13"/>
  </w:num>
  <w:num w:numId="8" w16cid:durableId="477262109">
    <w:abstractNumId w:val="1"/>
  </w:num>
  <w:num w:numId="9" w16cid:durableId="1591308024">
    <w:abstractNumId w:val="5"/>
  </w:num>
  <w:num w:numId="10" w16cid:durableId="1360859695">
    <w:abstractNumId w:val="14"/>
  </w:num>
  <w:num w:numId="11" w16cid:durableId="172037089">
    <w:abstractNumId w:val="11"/>
  </w:num>
  <w:num w:numId="12" w16cid:durableId="193076927">
    <w:abstractNumId w:val="10"/>
  </w:num>
  <w:num w:numId="13" w16cid:durableId="1048988641">
    <w:abstractNumId w:val="7"/>
  </w:num>
  <w:num w:numId="14" w16cid:durableId="1108280477">
    <w:abstractNumId w:val="4"/>
  </w:num>
  <w:num w:numId="15" w16cid:durableId="170178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0309"/>
    <w:rsid w:val="000115F8"/>
    <w:rsid w:val="00014593"/>
    <w:rsid w:val="00025E89"/>
    <w:rsid w:val="00033D01"/>
    <w:rsid w:val="00070B78"/>
    <w:rsid w:val="000A14A5"/>
    <w:rsid w:val="000A2C20"/>
    <w:rsid w:val="000A6603"/>
    <w:rsid w:val="000B6898"/>
    <w:rsid w:val="000E0442"/>
    <w:rsid w:val="000F5C98"/>
    <w:rsid w:val="00104A19"/>
    <w:rsid w:val="00130B16"/>
    <w:rsid w:val="00151484"/>
    <w:rsid w:val="0015703B"/>
    <w:rsid w:val="001573AC"/>
    <w:rsid w:val="00176290"/>
    <w:rsid w:val="0018754A"/>
    <w:rsid w:val="00217D6E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0717D"/>
    <w:rsid w:val="00311A84"/>
    <w:rsid w:val="00326360"/>
    <w:rsid w:val="00334340"/>
    <w:rsid w:val="00342FA5"/>
    <w:rsid w:val="003525DB"/>
    <w:rsid w:val="00403B3D"/>
    <w:rsid w:val="00443331"/>
    <w:rsid w:val="00476E88"/>
    <w:rsid w:val="00480147"/>
    <w:rsid w:val="00491509"/>
    <w:rsid w:val="004A10D6"/>
    <w:rsid w:val="004D0BEF"/>
    <w:rsid w:val="004D1F32"/>
    <w:rsid w:val="004E5140"/>
    <w:rsid w:val="004F195A"/>
    <w:rsid w:val="004F641B"/>
    <w:rsid w:val="00541856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40F8C"/>
    <w:rsid w:val="007760AF"/>
    <w:rsid w:val="00785F38"/>
    <w:rsid w:val="007D2104"/>
    <w:rsid w:val="00800BA0"/>
    <w:rsid w:val="008048F7"/>
    <w:rsid w:val="00806684"/>
    <w:rsid w:val="00814542"/>
    <w:rsid w:val="008331D2"/>
    <w:rsid w:val="008A3C0E"/>
    <w:rsid w:val="008D01D3"/>
    <w:rsid w:val="008F5713"/>
    <w:rsid w:val="00902D06"/>
    <w:rsid w:val="00943BBB"/>
    <w:rsid w:val="00960B9D"/>
    <w:rsid w:val="00996A27"/>
    <w:rsid w:val="009A5268"/>
    <w:rsid w:val="009C122B"/>
    <w:rsid w:val="009C1D49"/>
    <w:rsid w:val="009E101F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02E95"/>
    <w:rsid w:val="00B13BB2"/>
    <w:rsid w:val="00B14B83"/>
    <w:rsid w:val="00B242A5"/>
    <w:rsid w:val="00B40974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74F6E"/>
    <w:rsid w:val="00C97802"/>
    <w:rsid w:val="00CE719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C0FC7"/>
    <w:rsid w:val="00ED59D3"/>
    <w:rsid w:val="00EE4FE4"/>
    <w:rsid w:val="00EE5D2B"/>
    <w:rsid w:val="00EE70A8"/>
    <w:rsid w:val="00EF3BD8"/>
    <w:rsid w:val="00F12630"/>
    <w:rsid w:val="00F35162"/>
    <w:rsid w:val="00F37C73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djangoproject.com/" TargetMode="External"/><Relationship Id="rId42" Type="http://schemas.openxmlformats.org/officeDocument/2006/relationships/hyperlink" Target="http://localhost:4200/" TargetMode="External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angular.dev/" TargetMode="External"/><Relationship Id="rId37" Type="http://schemas.openxmlformats.org/officeDocument/2006/relationships/hyperlink" Target="https://www.python.org/" TargetMode="External"/><Relationship Id="rId40" Type="http://schemas.openxmlformats.org/officeDocument/2006/relationships/hyperlink" Target="https://code.visualstudio.com/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jupyter.org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github.com/IvanDzanija/UniMat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python.org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typescriptlang.org/" TargetMode="External"/><Relationship Id="rId38" Type="http://schemas.openxmlformats.org/officeDocument/2006/relationships/hyperlink" Target="https://git-scm.com/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10.png"/><Relationship Id="rId41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B58108-61EE-0041-A6D0-D0FA439E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285</TotalTime>
  <Pages>17</Pages>
  <Words>2387</Words>
  <Characters>13606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28</cp:revision>
  <cp:lastPrinted>2005-03-17T14:40:00Z</cp:lastPrinted>
  <dcterms:created xsi:type="dcterms:W3CDTF">2025-01-28T23:01:00Z</dcterms:created>
  <dcterms:modified xsi:type="dcterms:W3CDTF">2025-01-30T19:27:00Z</dcterms:modified>
</cp:coreProperties>
</file>