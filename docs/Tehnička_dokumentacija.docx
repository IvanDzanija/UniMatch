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CC8F21" w14:textId="6706469D" w:rsidR="00BB0DA6" w:rsidRPr="00AE333D" w:rsidRDefault="00294727" w:rsidP="00033D01">
      <w:pPr>
        <w:pStyle w:val="Title"/>
        <w:jc w:val="right"/>
      </w:pPr>
      <w:proofErr w:type="spellStart"/>
      <w:r w:rsidRPr="00AE333D">
        <w:t>UniMatch</w:t>
      </w:r>
      <w:proofErr w:type="spellEnd"/>
    </w:p>
    <w:p w14:paraId="479BC9D7" w14:textId="77777777" w:rsidR="00BB0DA6" w:rsidRPr="00AE333D" w:rsidRDefault="00620B2D" w:rsidP="00033D01">
      <w:pPr>
        <w:pStyle w:val="Title"/>
        <w:jc w:val="right"/>
      </w:pPr>
      <w:r w:rsidRPr="00AE333D">
        <w:t>Tehnička</w:t>
      </w:r>
      <w:r w:rsidR="00C74132" w:rsidRPr="00AE333D">
        <w:t xml:space="preserve"> dokumentacija</w:t>
      </w:r>
    </w:p>
    <w:p w14:paraId="3E9B29AD" w14:textId="7F15AE4E" w:rsidR="00620B2D" w:rsidRPr="00AE333D" w:rsidRDefault="00620B2D" w:rsidP="00620B2D">
      <w:pPr>
        <w:pStyle w:val="Title"/>
        <w:jc w:val="right"/>
        <w:rPr>
          <w:sz w:val="28"/>
        </w:rPr>
      </w:pPr>
      <w:r w:rsidRPr="00AE333D">
        <w:rPr>
          <w:sz w:val="28"/>
        </w:rPr>
        <w:t xml:space="preserve">Verzija </w:t>
      </w:r>
      <w:r w:rsidR="00294727" w:rsidRPr="00AE333D">
        <w:rPr>
          <w:sz w:val="28"/>
        </w:rPr>
        <w:t>1.0</w:t>
      </w:r>
    </w:p>
    <w:p w14:paraId="619AB341" w14:textId="77777777" w:rsidR="00620B2D" w:rsidRPr="00AE333D" w:rsidRDefault="00620B2D" w:rsidP="00620B2D">
      <w:pPr>
        <w:pStyle w:val="Title"/>
        <w:jc w:val="right"/>
      </w:pPr>
    </w:p>
    <w:p w14:paraId="06DBA38D" w14:textId="77777777" w:rsidR="00620B2D" w:rsidRPr="00AE333D" w:rsidRDefault="00620B2D" w:rsidP="00620B2D">
      <w:pPr>
        <w:pStyle w:val="Title"/>
        <w:jc w:val="right"/>
      </w:pPr>
    </w:p>
    <w:p w14:paraId="331E1105" w14:textId="77777777" w:rsidR="00620B2D" w:rsidRPr="00AE333D" w:rsidRDefault="00620B2D" w:rsidP="00620B2D">
      <w:pPr>
        <w:pStyle w:val="Title"/>
        <w:jc w:val="right"/>
      </w:pPr>
    </w:p>
    <w:p w14:paraId="237FBA85" w14:textId="77777777" w:rsidR="00620B2D" w:rsidRPr="00AE333D" w:rsidRDefault="00620B2D" w:rsidP="00620B2D">
      <w:pPr>
        <w:pStyle w:val="Title"/>
        <w:jc w:val="right"/>
      </w:pPr>
    </w:p>
    <w:p w14:paraId="762341A7" w14:textId="3539BE2B" w:rsidR="00620B2D" w:rsidRPr="00AE333D" w:rsidRDefault="00620B2D" w:rsidP="00620B2D">
      <w:pPr>
        <w:pStyle w:val="Title"/>
        <w:jc w:val="right"/>
        <w:rPr>
          <w:rFonts w:cs="Arial"/>
          <w:b w:val="0"/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Studentski tim: </w:t>
      </w:r>
      <w:r w:rsidR="00294727" w:rsidRPr="00AE333D">
        <w:rPr>
          <w:rFonts w:cs="Arial"/>
          <w:b w:val="0"/>
          <w:sz w:val="32"/>
          <w:szCs w:val="32"/>
        </w:rPr>
        <w:t>Karlo Bašić</w:t>
      </w:r>
    </w:p>
    <w:p w14:paraId="419A8C7E" w14:textId="153E1A0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Luka </w:t>
      </w:r>
      <w:proofErr w:type="spellStart"/>
      <w:r w:rsidRPr="00AE333D">
        <w:rPr>
          <w:rFonts w:ascii="Arial" w:hAnsi="Arial" w:cs="Arial"/>
          <w:sz w:val="32"/>
          <w:szCs w:val="32"/>
        </w:rPr>
        <w:t>Alfirević</w:t>
      </w:r>
      <w:proofErr w:type="spellEnd"/>
    </w:p>
    <w:p w14:paraId="610C9C1B" w14:textId="06078485" w:rsidR="00620B2D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>Ivan Džanija</w:t>
      </w:r>
    </w:p>
    <w:p w14:paraId="148B044C" w14:textId="4584327C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Adam </w:t>
      </w:r>
      <w:proofErr w:type="spellStart"/>
      <w:r w:rsidRPr="00AE333D">
        <w:rPr>
          <w:rFonts w:ascii="Arial" w:hAnsi="Arial" w:cs="Arial"/>
          <w:sz w:val="32"/>
          <w:szCs w:val="32"/>
        </w:rPr>
        <w:t>Šinjori</w:t>
      </w:r>
      <w:proofErr w:type="spellEnd"/>
    </w:p>
    <w:p w14:paraId="1E26F12C" w14:textId="52C5E137" w:rsidR="00294727" w:rsidRPr="00AE333D" w:rsidRDefault="00294727" w:rsidP="00620B2D">
      <w:pPr>
        <w:jc w:val="right"/>
        <w:rPr>
          <w:rFonts w:ascii="Arial" w:hAnsi="Arial" w:cs="Arial"/>
          <w:sz w:val="32"/>
          <w:szCs w:val="32"/>
        </w:rPr>
      </w:pPr>
      <w:r w:rsidRPr="00AE333D">
        <w:rPr>
          <w:rFonts w:ascii="Arial" w:hAnsi="Arial" w:cs="Arial"/>
          <w:sz w:val="32"/>
          <w:szCs w:val="32"/>
        </w:rPr>
        <w:t xml:space="preserve">Rita </w:t>
      </w:r>
      <w:proofErr w:type="spellStart"/>
      <w:r w:rsidRPr="00AE333D">
        <w:rPr>
          <w:rFonts w:ascii="Arial" w:hAnsi="Arial" w:cs="Arial"/>
          <w:sz w:val="32"/>
          <w:szCs w:val="32"/>
        </w:rPr>
        <w:t>Zonjić</w:t>
      </w:r>
      <w:proofErr w:type="spellEnd"/>
    </w:p>
    <w:p w14:paraId="3BCDABF3" w14:textId="0C5DE65B" w:rsidR="00620B2D" w:rsidRPr="00AE333D" w:rsidRDefault="00620B2D" w:rsidP="00620B2D">
      <w:pPr>
        <w:jc w:val="right"/>
        <w:rPr>
          <w:rFonts w:ascii="Arial" w:hAnsi="Arial" w:cs="Arial"/>
          <w:b/>
          <w:sz w:val="32"/>
          <w:szCs w:val="32"/>
        </w:rPr>
      </w:pPr>
    </w:p>
    <w:p w14:paraId="5C4A5195" w14:textId="77777777" w:rsidR="00620B2D" w:rsidRPr="00AE333D" w:rsidRDefault="00620B2D" w:rsidP="00620B2D">
      <w:pPr>
        <w:rPr>
          <w:rFonts w:ascii="Arial" w:hAnsi="Arial" w:cs="Arial"/>
          <w:sz w:val="32"/>
          <w:szCs w:val="32"/>
        </w:rPr>
      </w:pPr>
    </w:p>
    <w:p w14:paraId="2A28A5D6" w14:textId="45AD1B95" w:rsidR="00BB0DA6" w:rsidRPr="00AE333D" w:rsidRDefault="00620B2D" w:rsidP="00620B2D">
      <w:pPr>
        <w:pStyle w:val="Title"/>
        <w:jc w:val="right"/>
        <w:rPr>
          <w:sz w:val="32"/>
          <w:szCs w:val="32"/>
        </w:rPr>
      </w:pPr>
      <w:r w:rsidRPr="00AE333D">
        <w:rPr>
          <w:rFonts w:cs="Arial"/>
          <w:sz w:val="32"/>
          <w:szCs w:val="32"/>
        </w:rPr>
        <w:t xml:space="preserve">Nastavnik: </w:t>
      </w:r>
      <w:r w:rsidR="00294727" w:rsidRPr="00AE333D">
        <w:rPr>
          <w:rFonts w:cs="Arial"/>
          <w:b w:val="0"/>
          <w:sz w:val="32"/>
          <w:szCs w:val="32"/>
        </w:rPr>
        <w:t>Mihaela Vranić</w:t>
      </w:r>
    </w:p>
    <w:p w14:paraId="746EBB03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57094BBD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AAB6FFF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3DF4576A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61CA45D0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27E52145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1C3A0C57" w14:textId="77777777" w:rsidR="00620B2D" w:rsidRPr="00AE333D" w:rsidRDefault="00620B2D" w:rsidP="00033D01">
      <w:pPr>
        <w:pStyle w:val="Title"/>
        <w:jc w:val="right"/>
        <w:rPr>
          <w:sz w:val="28"/>
        </w:rPr>
      </w:pPr>
    </w:p>
    <w:p w14:paraId="79F828E3" w14:textId="77777777" w:rsidR="00620B2D" w:rsidRPr="00AE333D" w:rsidRDefault="00620B2D" w:rsidP="00620B2D"/>
    <w:p w14:paraId="40459103" w14:textId="77777777" w:rsidR="00DE4D1A" w:rsidRPr="00AE333D" w:rsidRDefault="00DE4D1A" w:rsidP="00033D01">
      <w:pPr>
        <w:pStyle w:val="Title"/>
        <w:rPr>
          <w:sz w:val="28"/>
        </w:rPr>
        <w:sectPr w:rsidR="00DE4D1A" w:rsidRPr="00AE333D" w:rsidSect="00DE4D1A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7D9065E" w14:textId="77777777" w:rsidR="00BB0DA6" w:rsidRDefault="00D431B3" w:rsidP="00033D01">
      <w:pPr>
        <w:pStyle w:val="Title"/>
      </w:pPr>
      <w:r w:rsidRPr="00AE333D">
        <w:lastRenderedPageBreak/>
        <w:t>Sadržaj</w:t>
      </w:r>
    </w:p>
    <w:p w14:paraId="7AC4EE40" w14:textId="77777777" w:rsidR="00151484" w:rsidRPr="00151484" w:rsidRDefault="00151484" w:rsidP="00151484"/>
    <w:p w14:paraId="24F29A36" w14:textId="43A957E8" w:rsidR="009E101F" w:rsidRDefault="00BB0DA6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 w:rsidRPr="00AE333D">
        <w:fldChar w:fldCharType="begin"/>
      </w:r>
      <w:r w:rsidRPr="00AE333D">
        <w:instrText xml:space="preserve"> TOC \o "1-3" </w:instrText>
      </w:r>
      <w:r w:rsidRPr="00AE333D">
        <w:fldChar w:fldCharType="separate"/>
      </w:r>
      <w:r w:rsidR="009E101F">
        <w:rPr>
          <w:noProof/>
        </w:rPr>
        <w:t>1.</w:t>
      </w:r>
      <w:r w:rsidR="009E101F"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 w:rsidR="009E101F">
        <w:rPr>
          <w:noProof/>
        </w:rPr>
        <w:t>Opis razvijenog proizvoda</w:t>
      </w:r>
      <w:r w:rsidR="009E101F">
        <w:rPr>
          <w:noProof/>
        </w:rPr>
        <w:tab/>
      </w:r>
      <w:r w:rsidR="009E101F">
        <w:rPr>
          <w:noProof/>
        </w:rPr>
        <w:fldChar w:fldCharType="begin"/>
      </w:r>
      <w:r w:rsidR="009E101F">
        <w:rPr>
          <w:noProof/>
        </w:rPr>
        <w:instrText xml:space="preserve"> PAGEREF _Toc189098503 \h </w:instrText>
      </w:r>
      <w:r w:rsidR="009E101F">
        <w:rPr>
          <w:noProof/>
        </w:rPr>
      </w:r>
      <w:r w:rsidR="009E101F">
        <w:rPr>
          <w:noProof/>
        </w:rPr>
        <w:fldChar w:fldCharType="separate"/>
      </w:r>
      <w:r w:rsidR="009E101F">
        <w:rPr>
          <w:noProof/>
        </w:rPr>
        <w:t>3</w:t>
      </w:r>
      <w:r w:rsidR="009E101F">
        <w:rPr>
          <w:noProof/>
        </w:rPr>
        <w:fldChar w:fldCharType="end"/>
      </w:r>
    </w:p>
    <w:p w14:paraId="0A12BF45" w14:textId="789B0F0D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Ideja i motivacija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C406FA5" w14:textId="49E81533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Naše rješenje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F07BB8D" w14:textId="769BD79D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Mogućnosti poboljšanja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B2C2F4" w14:textId="24A461B7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Opis razmatranih problema i rješenja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2EDBCFF" w14:textId="3160B6F8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1.4.1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Prvi upit – opis zahtjeva</w:t>
      </w:r>
      <w:r>
        <w:tab/>
      </w:r>
      <w:r>
        <w:fldChar w:fldCharType="begin"/>
      </w:r>
      <w:r>
        <w:instrText xml:space="preserve"> PAGEREF _Toc189098508 \h </w:instrText>
      </w:r>
      <w:r>
        <w:fldChar w:fldCharType="separate"/>
      </w:r>
      <w:r>
        <w:t>4</w:t>
      </w:r>
      <w:r>
        <w:fldChar w:fldCharType="end"/>
      </w:r>
    </w:p>
    <w:p w14:paraId="45783883" w14:textId="3EE218F4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1.4.2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Drugi upit – rastav zahtjeva</w:t>
      </w:r>
      <w:r>
        <w:tab/>
      </w:r>
      <w:r>
        <w:fldChar w:fldCharType="begin"/>
      </w:r>
      <w:r>
        <w:instrText xml:space="preserve"> PAGEREF _Toc189098509 \h </w:instrText>
      </w:r>
      <w:r>
        <w:fldChar w:fldCharType="separate"/>
      </w:r>
      <w:r>
        <w:t>5</w:t>
      </w:r>
      <w:r>
        <w:fldChar w:fldCharType="end"/>
      </w:r>
    </w:p>
    <w:p w14:paraId="301CC412" w14:textId="0D74EF99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1.4.3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Treći upit – pregled generiranih podataka</w:t>
      </w:r>
      <w:r>
        <w:tab/>
      </w:r>
      <w:r>
        <w:fldChar w:fldCharType="begin"/>
      </w:r>
      <w:r>
        <w:instrText xml:space="preserve"> PAGEREF _Toc189098510 \h </w:instrText>
      </w:r>
      <w:r>
        <w:fldChar w:fldCharType="separate"/>
      </w:r>
      <w:r>
        <w:t>6</w:t>
      </w:r>
      <w:r>
        <w:fldChar w:fldCharType="end"/>
      </w:r>
    </w:p>
    <w:p w14:paraId="5A9AAF25" w14:textId="5E642416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1.4.4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Četvrti upit – dodatno pojednostavljenje zahtjeva</w:t>
      </w:r>
      <w:r>
        <w:tab/>
      </w:r>
      <w:r>
        <w:fldChar w:fldCharType="begin"/>
      </w:r>
      <w:r>
        <w:instrText xml:space="preserve"> PAGEREF _Toc189098511 \h </w:instrText>
      </w:r>
      <w:r>
        <w:fldChar w:fldCharType="separate"/>
      </w:r>
      <w:r>
        <w:t>8</w:t>
      </w:r>
      <w:r>
        <w:fldChar w:fldCharType="end"/>
      </w:r>
    </w:p>
    <w:p w14:paraId="7B3DF8A7" w14:textId="4FBD2CCD" w:rsidR="009E101F" w:rsidRDefault="009E101F">
      <w:pPr>
        <w:pStyle w:val="TOC3"/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</w:pPr>
      <w:r>
        <w:t>1.4.5</w:t>
      </w:r>
      <w:r>
        <w:rPr>
          <w:rFonts w:asciiTheme="minorHAnsi" w:eastAsiaTheme="minorEastAsia" w:hAnsiTheme="minorHAnsi" w:cstheme="minorBidi"/>
          <w:kern w:val="2"/>
          <w:sz w:val="24"/>
          <w:szCs w:val="24"/>
          <w:lang w:val="en-HR" w:eastAsia="en-GB"/>
          <w14:ligatures w14:val="standardContextual"/>
        </w:rPr>
        <w:tab/>
      </w:r>
      <w:r>
        <w:t>Završni koraci i analiza prikupljenih podataka</w:t>
      </w:r>
      <w:r>
        <w:tab/>
      </w:r>
      <w:r>
        <w:fldChar w:fldCharType="begin"/>
      </w:r>
      <w:r>
        <w:instrText xml:space="preserve"> PAGEREF _Toc189098512 \h </w:instrText>
      </w:r>
      <w:r>
        <w:fldChar w:fldCharType="separate"/>
      </w:r>
      <w:r>
        <w:t>9</w:t>
      </w:r>
      <w:r>
        <w:fldChar w:fldCharType="end"/>
      </w:r>
    </w:p>
    <w:p w14:paraId="1379132F" w14:textId="40B00E13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Tehničke značajke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E1B6EF" w14:textId="41CBA0F5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Razvojni alati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C33C5E4" w14:textId="5F00E7D5" w:rsidR="009E101F" w:rsidRDefault="009E101F">
      <w:pPr>
        <w:pStyle w:val="TOC2"/>
        <w:tabs>
          <w:tab w:val="left" w:pos="9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Algoritmi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3B9837" w14:textId="1DA3AAAE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Upute za korištenje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4B4E65" w14:textId="30C1FB2C" w:rsidR="009E101F" w:rsidRDefault="009E101F">
      <w:pPr>
        <w:pStyle w:val="TOC1"/>
        <w:tabs>
          <w:tab w:val="left" w:pos="432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:lang w:val="en-HR" w:eastAsia="en-GB"/>
          <w14:ligatures w14:val="standardContextual"/>
        </w:rPr>
        <w:tab/>
      </w:r>
      <w:r>
        <w:rPr>
          <w:noProof/>
        </w:rPr>
        <w:t>Literatura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_Toc189098517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0B19BF0" w14:textId="5A0B5F6B" w:rsidR="005D6FB5" w:rsidRPr="00AE333D" w:rsidRDefault="00BB0DA6" w:rsidP="00151484">
      <w:pPr>
        <w:pStyle w:val="Title"/>
      </w:pPr>
      <w:r w:rsidRPr="00AE333D">
        <w:fldChar w:fldCharType="end"/>
      </w:r>
      <w:r w:rsidRPr="00AE333D">
        <w:br w:type="page"/>
      </w:r>
      <w:r w:rsidR="00620B2D" w:rsidRPr="00AE333D">
        <w:lastRenderedPageBreak/>
        <w:t>Tehnička dokumentacija</w:t>
      </w:r>
    </w:p>
    <w:p w14:paraId="28A73A94" w14:textId="6AB13230" w:rsidR="00151484" w:rsidRPr="00151484" w:rsidRDefault="00620B2D" w:rsidP="00151484">
      <w:pPr>
        <w:pStyle w:val="Heading1"/>
        <w:spacing w:line="276" w:lineRule="auto"/>
      </w:pPr>
      <w:bookmarkStart w:id="0" w:name="_Toc189098503"/>
      <w:r w:rsidRPr="00AE333D">
        <w:t>Opis razvijenog proizvoda</w:t>
      </w:r>
      <w:bookmarkEnd w:id="0"/>
    </w:p>
    <w:p w14:paraId="6288B15C" w14:textId="47CBD863" w:rsidR="00262026" w:rsidRPr="00AE333D" w:rsidRDefault="00262026" w:rsidP="00151484">
      <w:pPr>
        <w:pStyle w:val="Heading2"/>
        <w:spacing w:line="276" w:lineRule="auto"/>
      </w:pPr>
      <w:bookmarkStart w:id="1" w:name="_Toc189098504"/>
      <w:r w:rsidRPr="00AE333D">
        <w:t>Ideja</w:t>
      </w:r>
      <w:r w:rsidR="00AE333D" w:rsidRPr="00AE333D">
        <w:t xml:space="preserve"> i </w:t>
      </w:r>
      <w:r w:rsidRPr="00AE333D">
        <w:t>motivacija</w:t>
      </w:r>
      <w:bookmarkEnd w:id="1"/>
    </w:p>
    <w:p w14:paraId="250A3412" w14:textId="621C61AB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Ideja projekta bilo je razvijanje usluge za pretraživanje podataka o studiranju na raznim svjetskim sveučilištima.</w:t>
      </w:r>
    </w:p>
    <w:p w14:paraId="3C535B2F" w14:textId="137C515C" w:rsidR="00AE333D" w:rsidRPr="00AE333D" w:rsidRDefault="00AE333D" w:rsidP="00151484">
      <w:pPr>
        <w:pStyle w:val="BodyText"/>
        <w:spacing w:line="276" w:lineRule="auto"/>
        <w:ind w:left="0"/>
      </w:pPr>
      <w:r w:rsidRPr="00AE333D">
        <w:t>S obzirom na sve izraženiju globalizaciju, potražnju i ponudu studiranja na sveučilištima u inozemstvu motivacija izrade ovog projekta olakšanje kompletnog pregleda mogućnosti studiranja na velikom broj svjetskih sveučilišta te učenje tehnologija s kojima možemo razviti ovakvo rješenje, ali i koristiti u budućim radovima.</w:t>
      </w:r>
    </w:p>
    <w:p w14:paraId="4494BF4A" w14:textId="77777777" w:rsidR="00AE333D" w:rsidRPr="00AE333D" w:rsidRDefault="00AE333D" w:rsidP="00151484">
      <w:pPr>
        <w:pStyle w:val="BodyText"/>
        <w:spacing w:line="276" w:lineRule="auto"/>
        <w:ind w:left="0"/>
      </w:pPr>
    </w:p>
    <w:p w14:paraId="2C9802C0" w14:textId="7568FF1C" w:rsidR="00AE333D" w:rsidRPr="00AE333D" w:rsidRDefault="00AE333D" w:rsidP="00151484">
      <w:pPr>
        <w:pStyle w:val="Heading2"/>
        <w:spacing w:line="276" w:lineRule="auto"/>
      </w:pPr>
      <w:bookmarkStart w:id="2" w:name="_Toc189098505"/>
      <w:r w:rsidRPr="00AE333D">
        <w:t>Naše rješenje</w:t>
      </w:r>
      <w:bookmarkEnd w:id="2"/>
    </w:p>
    <w:p w14:paraId="06EBB64E" w14:textId="48517402" w:rsidR="00AE333D" w:rsidRPr="00AE333D" w:rsidRDefault="00AE333D" w:rsidP="00151484">
      <w:pPr>
        <w:spacing w:line="276" w:lineRule="auto"/>
      </w:pPr>
      <w:r w:rsidRPr="00AE333D">
        <w:t xml:space="preserve">Razvili smo web aplikaciju </w:t>
      </w:r>
      <w:hyperlink r:id="rId10" w:history="1">
        <w:proofErr w:type="spellStart"/>
        <w:r w:rsidRPr="00B02E95">
          <w:rPr>
            <w:rStyle w:val="Hyperlink"/>
          </w:rPr>
          <w:t>UniMatch</w:t>
        </w:r>
        <w:proofErr w:type="spellEnd"/>
      </w:hyperlink>
      <w:r w:rsidRPr="00AE333D">
        <w:t xml:space="preserve"> koja na intuitivan i jednostavan način prikazuje podatke koje bi korisniku mogle biti korisne. Usluga omogućuje razna filtriranja, spremanja prijašnjih pretraživanja i obilježavanje interesantnih sveučilišta.</w:t>
      </w:r>
    </w:p>
    <w:p w14:paraId="5392C4F5" w14:textId="77777777" w:rsidR="00E74CF8" w:rsidRPr="00AE333D" w:rsidRDefault="00E74CF8" w:rsidP="00151484">
      <w:pPr>
        <w:spacing w:line="276" w:lineRule="auto"/>
      </w:pPr>
    </w:p>
    <w:p w14:paraId="6ED669BE" w14:textId="47ECEADD" w:rsidR="00AE333D" w:rsidRPr="00AE333D" w:rsidRDefault="00AE333D" w:rsidP="00151484">
      <w:pPr>
        <w:pStyle w:val="Heading2"/>
        <w:spacing w:line="276" w:lineRule="auto"/>
      </w:pPr>
      <w:bookmarkStart w:id="3" w:name="_Toc189098506"/>
      <w:r w:rsidRPr="00AE333D">
        <w:t>Mogućnosti poboljšanja</w:t>
      </w:r>
      <w:bookmarkEnd w:id="3"/>
    </w:p>
    <w:p w14:paraId="6F2A0383" w14:textId="1F06F921" w:rsidR="00AE333D" w:rsidRDefault="00AE333D" w:rsidP="00151484">
      <w:pPr>
        <w:spacing w:line="276" w:lineRule="auto"/>
      </w:pPr>
      <w:r w:rsidRPr="00AE333D">
        <w:t xml:space="preserve">Mogućnosti poboljšanja našeg rješenja su razna, ali najočitija </w:t>
      </w:r>
      <w:r>
        <w:t>su:</w:t>
      </w:r>
    </w:p>
    <w:p w14:paraId="6C21EA6A" w14:textId="0FFDF852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proširenje inicijalnog skupa podataka</w:t>
      </w:r>
    </w:p>
    <w:p w14:paraId="4F948C51" w14:textId="6EFB6ED6" w:rsidR="00E74CF8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automatizacija ažuriranja informacija u skupu podataka</w:t>
      </w:r>
    </w:p>
    <w:p w14:paraId="64066E3D" w14:textId="15CAD5BB" w:rsidR="00104A19" w:rsidRPr="00E74CF8" w:rsidRDefault="00E74CF8" w:rsidP="00151484">
      <w:pPr>
        <w:pStyle w:val="ListParagraph"/>
        <w:numPr>
          <w:ilvl w:val="0"/>
          <w:numId w:val="13"/>
        </w:numPr>
        <w:spacing w:line="276" w:lineRule="auto"/>
      </w:pPr>
      <w:r>
        <w:rPr>
          <w:sz w:val="18"/>
          <w:szCs w:val="18"/>
        </w:rPr>
        <w:t>poboljšanje arhitekture sustava.</w:t>
      </w:r>
    </w:p>
    <w:p w14:paraId="39000F6B" w14:textId="77777777" w:rsidR="00E74CF8" w:rsidRDefault="00E74CF8" w:rsidP="00151484">
      <w:pPr>
        <w:spacing w:line="276" w:lineRule="auto"/>
      </w:pPr>
    </w:p>
    <w:p w14:paraId="3C877649" w14:textId="0189A1FB" w:rsidR="00E74CF8" w:rsidRDefault="00E74CF8" w:rsidP="00151484">
      <w:pPr>
        <w:pStyle w:val="Heading2"/>
        <w:spacing w:line="276" w:lineRule="auto"/>
      </w:pPr>
      <w:bookmarkStart w:id="4" w:name="_Toc189098507"/>
      <w:r>
        <w:t>Opis razmatranih problema i rješenja</w:t>
      </w:r>
      <w:bookmarkEnd w:id="4"/>
    </w:p>
    <w:p w14:paraId="75D98E2A" w14:textId="5EA85B94" w:rsidR="00572293" w:rsidRPr="00AE333D" w:rsidRDefault="00572293" w:rsidP="00151484">
      <w:pPr>
        <w:spacing w:line="276" w:lineRule="auto"/>
      </w:pPr>
      <w:r w:rsidRPr="00AE333D">
        <w:t xml:space="preserve">Pri </w:t>
      </w:r>
      <w:r w:rsidR="00FC5C17" w:rsidRPr="00AE333D">
        <w:t xml:space="preserve">izradi </w:t>
      </w:r>
      <w:r w:rsidRPr="00AE333D">
        <w:t>aplikacij</w:t>
      </w:r>
      <w:r w:rsidR="00FC5C17" w:rsidRPr="00AE333D">
        <w:t>e</w:t>
      </w:r>
      <w:r w:rsidRPr="00AE333D">
        <w:t xml:space="preserve"> susreli smo se s problemom teškoće pronalaska podataka te manjkom podataka. </w:t>
      </w:r>
      <w:r w:rsidR="00FC5C17" w:rsidRPr="00AE333D">
        <w:t>Uspjeli smo na različitima stranicama sa sveučilišnim informacijama i općenitim informacijama o državama i gradovima gdje se sveučilišta nalaze prikupiti, urediti i spojiti podatke 120 sveučilišta. Pri korisničkom filtriranju podataka često bi ostalo minimalno mogućih sveučilišta koji zadovoljavaju te filtere te smo</w:t>
      </w:r>
      <w:r w:rsidRPr="00AE333D">
        <w:t xml:space="preserve"> odlučili </w:t>
      </w:r>
      <w:r w:rsidR="00FC5C17" w:rsidRPr="00AE333D">
        <w:t>pokušati na alternativni način prikupiti podatke kako bi prošili naš s</w:t>
      </w:r>
      <w:r w:rsidR="00F35162" w:rsidRPr="00AE333D">
        <w:t xml:space="preserve">kup </w:t>
      </w:r>
      <w:r w:rsidR="00FC5C17" w:rsidRPr="00AE333D">
        <w:t xml:space="preserve">podataka. </w:t>
      </w:r>
      <w:r w:rsidR="00F35162" w:rsidRPr="00AE333D">
        <w:t xml:space="preserve">Ideja je bila provjeriti mogućnosti besplatnih i javno dostupnih velikih jezičnih modela pri generiranju i skupljanju podataka. Modele koje smo isprobali su: Claude i </w:t>
      </w:r>
      <w:proofErr w:type="spellStart"/>
      <w:r w:rsidR="00F35162" w:rsidRPr="00AE333D">
        <w:t>ChatGPT</w:t>
      </w:r>
      <w:proofErr w:type="spellEnd"/>
      <w:r w:rsidRPr="00AE333D">
        <w:t>.</w:t>
      </w:r>
      <w:r w:rsidR="00F35162" w:rsidRPr="00AE333D">
        <w:t xml:space="preserve"> </w:t>
      </w:r>
      <w:r w:rsidR="00104A19" w:rsidRPr="00AE333D">
        <w:t xml:space="preserve">Model </w:t>
      </w:r>
      <w:r w:rsidR="00F35162" w:rsidRPr="00AE333D">
        <w:t xml:space="preserve">Claude nam je odmah odgovorio kako ne može odraditi takav zadatak, ali </w:t>
      </w:r>
      <w:r w:rsidR="00104A19" w:rsidRPr="00AE333D">
        <w:t xml:space="preserve">model </w:t>
      </w:r>
      <w:proofErr w:type="spellStart"/>
      <w:r w:rsidR="00F35162" w:rsidRPr="00AE333D">
        <w:t>ChatGPT</w:t>
      </w:r>
      <w:proofErr w:type="spellEnd"/>
      <w:r w:rsidR="00F35162" w:rsidRPr="00AE333D">
        <w:t xml:space="preserve"> nam je odgovorio kako nam može pomoći.</w:t>
      </w:r>
      <w:r w:rsidRPr="00AE333D">
        <w:t xml:space="preserve"> Ako bismo se uvjerili da </w:t>
      </w:r>
      <w:r w:rsidR="00F35162" w:rsidRPr="00AE333D">
        <w:t>nam dostavlja zadovoljavajuće</w:t>
      </w:r>
      <w:r w:rsidRPr="00AE333D">
        <w:t xml:space="preserve"> točne podatke proširili bismo naš skup podataka</w:t>
      </w:r>
      <w:r w:rsidR="00F35162" w:rsidRPr="00AE333D">
        <w:t xml:space="preserve"> s novim podatcima. </w:t>
      </w:r>
    </w:p>
    <w:p w14:paraId="6B2A2E06" w14:textId="77777777" w:rsidR="00F35162" w:rsidRPr="00AE333D" w:rsidRDefault="00F35162" w:rsidP="00151484">
      <w:pPr>
        <w:spacing w:line="276" w:lineRule="auto"/>
      </w:pPr>
    </w:p>
    <w:p w14:paraId="35BA81D9" w14:textId="360DB569" w:rsidR="00C134E9" w:rsidRDefault="00F35162" w:rsidP="00151484">
      <w:pPr>
        <w:spacing w:line="276" w:lineRule="auto"/>
        <w:rPr>
          <w:i/>
          <w:iCs/>
        </w:rPr>
      </w:pPr>
      <w:r w:rsidRPr="00AE333D">
        <w:rPr>
          <w:i/>
          <w:iCs/>
        </w:rPr>
        <w:t>Kako ćemo odrediti jesu li podatci koje nam je dostavio točni ili zadovoljavajuće približni?</w:t>
      </w:r>
    </w:p>
    <w:p w14:paraId="7A6AAFBC" w14:textId="77777777" w:rsidR="00E83288" w:rsidRPr="00AE333D" w:rsidRDefault="00E83288" w:rsidP="00151484">
      <w:pPr>
        <w:spacing w:line="276" w:lineRule="auto"/>
        <w:rPr>
          <w:i/>
          <w:iCs/>
        </w:rPr>
      </w:pPr>
    </w:p>
    <w:p w14:paraId="2FB5DE93" w14:textId="79B0F567" w:rsidR="00F35162" w:rsidRPr="00AE333D" w:rsidRDefault="00F35162" w:rsidP="00151484">
      <w:pPr>
        <w:spacing w:line="276" w:lineRule="auto"/>
      </w:pPr>
      <w:r w:rsidRPr="00AE333D">
        <w:t>Ideja je bila prvo testirati kakve podatke će nam dostaviti na sveučilišta koja imamo u našem skupu podataka. Naravno ne znamo ni da su naši podatci potpuno točni, ali poprilično smo uvjereni u približnu točnost o obzirom na izvore na kojima smo prikupili podatke.</w:t>
      </w:r>
    </w:p>
    <w:p w14:paraId="5A174CAB" w14:textId="77777777" w:rsidR="00F35162" w:rsidRDefault="00F35162" w:rsidP="00151484">
      <w:pPr>
        <w:spacing w:line="276" w:lineRule="auto"/>
      </w:pPr>
    </w:p>
    <w:p w14:paraId="527672DE" w14:textId="252193E1" w:rsidR="00C134E9" w:rsidRDefault="00E74CF8" w:rsidP="00151484">
      <w:pPr>
        <w:spacing w:line="276" w:lineRule="auto"/>
        <w:rPr>
          <w:i/>
          <w:iCs/>
        </w:rPr>
      </w:pPr>
      <w:r w:rsidRPr="00C134E9">
        <w:rPr>
          <w:i/>
          <w:iCs/>
        </w:rPr>
        <w:t>Kako ukloniti mogućnost</w:t>
      </w:r>
      <w:r w:rsidR="00C134E9" w:rsidRPr="00C134E9">
        <w:rPr>
          <w:i/>
          <w:iCs/>
        </w:rPr>
        <w:t xml:space="preserve"> generiranja</w:t>
      </w:r>
      <w:r w:rsidRPr="00C134E9">
        <w:rPr>
          <w:i/>
          <w:iCs/>
        </w:rPr>
        <w:t xml:space="preserve"> </w:t>
      </w:r>
      <w:r w:rsidR="00C134E9" w:rsidRPr="00C134E9">
        <w:rPr>
          <w:i/>
          <w:iCs/>
        </w:rPr>
        <w:t>zastarjelih podataka?</w:t>
      </w:r>
    </w:p>
    <w:p w14:paraId="4D281271" w14:textId="77777777" w:rsidR="00E83288" w:rsidRPr="00C134E9" w:rsidRDefault="00E83288" w:rsidP="00151484">
      <w:pPr>
        <w:spacing w:line="276" w:lineRule="auto"/>
        <w:rPr>
          <w:i/>
          <w:iCs/>
        </w:rPr>
      </w:pPr>
    </w:p>
    <w:p w14:paraId="29B8AA71" w14:textId="52A6362B" w:rsidR="00F35162" w:rsidRPr="00AE333D" w:rsidRDefault="00C134E9" w:rsidP="00151484">
      <w:pPr>
        <w:spacing w:line="276" w:lineRule="auto"/>
      </w:pPr>
      <w:r>
        <w:t xml:space="preserve">Dodatan </w:t>
      </w:r>
      <w:r w:rsidR="00F35162" w:rsidRPr="00AE333D">
        <w:t xml:space="preserve">problem o kojem smo razmatrali je mogućnost da je </w:t>
      </w:r>
      <w:proofErr w:type="spellStart"/>
      <w:r w:rsidR="00F35162" w:rsidRPr="00AE333D">
        <w:t>ChatGPT</w:t>
      </w:r>
      <w:proofErr w:type="spellEnd"/>
      <w:r w:rsidR="00F35162" w:rsidRPr="00AE333D">
        <w:t xml:space="preserve"> „treniran“ na skupu podataka koji bi mogao biti nekoliko godina star te možda trebamo uračunati vanjske faktore kao npr. inflacija, političke događaje i sl. </w:t>
      </w:r>
    </w:p>
    <w:p w14:paraId="1D3828B3" w14:textId="11CEE60E" w:rsidR="00572293" w:rsidRPr="00AE333D" w:rsidRDefault="00F35162" w:rsidP="00151484">
      <w:pPr>
        <w:spacing w:line="276" w:lineRule="auto"/>
      </w:pPr>
      <w:r w:rsidRPr="00AE333D">
        <w:t xml:space="preserve">Kako bi izbjegli </w:t>
      </w:r>
      <w:r w:rsidR="00104A19" w:rsidRPr="00AE333D">
        <w:t xml:space="preserve">„narativnu ekonomsku analizu“ izbjegavali smo koristi </w:t>
      </w:r>
      <w:proofErr w:type="spellStart"/>
      <w:r w:rsidR="00104A19" w:rsidRPr="00AE333D">
        <w:t>ChatGPT</w:t>
      </w:r>
      <w:proofErr w:type="spellEnd"/>
      <w:r w:rsidR="00104A19" w:rsidRPr="00AE333D">
        <w:t xml:space="preserve"> model 3.5 i koristiti model 4.0 koji ima mogućnost trenutne pretrage interneta. Time smo djelomično smanjili mogućnost zastarjelosti podataka.</w:t>
      </w:r>
    </w:p>
    <w:p w14:paraId="1132AC25" w14:textId="67D4A274" w:rsidR="00E83288" w:rsidRDefault="00E83288" w:rsidP="00151484">
      <w:pPr>
        <w:pStyle w:val="Heading3"/>
        <w:spacing w:line="276" w:lineRule="auto"/>
      </w:pPr>
      <w:bookmarkStart w:id="5" w:name="_Toc189098508"/>
      <w:r>
        <w:lastRenderedPageBreak/>
        <w:t>Pr</w:t>
      </w:r>
      <w:r w:rsidR="00B638D9">
        <w:t>vi upit – opis zahtjeva</w:t>
      </w:r>
      <w:bookmarkEnd w:id="5"/>
    </w:p>
    <w:p w14:paraId="2AC0187F" w14:textId="040D9D7B" w:rsidR="00572293" w:rsidRPr="00AE333D" w:rsidRDefault="00025E89" w:rsidP="00151484">
      <w:pPr>
        <w:spacing w:line="276" w:lineRule="auto"/>
      </w:pPr>
      <w:r w:rsidRPr="00AE333D">
        <w:t xml:space="preserve">Na početku smo pokušali iz modela </w:t>
      </w:r>
      <w:proofErr w:type="spellStart"/>
      <w:r w:rsidRPr="00AE333D">
        <w:t>ChatGPT</w:t>
      </w:r>
      <w:proofErr w:type="spellEnd"/>
      <w:r w:rsidRPr="00AE333D">
        <w:t xml:space="preserve"> odmah generirati cijelu tablicu tako što smo u upitu opisali sve potrebne parametre i države koje nas zanimaju.</w:t>
      </w:r>
    </w:p>
    <w:p w14:paraId="4B48B2A0" w14:textId="77777777" w:rsidR="00010309" w:rsidRDefault="00010309" w:rsidP="00010309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EA62876" wp14:editId="22C043C7">
            <wp:extent cx="3600000" cy="5546781"/>
            <wp:effectExtent l="12700" t="12700" r="6985" b="15875"/>
            <wp:docPr id="1127122467" name="Picture 1" descr="A screenshot of a white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22467" name="Picture 1" descr="A screenshot of a white pap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546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879AF" w14:textId="19627465" w:rsidR="00572293" w:rsidRPr="00AE333D" w:rsidRDefault="00010309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1.4.1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Upit za kreiranjem cijele tablice - izrezan popis država</w:t>
      </w:r>
    </w:p>
    <w:p w14:paraId="3A31596D" w14:textId="77777777" w:rsidR="00010309" w:rsidRDefault="00572293" w:rsidP="00010309">
      <w:pPr>
        <w:keepNext/>
        <w:spacing w:line="276" w:lineRule="auto"/>
        <w:jc w:val="center"/>
      </w:pPr>
      <w:r w:rsidRPr="00AE333D">
        <w:rPr>
          <w:noProof/>
        </w:rPr>
        <w:lastRenderedPageBreak/>
        <w:drawing>
          <wp:inline distT="0" distB="0" distL="0" distR="0" wp14:anchorId="722DC8DB" wp14:editId="6AFA7B2C">
            <wp:extent cx="3600000" cy="3491060"/>
            <wp:effectExtent l="12700" t="12700" r="6985" b="14605"/>
            <wp:docPr id="1314780842" name="Slika 1" descr="Slika na kojoj se prikazuje tekst, Font, snimka zaslona, pism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80842" name="Slika 1" descr="Slika na kojoj se prikazuje tekst, Font, snimka zaslona, pismo&#10;&#10;Opis je automatski generir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91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2399A3" w14:textId="0E64FA20" w:rsidR="0018754A" w:rsidRPr="00AE333D" w:rsidRDefault="00010309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1.4.1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>. Odgovor za prvi upit za generiranjem cijele tablice</w:t>
      </w:r>
    </w:p>
    <w:p w14:paraId="7A3EBE76" w14:textId="46C50B1C" w:rsidR="00572293" w:rsidRDefault="007760AF" w:rsidP="00010309">
      <w:pPr>
        <w:spacing w:line="276" w:lineRule="auto"/>
      </w:pPr>
      <w:r w:rsidRPr="00AE333D">
        <w:t>U prvom odgovoru nije generirao popunjenu tablicu, već je umjesto toga naveo izvore na kojima bismo mogli pronaći tražene podatke. Ovaj pristup ukazuje na ograničenja u generiranju specifičnih i točnih podataka unutar samog modela, te nas je usmjerio na dodatne korake u procesu prikupljanja podataka s vanjskih izvora.</w:t>
      </w:r>
      <w:r w:rsidR="00C134E9">
        <w:t xml:space="preserve"> </w:t>
      </w:r>
      <w:r w:rsidR="00572293" w:rsidRPr="00AE333D">
        <w:t>Najviše se usredotočio na traženje izvora vezanih uz troškove života</w:t>
      </w:r>
      <w:r w:rsidR="00C134E9">
        <w:t>.</w:t>
      </w:r>
    </w:p>
    <w:p w14:paraId="6B9B90D1" w14:textId="77777777" w:rsidR="00010309" w:rsidRPr="00AE333D" w:rsidRDefault="00010309" w:rsidP="00010309">
      <w:pPr>
        <w:spacing w:line="276" w:lineRule="auto"/>
      </w:pPr>
    </w:p>
    <w:p w14:paraId="541DBB96" w14:textId="47F5547F" w:rsidR="00572293" w:rsidRPr="00B638D9" w:rsidRDefault="00B638D9" w:rsidP="00151484">
      <w:pPr>
        <w:pStyle w:val="Heading3"/>
        <w:spacing w:line="276" w:lineRule="auto"/>
      </w:pPr>
      <w:bookmarkStart w:id="6" w:name="_Toc189098509"/>
      <w:r>
        <w:t>Drugi upit – rastav zahtjeva</w:t>
      </w:r>
      <w:bookmarkEnd w:id="6"/>
      <w:r>
        <w:t xml:space="preserve"> </w:t>
      </w:r>
    </w:p>
    <w:p w14:paraId="4F64197B" w14:textId="77777777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71C9B6FC" wp14:editId="2DA21277">
            <wp:extent cx="3600000" cy="2946673"/>
            <wp:effectExtent l="12700" t="12700" r="6985" b="12700"/>
            <wp:docPr id="67623452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2" name="Slika 1" descr="Slika na kojoj se prikazuje tekst, snimka zaslona, Font, dokument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466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B25A1D" w14:textId="60EAA92A" w:rsidR="00572293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1.4.2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Odgovor na zahtjev za kreiranjem skupa podataka</w:t>
      </w:r>
    </w:p>
    <w:p w14:paraId="080C1DD2" w14:textId="77777777" w:rsidR="00E83288" w:rsidRDefault="00E83288" w:rsidP="00151484">
      <w:pPr>
        <w:spacing w:line="276" w:lineRule="auto"/>
        <w:rPr>
          <w:b/>
          <w:bCs/>
        </w:rPr>
      </w:pPr>
    </w:p>
    <w:p w14:paraId="7A74FE52" w14:textId="1CEDF90C" w:rsidR="00EE4FE4" w:rsidRDefault="00C134E9" w:rsidP="00151484">
      <w:pPr>
        <w:spacing w:line="276" w:lineRule="auto"/>
      </w:pPr>
      <w:r>
        <w:t xml:space="preserve">U </w:t>
      </w:r>
      <w:r w:rsidR="00E83288">
        <w:t>drugom</w:t>
      </w:r>
      <w:r w:rsidR="00EE4FE4" w:rsidRPr="00AE333D">
        <w:t xml:space="preserve"> odgovoru nije popunio Excel tablicu s potrebnim podacima, već je poslao praznu tablicu koja sadrži samo parametre koje smo prethodno naveli.</w:t>
      </w:r>
      <w:r>
        <w:t xml:space="preserve"> Ovo je jedan od standardnih problema modela </w:t>
      </w:r>
      <w:proofErr w:type="spellStart"/>
      <w:r>
        <w:t>ChatGPT</w:t>
      </w:r>
      <w:proofErr w:type="spellEnd"/>
      <w:r>
        <w:t xml:space="preserve"> pri generiranju datoteka.</w:t>
      </w:r>
    </w:p>
    <w:p w14:paraId="4189EA60" w14:textId="008584BB" w:rsidR="00572293" w:rsidRPr="00B638D9" w:rsidRDefault="00572293" w:rsidP="00151484">
      <w:pPr>
        <w:spacing w:line="276" w:lineRule="auto"/>
        <w:rPr>
          <w:b/>
          <w:bCs/>
        </w:rPr>
      </w:pPr>
    </w:p>
    <w:p w14:paraId="1AEC5F8D" w14:textId="1A133DE6" w:rsidR="00B638D9" w:rsidRDefault="00572293" w:rsidP="00151484">
      <w:pPr>
        <w:keepNext/>
        <w:spacing w:line="276" w:lineRule="auto"/>
        <w:ind w:left="360"/>
        <w:jc w:val="center"/>
      </w:pPr>
      <w:r w:rsidRPr="00AE333D">
        <w:rPr>
          <w:b/>
          <w:bCs/>
          <w:noProof/>
        </w:rPr>
        <w:drawing>
          <wp:inline distT="0" distB="0" distL="0" distR="0" wp14:anchorId="0E0325D9" wp14:editId="7BBE7F14">
            <wp:extent cx="3600000" cy="3148374"/>
            <wp:effectExtent l="12700" t="12700" r="6985" b="13970"/>
            <wp:docPr id="1303729643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29643" name="Slika 1" descr="Slika na kojoj se prikazuje tekst, snimka zaslona, Font, dokume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8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2904F1" w14:textId="698B4298" w:rsidR="00EE4FE4" w:rsidRPr="00AE333D" w:rsidRDefault="00B638D9" w:rsidP="00151484">
      <w:pPr>
        <w:pStyle w:val="Caption"/>
        <w:spacing w:line="276" w:lineRule="auto"/>
        <w:jc w:val="center"/>
        <w:rPr>
          <w:b/>
          <w:bCs/>
        </w:rPr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1.4.2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>. Odgovor na zahtjev za popunjavanjem skupa podataka</w:t>
      </w:r>
    </w:p>
    <w:p w14:paraId="5A143A44" w14:textId="433C80F9" w:rsidR="00572293" w:rsidRPr="00AE333D" w:rsidRDefault="00B638D9" w:rsidP="00151484">
      <w:pPr>
        <w:spacing w:line="276" w:lineRule="auto"/>
      </w:pPr>
      <w:r>
        <w:t xml:space="preserve">Ni nakon dodatnog upita </w:t>
      </w:r>
      <w:r w:rsidR="00E83288">
        <w:t>ne</w:t>
      </w:r>
      <w:r w:rsidR="00572293" w:rsidRPr="00AE333D">
        <w:t xml:space="preserve"> šalje </w:t>
      </w:r>
      <w:r w:rsidR="00E83288">
        <w:t xml:space="preserve">popunjenu Excel tablicu te ovaj put ne </w:t>
      </w:r>
      <w:r>
        <w:t>generira</w:t>
      </w:r>
      <w:r w:rsidR="00E83288">
        <w:t xml:space="preserve"> uopće Excel tablicu već </w:t>
      </w:r>
      <w:r w:rsidR="00572293" w:rsidRPr="00AE333D">
        <w:t>samo govori da će započeti proces prikupljanja podataka</w:t>
      </w:r>
      <w:r w:rsidR="00E83288">
        <w:t xml:space="preserve"> i kako će pristupiti tom procesu</w:t>
      </w:r>
      <w:r w:rsidR="00572293" w:rsidRPr="00AE333D">
        <w:t>.</w:t>
      </w:r>
      <w:r w:rsidR="00E83288">
        <w:t xml:space="preserve"> Pristup problemu je neočekivano detaljan i pravilan. Razdvojio je proces na više malih koraka i manjih iteracija. </w:t>
      </w:r>
    </w:p>
    <w:p w14:paraId="550C2A41" w14:textId="625E7C86" w:rsidR="00572293" w:rsidRPr="00B638D9" w:rsidRDefault="00572293" w:rsidP="00151484">
      <w:pPr>
        <w:spacing w:line="276" w:lineRule="auto"/>
        <w:rPr>
          <w:b/>
          <w:bCs/>
        </w:rPr>
      </w:pPr>
    </w:p>
    <w:p w14:paraId="61F21C51" w14:textId="77777777" w:rsidR="00B638D9" w:rsidRDefault="00572293" w:rsidP="00151484">
      <w:pPr>
        <w:keepNext/>
        <w:spacing w:line="276" w:lineRule="auto"/>
        <w:jc w:val="center"/>
      </w:pPr>
      <w:r w:rsidRPr="00AE333D">
        <w:rPr>
          <w:noProof/>
        </w:rPr>
        <w:drawing>
          <wp:inline distT="0" distB="0" distL="0" distR="0" wp14:anchorId="203A1AE1" wp14:editId="4AA9EEE6">
            <wp:extent cx="3600000" cy="1410389"/>
            <wp:effectExtent l="12700" t="12700" r="6985" b="12065"/>
            <wp:docPr id="462531721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31721" name="Slika 1" descr="Slika na kojoj se prikazuje tekst, snimka zaslona, Font&#10;&#10;Opis je automatski generir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03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44700" w14:textId="459C0A4F" w:rsidR="00572293" w:rsidRDefault="00B638D9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1.4.2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3</w:t>
      </w:r>
      <w:r w:rsidR="008A3C0E">
        <w:fldChar w:fldCharType="end"/>
      </w:r>
      <w:r>
        <w:t>. Odgovor na zahtjev za početak prikupljanja podataka</w:t>
      </w:r>
    </w:p>
    <w:p w14:paraId="31BA2BD0" w14:textId="6AADDDEC" w:rsidR="00B638D9" w:rsidRDefault="00B638D9" w:rsidP="00151484">
      <w:pPr>
        <w:spacing w:line="276" w:lineRule="auto"/>
      </w:pPr>
      <w:r>
        <w:t xml:space="preserve">U odgovoru koji generira </w:t>
      </w:r>
      <w:r w:rsidR="005B604B">
        <w:t>govori kako je počeo prikupljati podatke te predlaže slanje napretka u stalnim intervalima.</w:t>
      </w:r>
    </w:p>
    <w:p w14:paraId="7218AF4E" w14:textId="77777777" w:rsidR="00480147" w:rsidRDefault="00480147" w:rsidP="00151484">
      <w:pPr>
        <w:spacing w:line="276" w:lineRule="auto"/>
      </w:pPr>
    </w:p>
    <w:p w14:paraId="5BD4B76B" w14:textId="26899D77" w:rsidR="00572293" w:rsidRPr="00AE333D" w:rsidRDefault="005B604B" w:rsidP="00151484">
      <w:pPr>
        <w:pStyle w:val="Heading3"/>
        <w:spacing w:line="276" w:lineRule="auto"/>
      </w:pPr>
      <w:bookmarkStart w:id="7" w:name="_Toc189098510"/>
      <w:r>
        <w:t>Treći upit – pregled generiranih podataka</w:t>
      </w:r>
      <w:bookmarkEnd w:id="7"/>
    </w:p>
    <w:p w14:paraId="0A8D7DB5" w14:textId="2FFC89EA" w:rsidR="00572293" w:rsidRPr="005B604B" w:rsidRDefault="00572293" w:rsidP="00151484">
      <w:pPr>
        <w:spacing w:line="276" w:lineRule="auto"/>
        <w:rPr>
          <w:b/>
          <w:bCs/>
        </w:rPr>
      </w:pPr>
    </w:p>
    <w:p w14:paraId="3F4FAFCB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lastRenderedPageBreak/>
        <w:drawing>
          <wp:inline distT="0" distB="0" distL="0" distR="0" wp14:anchorId="26C5F6B6" wp14:editId="55DEA8AF">
            <wp:extent cx="3600000" cy="1344636"/>
            <wp:effectExtent l="12700" t="12700" r="6985" b="14605"/>
            <wp:docPr id="4247359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735909" name="Slika 1" descr="Slika na kojoj se prikazuje tekst, snimka zaslona, Font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4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C4990" w14:textId="0776AC36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1.4.3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Odgovor na upit trenutnog napretka</w:t>
      </w:r>
    </w:p>
    <w:p w14:paraId="1D52F78D" w14:textId="77777777" w:rsidR="00572293" w:rsidRPr="00AE333D" w:rsidRDefault="00572293" w:rsidP="00151484">
      <w:pPr>
        <w:spacing w:line="276" w:lineRule="auto"/>
        <w:ind w:left="360"/>
      </w:pPr>
    </w:p>
    <w:p w14:paraId="4E865679" w14:textId="12ED9062" w:rsidR="00EE4FE4" w:rsidRPr="00AE333D" w:rsidRDefault="00EE4FE4" w:rsidP="00151484">
      <w:pPr>
        <w:spacing w:line="276" w:lineRule="auto"/>
      </w:pPr>
      <w:r w:rsidRPr="00AE333D">
        <w:t xml:space="preserve">Nakon niza interakcija </w:t>
      </w:r>
      <w:proofErr w:type="spellStart"/>
      <w:r w:rsidRPr="00AE333D">
        <w:t>ChatGPT</w:t>
      </w:r>
      <w:proofErr w:type="spellEnd"/>
      <w:r w:rsidRPr="00AE333D">
        <w:t xml:space="preserve"> je poslao Excel tablicu pod nazivom </w:t>
      </w:r>
      <w:proofErr w:type="spellStart"/>
      <w:r w:rsidRPr="00AE333D">
        <w:rPr>
          <w:i/>
          <w:iCs/>
        </w:rPr>
        <w:t>University_Dataset_Partial</w:t>
      </w:r>
      <w:proofErr w:type="spellEnd"/>
      <w:r w:rsidRPr="00AE333D">
        <w:t>, koja sadrži podatke za pet država: Australiju, Austriju, Kanadu, Njemačku i Japan. Iako su prethodno bili navedeni i linkovi za države poput Kostarike, Španjolske, Italije i Švicarske, na kraju se nije odlučio obraditi te zemlje, niti je slijedio abecedni redoslijed pri odabiru početnih država za analizu. Na odluku o izboru tih država nismo imali utjecaj.</w:t>
      </w:r>
    </w:p>
    <w:p w14:paraId="1A14A2CA" w14:textId="77777777" w:rsidR="00EE4FE4" w:rsidRPr="00AE333D" w:rsidRDefault="00EE4FE4" w:rsidP="00151484">
      <w:pPr>
        <w:spacing w:line="276" w:lineRule="auto"/>
        <w:ind w:left="360"/>
      </w:pPr>
    </w:p>
    <w:p w14:paraId="12B046D6" w14:textId="020FBDD3" w:rsidR="00EE4FE4" w:rsidRPr="00AE333D" w:rsidRDefault="00EE4FE4" w:rsidP="00151484">
      <w:pPr>
        <w:spacing w:line="276" w:lineRule="auto"/>
      </w:pPr>
      <w:r w:rsidRPr="00AE333D">
        <w:t xml:space="preserve">Podaci u tablici bili su u velikoj mjeri slični našim, s izuzetkom parametra </w:t>
      </w:r>
      <w:proofErr w:type="spellStart"/>
      <w:r w:rsidRPr="00AE333D">
        <w:rPr>
          <w:i/>
          <w:iCs/>
        </w:rPr>
        <w:t>safety</w:t>
      </w:r>
      <w:proofErr w:type="spellEnd"/>
      <w:r w:rsidRPr="00AE333D">
        <w:rPr>
          <w:i/>
          <w:iCs/>
        </w:rPr>
        <w:t xml:space="preserve"> index</w:t>
      </w:r>
      <w:r w:rsidRPr="00AE333D">
        <w:t xml:space="preserve">, gdje su vrijednosti koje je </w:t>
      </w:r>
      <w:proofErr w:type="spellStart"/>
      <w:r w:rsidRPr="00AE333D">
        <w:t>ChatGPT</w:t>
      </w:r>
      <w:proofErr w:type="spellEnd"/>
      <w:r w:rsidRPr="00AE333D">
        <w:t xml:space="preserve"> generirao bile značajno veće od naših. Također, primijetili smo da su brojke koje je </w:t>
      </w:r>
      <w:proofErr w:type="spellStart"/>
      <w:r w:rsidRPr="00AE333D">
        <w:t>ChatGPT</w:t>
      </w:r>
      <w:proofErr w:type="spellEnd"/>
      <w:r w:rsidRPr="00AE333D">
        <w:t xml:space="preserve"> unosio bile zaokružene, na primjer, školarina za Sveučilište u Beču bila je 1500 eura, dok smo mi pronašli točnu vrijednost od 1453 eura. Unatoč tim odstupanjima, </w:t>
      </w:r>
      <w:r w:rsidR="005B604B">
        <w:t>poveznice</w:t>
      </w:r>
      <w:r w:rsidRPr="00AE333D">
        <w:t xml:space="preserve"> prema stranicama sveučilišta u tablici ispravno vode na odgovarajuće izvore, što je bio pozitivan rezultat.</w:t>
      </w:r>
    </w:p>
    <w:p w14:paraId="0B997581" w14:textId="77777777" w:rsidR="00572293" w:rsidRPr="00AE333D" w:rsidRDefault="00572293" w:rsidP="00151484">
      <w:pPr>
        <w:spacing w:line="276" w:lineRule="auto"/>
      </w:pPr>
    </w:p>
    <w:p w14:paraId="24781790" w14:textId="77777777" w:rsidR="005B604B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0B0CC3FD" wp14:editId="48A596EA">
            <wp:extent cx="3600000" cy="2613693"/>
            <wp:effectExtent l="12700" t="12700" r="6985" b="15240"/>
            <wp:docPr id="983918875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18875" name="Slika 1" descr="Slika na kojoj se prikazuje tekst, snimka zaslona, Font, broj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13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D8F90" w14:textId="5B939FA5" w:rsidR="00572293" w:rsidRPr="00AE333D" w:rsidRDefault="005B604B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1.4.3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>. Odgovori na upite za daljnji nastavak generiranja podataka</w:t>
      </w:r>
    </w:p>
    <w:p w14:paraId="34DE110D" w14:textId="77777777" w:rsidR="00EE4FE4" w:rsidRPr="00AE333D" w:rsidRDefault="00EE4FE4" w:rsidP="00151484">
      <w:pPr>
        <w:spacing w:line="276" w:lineRule="auto"/>
        <w:ind w:left="360"/>
      </w:pPr>
    </w:p>
    <w:p w14:paraId="45D3A229" w14:textId="77777777" w:rsidR="005B604B" w:rsidRDefault="00EE4FE4" w:rsidP="00151484">
      <w:pPr>
        <w:spacing w:line="276" w:lineRule="auto"/>
      </w:pPr>
      <w:r w:rsidRPr="00AE333D">
        <w:t xml:space="preserve">Kroz daljnje interakcije postalo je jasno da </w:t>
      </w:r>
      <w:proofErr w:type="spellStart"/>
      <w:r w:rsidRPr="00AE333D">
        <w:t>ChatGPT</w:t>
      </w:r>
      <w:proofErr w:type="spellEnd"/>
      <w:r w:rsidRPr="00AE333D">
        <w:t xml:space="preserve"> ima poteškoća u generiranju cijele tablice s podacima, jer izričito </w:t>
      </w:r>
      <w:r w:rsidR="005B604B">
        <w:t xml:space="preserve">je </w:t>
      </w:r>
      <w:r w:rsidRPr="00AE333D">
        <w:t>naveo „</w:t>
      </w:r>
      <w:proofErr w:type="spellStart"/>
      <w:r w:rsidRPr="00AE333D">
        <w:t>I'll</w:t>
      </w:r>
      <w:proofErr w:type="spellEnd"/>
      <w:r w:rsidRPr="00AE333D">
        <w:t xml:space="preserve"> </w:t>
      </w:r>
      <w:proofErr w:type="spellStart"/>
      <w:r w:rsidRPr="00AE333D">
        <w:t>notify</w:t>
      </w:r>
      <w:proofErr w:type="spellEnd"/>
      <w:r w:rsidRPr="00AE333D">
        <w:t xml:space="preserve"> </w:t>
      </w:r>
      <w:proofErr w:type="spellStart"/>
      <w:r w:rsidRPr="00AE333D">
        <w:t>you</w:t>
      </w:r>
      <w:proofErr w:type="spellEnd"/>
      <w:r w:rsidRPr="00AE333D">
        <w:t>“, što</w:t>
      </w:r>
      <w:r w:rsidR="00D41360" w:rsidRPr="00AE333D">
        <w:t xml:space="preserve"> uopće nije njegova mogućnost</w:t>
      </w:r>
      <w:r w:rsidRPr="00AE333D">
        <w:t xml:space="preserve">. </w:t>
      </w:r>
    </w:p>
    <w:p w14:paraId="0B500CA7" w14:textId="2FEB8A04" w:rsidR="00EE4FE4" w:rsidRPr="00AE333D" w:rsidRDefault="005B604B" w:rsidP="00151484">
      <w:pPr>
        <w:spacing w:line="276" w:lineRule="auto"/>
      </w:pPr>
      <w:r>
        <w:t xml:space="preserve">Odlučili smo smanjiti veličinu zahtjeva. </w:t>
      </w:r>
      <w:r w:rsidR="00EE4FE4" w:rsidRPr="00AE333D">
        <w:t>Nakon što smo smanjili zahtjev na 20 država</w:t>
      </w:r>
      <w:r w:rsidR="00800BA0">
        <w:t xml:space="preserve">. </w:t>
      </w:r>
      <w:proofErr w:type="spellStart"/>
      <w:r w:rsidR="00EE4FE4" w:rsidRPr="00AE333D">
        <w:t>ChatGPT</w:t>
      </w:r>
      <w:proofErr w:type="spellEnd"/>
      <w:r w:rsidR="00EE4FE4" w:rsidRPr="00AE333D">
        <w:t xml:space="preserve"> </w:t>
      </w:r>
      <w:r w:rsidR="00800BA0">
        <w:t xml:space="preserve">i dalje </w:t>
      </w:r>
      <w:r w:rsidR="00EE4FE4" w:rsidRPr="00AE333D">
        <w:t xml:space="preserve">nije bio u mogućnosti odmah pružiti podatke za sve njih, već je poslao tablicu pod nazivom </w:t>
      </w:r>
      <w:r w:rsidR="00EE4FE4" w:rsidRPr="00AE333D">
        <w:rPr>
          <w:i/>
          <w:iCs/>
        </w:rPr>
        <w:t>University_Dataset_20_Countries</w:t>
      </w:r>
      <w:r w:rsidR="00800BA0">
        <w:t xml:space="preserve">. Tablica </w:t>
      </w:r>
      <w:r w:rsidR="00EE4FE4" w:rsidRPr="00AE333D">
        <w:t>je u stvarnosti sadržavala podatke samo za 7 država: početnih 5 (Australija, Austrija, Kanada, Njemačka i Japan) te dodatne dvije (Ujedinjeno Kraljevstvo i Indija).</w:t>
      </w:r>
    </w:p>
    <w:p w14:paraId="190225F5" w14:textId="7AFF7EE3" w:rsidR="00EE4FE4" w:rsidRPr="00AE333D" w:rsidRDefault="00EE4FE4" w:rsidP="00151484">
      <w:pPr>
        <w:spacing w:line="276" w:lineRule="auto"/>
      </w:pPr>
      <w:r w:rsidRPr="00AE333D">
        <w:t xml:space="preserve">Ovaj nesklad između naziva tablice i stvarnog broja država ukazuje na ograničenja u kapacitetima generiranja podataka unutar trenutnih mogućnosti </w:t>
      </w:r>
      <w:proofErr w:type="spellStart"/>
      <w:r w:rsidRPr="00AE333D">
        <w:t>ChatGPT</w:t>
      </w:r>
      <w:proofErr w:type="spellEnd"/>
      <w:r w:rsidRPr="00AE333D">
        <w:t>-a</w:t>
      </w:r>
      <w:r w:rsidR="00800BA0">
        <w:t xml:space="preserve"> te zadane kompleksnosti zadatka</w:t>
      </w:r>
      <w:r w:rsidRPr="00AE333D">
        <w:t xml:space="preserve">. </w:t>
      </w:r>
    </w:p>
    <w:p w14:paraId="321022FB" w14:textId="130FCD1D" w:rsidR="00151484" w:rsidRPr="00AE333D" w:rsidRDefault="00151484" w:rsidP="00151484">
      <w:pPr>
        <w:pStyle w:val="Heading3"/>
        <w:spacing w:line="276" w:lineRule="auto"/>
      </w:pPr>
      <w:bookmarkStart w:id="8" w:name="_Toc189098511"/>
      <w:r>
        <w:lastRenderedPageBreak/>
        <w:t>Četvrti upit – dodatno pojednostavljenje zahtjeva</w:t>
      </w:r>
      <w:bookmarkEnd w:id="8"/>
    </w:p>
    <w:p w14:paraId="63D1F396" w14:textId="77777777" w:rsidR="00151484" w:rsidRDefault="00572293" w:rsidP="00151484">
      <w:pPr>
        <w:keepNext/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147E3A83" wp14:editId="427D9894">
            <wp:extent cx="3600000" cy="2692537"/>
            <wp:effectExtent l="12700" t="12700" r="6985" b="12700"/>
            <wp:docPr id="1724385409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85409" name="Slika 1" descr="Slika na kojoj se prikazuje tekst, snimka zaslona, Font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92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9BB3F" w14:textId="6DE17B83" w:rsidR="00572293" w:rsidRPr="00AE333D" w:rsidRDefault="00151484" w:rsidP="00151484">
      <w:pPr>
        <w:pStyle w:val="Caption"/>
        <w:spacing w:line="276" w:lineRule="auto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1.4.4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Odgovor na upit sa smanjenom kompleksnošću zadatka</w:t>
      </w:r>
    </w:p>
    <w:p w14:paraId="00EF2EEA" w14:textId="77777777" w:rsidR="00D41360" w:rsidRPr="00AE333D" w:rsidRDefault="00D41360" w:rsidP="00151484">
      <w:pPr>
        <w:spacing w:line="276" w:lineRule="auto"/>
        <w:ind w:left="360"/>
      </w:pPr>
    </w:p>
    <w:p w14:paraId="6A03033D" w14:textId="6E497DB6" w:rsidR="007D2104" w:rsidRPr="00AE333D" w:rsidRDefault="007D2104" w:rsidP="00151484">
      <w:pPr>
        <w:spacing w:line="276" w:lineRule="auto"/>
      </w:pPr>
      <w:r w:rsidRPr="00AE333D">
        <w:t xml:space="preserve">Nakon što smo prepoznali da </w:t>
      </w:r>
      <w:proofErr w:type="spellStart"/>
      <w:r w:rsidRPr="00AE333D">
        <w:t>ChatGPT</w:t>
      </w:r>
      <w:proofErr w:type="spellEnd"/>
      <w:r w:rsidRPr="00AE333D">
        <w:t xml:space="preserve"> nije u mogućnosti generirati tablicu s velikim brojem sveučilišta, odlučili smo pokušati s tekstualnim odgovorima umjesto tablica. U ovom slučaju, model je odmah pružio traženih 5 sveučilišta s odgovarajućim parametrima, što je bio pozitivan pomak. Sljedeći korak bio je pokušaj proširenja broja sveučilišta po odgovoru na 20, no </w:t>
      </w:r>
      <w:proofErr w:type="spellStart"/>
      <w:r w:rsidRPr="00AE333D">
        <w:t>ChatGPT</w:t>
      </w:r>
      <w:proofErr w:type="spellEnd"/>
      <w:r w:rsidRPr="00AE333D">
        <w:t xml:space="preserve"> je i dalje vraćao samo 10 sveučilišta po odgovoru.</w:t>
      </w:r>
    </w:p>
    <w:p w14:paraId="3A003865" w14:textId="77777777" w:rsidR="007D2104" w:rsidRPr="00AE333D" w:rsidRDefault="007D2104" w:rsidP="00151484">
      <w:pPr>
        <w:spacing w:line="276" w:lineRule="auto"/>
        <w:ind w:left="360"/>
      </w:pPr>
    </w:p>
    <w:p w14:paraId="14C51346" w14:textId="4C9CE43C" w:rsidR="007D2104" w:rsidRDefault="007D2104" w:rsidP="00151484">
      <w:pPr>
        <w:spacing w:line="276" w:lineRule="auto"/>
      </w:pPr>
      <w:r w:rsidRPr="00AE333D">
        <w:t xml:space="preserve">Ovaj pristup omogućio nam je da dođemo do svih traženih podataka, </w:t>
      </w:r>
      <w:r w:rsidR="00151484">
        <w:t>iako kroz dosta iteracija i ponovnih pokušaja</w:t>
      </w:r>
      <w:r w:rsidRPr="00AE333D">
        <w:t>,</w:t>
      </w:r>
      <w:r w:rsidR="00151484">
        <w:t xml:space="preserve"> ali sigurno brže nego da smo sami tražili svaki podatak.</w:t>
      </w:r>
      <w:r w:rsidRPr="00AE333D">
        <w:t xml:space="preserve"> </w:t>
      </w:r>
      <w:r w:rsidR="00151484">
        <w:t xml:space="preserve">Time </w:t>
      </w:r>
      <w:r w:rsidRPr="00AE333D">
        <w:t>smo uspješno prikupi</w:t>
      </w:r>
      <w:r w:rsidR="00151484">
        <w:t>li</w:t>
      </w:r>
      <w:r w:rsidRPr="00AE333D">
        <w:t xml:space="preserve"> i obradi</w:t>
      </w:r>
      <w:r w:rsidR="00151484">
        <w:t xml:space="preserve">li </w:t>
      </w:r>
      <w:r w:rsidRPr="00AE333D">
        <w:t>podatke za sve države koje su nas interesirale.</w:t>
      </w:r>
    </w:p>
    <w:p w14:paraId="31FD20CE" w14:textId="77777777" w:rsidR="00151484" w:rsidRPr="00AE333D" w:rsidRDefault="00151484" w:rsidP="00151484">
      <w:pPr>
        <w:spacing w:line="276" w:lineRule="auto"/>
      </w:pPr>
    </w:p>
    <w:p w14:paraId="4208A46F" w14:textId="77777777" w:rsidR="00572293" w:rsidRPr="00AE333D" w:rsidRDefault="00572293" w:rsidP="00151484">
      <w:pPr>
        <w:spacing w:line="276" w:lineRule="auto"/>
        <w:ind w:left="360"/>
        <w:jc w:val="center"/>
      </w:pPr>
      <w:r w:rsidRPr="00AE333D">
        <w:rPr>
          <w:noProof/>
        </w:rPr>
        <w:drawing>
          <wp:inline distT="0" distB="0" distL="0" distR="0" wp14:anchorId="5250D237" wp14:editId="5651B5E9">
            <wp:extent cx="3600000" cy="2623650"/>
            <wp:effectExtent l="12700" t="12700" r="6985" b="18415"/>
            <wp:docPr id="1130041414" name="Slika 1" descr="Slika na kojoj se prikazuje tekst, snimka zaslona, Font, dokume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1414" name="Slika 1" descr="Slika na kojoj se prikazuje tekst, snimka zaslona, Font, dokument&#10;&#10;Opis je automatski generir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C6F5" w14:textId="77777777" w:rsidR="007D2104" w:rsidRPr="00AE333D" w:rsidRDefault="007D2104" w:rsidP="00151484">
      <w:pPr>
        <w:spacing w:line="276" w:lineRule="auto"/>
        <w:ind w:left="360"/>
      </w:pPr>
    </w:p>
    <w:p w14:paraId="7CFCAC92" w14:textId="458E20E8" w:rsidR="00AD2E15" w:rsidRPr="00AE333D" w:rsidRDefault="007D2104" w:rsidP="00025E89">
      <w:pPr>
        <w:spacing w:line="276" w:lineRule="auto"/>
      </w:pPr>
      <w:r w:rsidRPr="00AE333D">
        <w:t xml:space="preserve">Kada smo provjerili odakle </w:t>
      </w:r>
      <w:proofErr w:type="spellStart"/>
      <w:r w:rsidRPr="00AE333D">
        <w:t>ChatGPT</w:t>
      </w:r>
      <w:proofErr w:type="spellEnd"/>
      <w:r w:rsidRPr="00AE333D">
        <w:t xml:space="preserve"> izvlači podatke, ponovio je iste izvore kao i na početku konverzacije. </w:t>
      </w:r>
      <w:r w:rsidR="00010309">
        <w:t>M</w:t>
      </w:r>
      <w:r w:rsidRPr="00AE333D">
        <w:t xml:space="preserve">ožemo </w:t>
      </w:r>
      <w:r w:rsidR="00010309">
        <w:t xml:space="preserve">s nekom sigurnošću </w:t>
      </w:r>
      <w:r w:rsidRPr="00AE333D">
        <w:t>pretpostaviti da su upravo ti izvori korišteni tijekom cijelog procesa prikupljanja podataka.</w:t>
      </w:r>
    </w:p>
    <w:p w14:paraId="1F228E37" w14:textId="2E2F6462" w:rsidR="00585C0D" w:rsidRPr="00AE333D" w:rsidRDefault="00025E89" w:rsidP="00025E89">
      <w:pPr>
        <w:pStyle w:val="Heading3"/>
      </w:pPr>
      <w:bookmarkStart w:id="9" w:name="_Toc189098512"/>
      <w:r>
        <w:lastRenderedPageBreak/>
        <w:t>Završni koraci i analiza prikupljenih podataka</w:t>
      </w:r>
      <w:bookmarkEnd w:id="9"/>
    </w:p>
    <w:p w14:paraId="31B6A6E4" w14:textId="32F87C87" w:rsidR="00572293" w:rsidRPr="00AE333D" w:rsidRDefault="00025E89" w:rsidP="00572293">
      <w:r>
        <w:t>U prikupljenoj tablici</w:t>
      </w:r>
      <w:r w:rsidR="00572293" w:rsidRPr="00AE333D">
        <w:t xml:space="preserve"> nedostaju države: </w:t>
      </w:r>
      <w:proofErr w:type="spellStart"/>
      <w:r w:rsidR="00572293" w:rsidRPr="00AE333D">
        <w:t>Albania</w:t>
      </w:r>
      <w:proofErr w:type="spellEnd"/>
      <w:r w:rsidR="00572293" w:rsidRPr="00AE333D">
        <w:t xml:space="preserve">, </w:t>
      </w:r>
      <w:proofErr w:type="spellStart"/>
      <w:r w:rsidR="00572293" w:rsidRPr="00AE333D">
        <w:t>Algeria</w:t>
      </w:r>
      <w:proofErr w:type="spellEnd"/>
      <w:r w:rsidR="00572293" w:rsidRPr="00AE333D">
        <w:t xml:space="preserve">, Argentina, </w:t>
      </w:r>
      <w:proofErr w:type="spellStart"/>
      <w:r w:rsidR="00572293" w:rsidRPr="00AE333D">
        <w:t>Armenia</w:t>
      </w:r>
      <w:proofErr w:type="spellEnd"/>
      <w:r w:rsidR="00572293" w:rsidRPr="00AE333D">
        <w:t xml:space="preserve">, </w:t>
      </w:r>
      <w:proofErr w:type="spellStart"/>
      <w:r w:rsidR="00572293" w:rsidRPr="00AE333D">
        <w:t>Azerbaijan</w:t>
      </w:r>
      <w:proofErr w:type="spellEnd"/>
      <w:r w:rsidR="00572293" w:rsidRPr="00AE333D">
        <w:t xml:space="preserve">, </w:t>
      </w:r>
      <w:proofErr w:type="spellStart"/>
      <w:r w:rsidR="00572293" w:rsidRPr="00AE333D">
        <w:t>Bahamas</w:t>
      </w:r>
      <w:proofErr w:type="spellEnd"/>
      <w:r w:rsidR="00572293" w:rsidRPr="00AE333D">
        <w:t xml:space="preserve"> </w:t>
      </w:r>
      <w:r>
        <w:t xml:space="preserve">te smo za </w:t>
      </w:r>
      <w:r w:rsidR="00572293" w:rsidRPr="00AE333D">
        <w:t xml:space="preserve">njih </w:t>
      </w:r>
      <w:r>
        <w:t xml:space="preserve">morali </w:t>
      </w:r>
      <w:r w:rsidR="00572293" w:rsidRPr="00AE333D">
        <w:t xml:space="preserve">poslati još jedan </w:t>
      </w:r>
      <w:r w:rsidR="00262026" w:rsidRPr="00AE333D">
        <w:t>upit</w:t>
      </w:r>
      <w:r w:rsidR="00572293" w:rsidRPr="00AE333D">
        <w:t xml:space="preserve">. </w:t>
      </w:r>
      <w:r>
        <w:t>Također u prikupljenoj tablici se nalaze i države koje mu nismo spomenuli</w:t>
      </w:r>
      <w:r w:rsidR="00572293" w:rsidRPr="00AE333D">
        <w:t xml:space="preserve">: </w:t>
      </w:r>
      <w:proofErr w:type="spellStart"/>
      <w:r w:rsidR="00572293" w:rsidRPr="00AE333D">
        <w:t>Yemen</w:t>
      </w:r>
      <w:proofErr w:type="spellEnd"/>
      <w:r w:rsidR="00572293" w:rsidRPr="00AE333D">
        <w:t xml:space="preserve">, </w:t>
      </w:r>
      <w:proofErr w:type="spellStart"/>
      <w:r w:rsidR="00572293" w:rsidRPr="00AE333D">
        <w:t>Zambia</w:t>
      </w:r>
      <w:proofErr w:type="spellEnd"/>
      <w:r w:rsidR="00572293" w:rsidRPr="00AE333D">
        <w:t>.</w:t>
      </w:r>
      <w:r>
        <w:t xml:space="preserve"> Ovaj podatak je teško objasniti s obzirom da ne znamo proces razmišljanja i sinteze informacija. </w:t>
      </w:r>
    </w:p>
    <w:p w14:paraId="472D4D92" w14:textId="77777777" w:rsidR="00572293" w:rsidRDefault="00572293" w:rsidP="00572293"/>
    <w:p w14:paraId="4824F03E" w14:textId="2690EDB9" w:rsidR="00F63AD7" w:rsidRPr="00E4660C" w:rsidRDefault="00E4660C" w:rsidP="00E4660C">
      <w:pPr>
        <w:rPr>
          <w:b/>
          <w:bCs/>
        </w:rPr>
      </w:pPr>
      <w:r w:rsidRPr="00E4660C">
        <w:rPr>
          <w:b/>
          <w:bCs/>
        </w:rPr>
        <w:t>Grafički prikazi i podatci mjere kvalitete modela linearne regresije:</w:t>
      </w:r>
    </w:p>
    <w:p w14:paraId="16479238" w14:textId="77777777" w:rsidR="00E4660C" w:rsidRPr="00AE333D" w:rsidRDefault="00E4660C" w:rsidP="00E4660C"/>
    <w:p w14:paraId="6DDE15F5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3C14CECD" wp14:editId="60F11E2A">
            <wp:extent cx="3600000" cy="3029615"/>
            <wp:effectExtent l="12700" t="12700" r="6985" b="18415"/>
            <wp:docPr id="1041836482" name="Picture 2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36482" name="Picture 2" descr="A graph with a red line and blue dots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29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12AD4" w14:textId="6E7316CB" w:rsidR="00F63AD7" w:rsidRPr="00AE333D" w:rsidRDefault="00E4660C" w:rsidP="00E4660C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Grafički prikaz i mjere kvalitete modela linearne regresij</w:t>
      </w:r>
      <w:r w:rsidR="002F00F7">
        <w:t>e</w:t>
      </w:r>
      <w:r>
        <w:t xml:space="preserve"> za cijene školarina</w:t>
      </w:r>
    </w:p>
    <w:p w14:paraId="3CF31719" w14:textId="4D03E5B0" w:rsidR="00F63AD7" w:rsidRPr="00AE333D" w:rsidRDefault="00F63AD7" w:rsidP="00572293"/>
    <w:p w14:paraId="4837E706" w14:textId="77777777" w:rsidR="00E4660C" w:rsidRDefault="00E4660C" w:rsidP="00E4660C">
      <w:pPr>
        <w:keepNext/>
        <w:jc w:val="center"/>
      </w:pPr>
      <w:r>
        <w:rPr>
          <w:noProof/>
        </w:rPr>
        <w:drawing>
          <wp:inline distT="0" distB="0" distL="0" distR="0" wp14:anchorId="0BDF3860" wp14:editId="7A77CC9A">
            <wp:extent cx="3600000" cy="3067308"/>
            <wp:effectExtent l="12700" t="12700" r="6985" b="19050"/>
            <wp:docPr id="106285644" name="Picture 3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5644" name="Picture 3" descr="A graph with a red line and blue dots&#10;&#10;AI-generated content may b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73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BC86C" w14:textId="792F4CC8" w:rsidR="002F00F7" w:rsidRDefault="00E4660C" w:rsidP="002F00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2</w:t>
      </w:r>
      <w:r w:rsidR="008A3C0E">
        <w:fldChar w:fldCharType="end"/>
      </w:r>
      <w:r>
        <w:t xml:space="preserve">. </w:t>
      </w:r>
      <w:r w:rsidRPr="00897D22">
        <w:t>Grafički prikaz i mjere kvalitete modela linearne regresij</w:t>
      </w:r>
      <w:r w:rsidR="002F00F7">
        <w:t>e</w:t>
      </w:r>
      <w:r w:rsidRPr="00897D22">
        <w:t xml:space="preserve"> za </w:t>
      </w:r>
      <w:r>
        <w:t>postotak internacionalnih studenat</w:t>
      </w:r>
      <w:r w:rsidR="002F00F7">
        <w:t>a</w:t>
      </w:r>
    </w:p>
    <w:p w14:paraId="33572779" w14:textId="77777777" w:rsidR="002F00F7" w:rsidRDefault="002F00F7" w:rsidP="002F00F7"/>
    <w:p w14:paraId="4C88AD12" w14:textId="77777777" w:rsidR="002F00F7" w:rsidRPr="002F00F7" w:rsidRDefault="002F00F7" w:rsidP="002F00F7"/>
    <w:p w14:paraId="2EA0BAEF" w14:textId="77777777" w:rsidR="002F00F7" w:rsidRDefault="00902D06" w:rsidP="002F00F7">
      <w:pPr>
        <w:keepNext/>
        <w:jc w:val="center"/>
      </w:pPr>
      <w:r w:rsidRPr="00AE333D">
        <w:rPr>
          <w:noProof/>
        </w:rPr>
        <w:drawing>
          <wp:inline distT="0" distB="0" distL="0" distR="0" wp14:anchorId="7E3DA5C2" wp14:editId="513DC856">
            <wp:extent cx="3600000" cy="2620000"/>
            <wp:effectExtent l="12700" t="12700" r="6985" b="9525"/>
            <wp:docPr id="1405567075" name="Slika 1" descr="Slika na kojoj se prikazuje snimka zaslona, crta, dijagram, radnj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7075" name="Slika 1" descr="Slika na kojoj se prikazuje snimka zaslona, crta, dijagram, radnja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8325B8" w14:textId="3F7EDC87" w:rsidR="00F63AD7" w:rsidRDefault="002F00F7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3</w:t>
      </w:r>
      <w:r w:rsidR="008A3C0E">
        <w:fldChar w:fldCharType="end"/>
      </w:r>
      <w:r>
        <w:t xml:space="preserve">. </w:t>
      </w:r>
      <w:r w:rsidRPr="00570C8E">
        <w:t>Grafički prikaz modela linearne regresij</w:t>
      </w:r>
      <w:r>
        <w:t>e</w:t>
      </w:r>
      <w:r w:rsidRPr="00570C8E">
        <w:t xml:space="preserve"> za</w:t>
      </w:r>
      <w:r>
        <w:t xml:space="preserve"> postotak prihvaćenih prijava</w:t>
      </w:r>
    </w:p>
    <w:p w14:paraId="699E87A0" w14:textId="77777777" w:rsidR="00010309" w:rsidRDefault="00010309" w:rsidP="00010309"/>
    <w:p w14:paraId="2118639C" w14:textId="77777777" w:rsidR="00010309" w:rsidRDefault="00010309" w:rsidP="00010309"/>
    <w:p w14:paraId="2DAA4ABD" w14:textId="77777777" w:rsidR="00010309" w:rsidRDefault="00010309" w:rsidP="00010309"/>
    <w:p w14:paraId="5C1BD6E4" w14:textId="77777777" w:rsidR="00010309" w:rsidRDefault="00010309" w:rsidP="00010309"/>
    <w:p w14:paraId="7FA320AB" w14:textId="77777777" w:rsidR="00010309" w:rsidRPr="00010309" w:rsidRDefault="00010309" w:rsidP="00010309"/>
    <w:p w14:paraId="61C9CA81" w14:textId="77777777" w:rsidR="002F00F7" w:rsidRDefault="002F00F7" w:rsidP="002F00F7">
      <w:pPr>
        <w:keepNext/>
        <w:jc w:val="center"/>
      </w:pPr>
      <w:r>
        <w:rPr>
          <w:noProof/>
        </w:rPr>
        <w:drawing>
          <wp:inline distT="0" distB="0" distL="0" distR="0" wp14:anchorId="0FAA3936" wp14:editId="01B68A8D">
            <wp:extent cx="3600000" cy="2916154"/>
            <wp:effectExtent l="12700" t="12700" r="6985" b="17780"/>
            <wp:docPr id="1090630004" name="Picture 4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0004" name="Picture 4" descr="A graph with blue and orange do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6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11701" w14:textId="15C367A3" w:rsidR="00F63AD7" w:rsidRDefault="002F00F7" w:rsidP="002F00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4</w:t>
      </w:r>
      <w:r w:rsidR="008A3C0E">
        <w:fldChar w:fldCharType="end"/>
      </w:r>
      <w:r>
        <w:t xml:space="preserve">. </w:t>
      </w:r>
      <w:r w:rsidRPr="005977B6">
        <w:t>Grafički prikaz i mjere kvalitete modela linearne regresij</w:t>
      </w:r>
      <w:r>
        <w:t>e</w:t>
      </w:r>
      <w:r w:rsidRPr="005977B6">
        <w:t xml:space="preserve"> za </w:t>
      </w:r>
      <w:r>
        <w:t>životne troškove</w:t>
      </w:r>
    </w:p>
    <w:p w14:paraId="4F308C63" w14:textId="77777777" w:rsidR="002F00F7" w:rsidRDefault="002F00F7" w:rsidP="002F00F7"/>
    <w:p w14:paraId="08803195" w14:textId="77777777" w:rsidR="002F00F7" w:rsidRDefault="002F00F7" w:rsidP="002F00F7"/>
    <w:p w14:paraId="080BE362" w14:textId="77777777" w:rsidR="002F00F7" w:rsidRDefault="002F00F7" w:rsidP="002F00F7"/>
    <w:p w14:paraId="7A367C36" w14:textId="77777777" w:rsidR="002F00F7" w:rsidRDefault="002F00F7" w:rsidP="002F00F7"/>
    <w:p w14:paraId="4223689C" w14:textId="77777777" w:rsidR="002F00F7" w:rsidRPr="002F00F7" w:rsidRDefault="002F00F7" w:rsidP="002F00F7"/>
    <w:p w14:paraId="2B7CF037" w14:textId="77777777" w:rsidR="002F00F7" w:rsidRDefault="002F00F7" w:rsidP="002F00F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85E71C" wp14:editId="63710415">
            <wp:extent cx="3600000" cy="3007692"/>
            <wp:effectExtent l="12700" t="12700" r="6985" b="15240"/>
            <wp:docPr id="1935385957" name="Picture 5" descr="A graph with a red line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85957" name="Picture 5" descr="A graph with a red line and blue dots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07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A7800" w14:textId="289C780F" w:rsidR="00480147" w:rsidRDefault="002F00F7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5</w:t>
      </w:r>
      <w:r w:rsidR="008A3C0E">
        <w:fldChar w:fldCharType="end"/>
      </w:r>
      <w:r>
        <w:t xml:space="preserve">. </w:t>
      </w:r>
      <w:r w:rsidRPr="0053766B">
        <w:t xml:space="preserve">Grafički prikaz i mjere kvalitete modela linearne regresije za cijene </w:t>
      </w:r>
      <w:r>
        <w:t>mjesečnog najm</w:t>
      </w:r>
      <w:r w:rsidR="00010309">
        <w:t>a</w:t>
      </w:r>
    </w:p>
    <w:p w14:paraId="078823DB" w14:textId="77777777" w:rsidR="00010309" w:rsidRDefault="00010309" w:rsidP="00010309"/>
    <w:p w14:paraId="45D64E05" w14:textId="77777777" w:rsidR="00010309" w:rsidRDefault="00010309" w:rsidP="00010309"/>
    <w:p w14:paraId="30360DC5" w14:textId="77777777" w:rsidR="00010309" w:rsidRDefault="00010309" w:rsidP="00010309"/>
    <w:p w14:paraId="349C2DE2" w14:textId="77777777" w:rsidR="00010309" w:rsidRDefault="00010309" w:rsidP="00010309"/>
    <w:p w14:paraId="16997CD7" w14:textId="77777777" w:rsidR="00010309" w:rsidRPr="00010309" w:rsidRDefault="00010309" w:rsidP="00010309"/>
    <w:p w14:paraId="37D19A5D" w14:textId="77777777" w:rsidR="00480147" w:rsidRDefault="00480147" w:rsidP="00480147">
      <w:pPr>
        <w:keepNext/>
        <w:jc w:val="center"/>
      </w:pPr>
      <w:r>
        <w:rPr>
          <w:noProof/>
        </w:rPr>
        <w:drawing>
          <wp:inline distT="0" distB="0" distL="0" distR="0" wp14:anchorId="65FFF0BA" wp14:editId="34EE7CCA">
            <wp:extent cx="3600000" cy="3079231"/>
            <wp:effectExtent l="12700" t="12700" r="6985" b="6985"/>
            <wp:docPr id="1659820993" name="Picture 6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0993" name="Picture 6" descr="A graph with blue and orange dots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9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9814" w14:textId="46B30B65" w:rsidR="00F63AD7" w:rsidRDefault="00480147" w:rsidP="0048014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6</w:t>
      </w:r>
      <w:r w:rsidR="008A3C0E">
        <w:fldChar w:fldCharType="end"/>
      </w:r>
      <w:r>
        <w:t xml:space="preserve">. </w:t>
      </w:r>
      <w:r w:rsidRPr="003B3CE5">
        <w:t xml:space="preserve">Grafički prikaz i mjere kvalitete modela linearne regresije za cijene </w:t>
      </w:r>
      <w:r>
        <w:t>namirnica</w:t>
      </w:r>
    </w:p>
    <w:p w14:paraId="1CFC7D21" w14:textId="77777777" w:rsidR="00480147" w:rsidRDefault="00480147" w:rsidP="00480147"/>
    <w:p w14:paraId="7EFC80D6" w14:textId="77777777" w:rsidR="00480147" w:rsidRDefault="00480147" w:rsidP="00480147"/>
    <w:p w14:paraId="47FC77ED" w14:textId="77777777" w:rsidR="00480147" w:rsidRDefault="00480147" w:rsidP="00480147"/>
    <w:p w14:paraId="59FE73DE" w14:textId="77777777" w:rsidR="00480147" w:rsidRDefault="00480147" w:rsidP="00480147"/>
    <w:p w14:paraId="287EAA7C" w14:textId="77777777" w:rsidR="00480147" w:rsidRPr="00480147" w:rsidRDefault="00480147" w:rsidP="00480147"/>
    <w:p w14:paraId="25890116" w14:textId="77777777" w:rsidR="00480147" w:rsidRDefault="00480147" w:rsidP="004801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CB3DC5" wp14:editId="75E03216">
            <wp:extent cx="3600000" cy="3055769"/>
            <wp:effectExtent l="12700" t="12700" r="6985" b="17780"/>
            <wp:docPr id="1812843446" name="Picture 7" descr="A graph with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43446" name="Picture 7" descr="A graph with blue and orange dots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5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B9F1F" w14:textId="7F2FA29D" w:rsidR="00F63AD7" w:rsidRDefault="00480147" w:rsidP="00010309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7</w:t>
      </w:r>
      <w:r w:rsidR="008A3C0E">
        <w:fldChar w:fldCharType="end"/>
      </w:r>
      <w:r>
        <w:t xml:space="preserve">. </w:t>
      </w:r>
      <w:r w:rsidRPr="00A239B6">
        <w:t xml:space="preserve">Grafički prikaz i mjere kvalitete modela linearne regresije za cijene </w:t>
      </w:r>
      <w:r>
        <w:t>rekreacije</w:t>
      </w:r>
    </w:p>
    <w:p w14:paraId="147042E9" w14:textId="77777777" w:rsidR="00010309" w:rsidRDefault="00010309" w:rsidP="00010309"/>
    <w:p w14:paraId="39A3D86E" w14:textId="77777777" w:rsidR="00010309" w:rsidRDefault="00010309" w:rsidP="00010309"/>
    <w:p w14:paraId="3142EF7D" w14:textId="77777777" w:rsidR="00010309" w:rsidRDefault="00010309" w:rsidP="00010309"/>
    <w:p w14:paraId="0CBA076E" w14:textId="77777777" w:rsidR="00010309" w:rsidRDefault="00010309" w:rsidP="00010309"/>
    <w:p w14:paraId="5614C191" w14:textId="77777777" w:rsidR="00010309" w:rsidRPr="00010309" w:rsidRDefault="00010309" w:rsidP="00010309"/>
    <w:p w14:paraId="5EB2F2A0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2318165C" wp14:editId="5796D00F">
            <wp:extent cx="3600000" cy="3054231"/>
            <wp:effectExtent l="12700" t="12700" r="6985" b="6985"/>
            <wp:docPr id="1918003329" name="Picture 8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03329" name="Picture 8" descr="A graph with a red line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54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1EDE" w14:textId="5BB3C613" w:rsidR="00902D06" w:rsidRDefault="004F641B" w:rsidP="004F641B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8</w:t>
      </w:r>
      <w:r w:rsidR="008A3C0E">
        <w:fldChar w:fldCharType="end"/>
      </w:r>
      <w:r>
        <w:t xml:space="preserve">. </w:t>
      </w:r>
      <w:r w:rsidRPr="00D514BD">
        <w:t xml:space="preserve">Grafički prikaz i mjere kvalitete modela linearne regresije za cijene </w:t>
      </w:r>
      <w:r>
        <w:t>zdravstvenog osiguranja i skrbi</w:t>
      </w:r>
    </w:p>
    <w:p w14:paraId="1019663F" w14:textId="77777777" w:rsidR="004F641B" w:rsidRDefault="004F641B" w:rsidP="004F641B"/>
    <w:p w14:paraId="3949F0A1" w14:textId="77777777" w:rsidR="004F641B" w:rsidRDefault="004F641B" w:rsidP="004F641B"/>
    <w:p w14:paraId="1785574F" w14:textId="77777777" w:rsidR="004F641B" w:rsidRDefault="004F641B" w:rsidP="004F641B"/>
    <w:p w14:paraId="6B266CD8" w14:textId="77777777" w:rsidR="004F641B" w:rsidRDefault="004F641B" w:rsidP="004F641B"/>
    <w:p w14:paraId="450FFD30" w14:textId="77777777" w:rsidR="004F641B" w:rsidRPr="004F641B" w:rsidRDefault="004F641B" w:rsidP="004F641B"/>
    <w:p w14:paraId="258D159D" w14:textId="77777777" w:rsidR="004F641B" w:rsidRDefault="004F641B" w:rsidP="004F641B">
      <w:pPr>
        <w:keepNext/>
        <w:jc w:val="center"/>
      </w:pPr>
      <w:r>
        <w:rPr>
          <w:noProof/>
        </w:rPr>
        <w:drawing>
          <wp:inline distT="0" distB="0" distL="0" distR="0" wp14:anchorId="38C1B1D9" wp14:editId="441AEA2E">
            <wp:extent cx="3600000" cy="2978462"/>
            <wp:effectExtent l="12700" t="12700" r="6985" b="19050"/>
            <wp:docPr id="776808146" name="Picture 9" descr="A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08146" name="Picture 9" descr="A graph with a red line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8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E518D" w14:textId="10273D39" w:rsidR="00F63AD7" w:rsidRPr="00AE333D" w:rsidRDefault="004F641B" w:rsidP="004F641B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9</w:t>
      </w:r>
      <w:r w:rsidR="008A3C0E">
        <w:fldChar w:fldCharType="end"/>
      </w:r>
      <w:r>
        <w:t xml:space="preserve">. </w:t>
      </w:r>
      <w:r w:rsidRPr="00A151A1">
        <w:t xml:space="preserve">Grafički prikaz i mjere kvalitete modela linearne regresije za cijene </w:t>
      </w:r>
      <w:r>
        <w:t>prijevoza</w:t>
      </w:r>
    </w:p>
    <w:p w14:paraId="65D6F6DC" w14:textId="7DE34E54" w:rsidR="004D1F32" w:rsidRDefault="004D1F32" w:rsidP="00572293">
      <w:r>
        <w:t xml:space="preserve">Kod grafičkog prikaza linearne regresije i vrijednosti </w:t>
      </w:r>
      <w:proofErr w:type="spellStart"/>
      <w:r>
        <w:t>regresora</w:t>
      </w:r>
      <w:proofErr w:type="spellEnd"/>
      <w:r>
        <w:t xml:space="preserve"> te R</w:t>
      </w:r>
      <w:r>
        <w:rPr>
          <w:vertAlign w:val="superscript"/>
        </w:rPr>
        <w:t>2</w:t>
      </w:r>
      <w:r>
        <w:t xml:space="preserve"> mjere ciljamo na vrijednost što bliže 1. Vrijednost R</w:t>
      </w:r>
      <w:r>
        <w:rPr>
          <w:vertAlign w:val="superscript"/>
        </w:rPr>
        <w:t>2</w:t>
      </w:r>
      <w:r>
        <w:t xml:space="preserve"> mjere nam govori koliko varijance u podatcima naš model može objasniti i to u ovom kontekstu nije intuitivno interpretirati, ali vidimo kako imamo jedan koeficijent jednostavne linearne regresije. Za taj koeficijent bi očekivali da je što bliže 1 jer nam označava </w:t>
      </w:r>
      <w:r w:rsidR="00565BB5">
        <w:t xml:space="preserve">da </w:t>
      </w:r>
      <w:r>
        <w:t xml:space="preserve">kada se vrijednost podatka u našem skupu podataka promijeni za neku vrijednost za istu toliku vrijednost bi se trebao promijeniti i podataka u skupu podataka koje je generirao </w:t>
      </w:r>
      <w:proofErr w:type="spellStart"/>
      <w:r>
        <w:t>ChatGPT</w:t>
      </w:r>
      <w:proofErr w:type="spellEnd"/>
      <w:r>
        <w:t>.</w:t>
      </w:r>
    </w:p>
    <w:p w14:paraId="44D8FD58" w14:textId="77777777" w:rsidR="004D1F32" w:rsidRPr="004D1F32" w:rsidRDefault="004D1F32" w:rsidP="00572293"/>
    <w:p w14:paraId="62BCA71D" w14:textId="2FEB2AF1" w:rsidR="004D1F32" w:rsidRPr="004D1F32" w:rsidRDefault="004D1F32" w:rsidP="00572293">
      <w:r>
        <w:t>S obzirom na kompleksnost prikupljanja podataka bili smo zadovoljni ovim rezultatima i nastavili s generiranjem dodatnih podataka kako bi napunili naš skup podataka. Također uz prikupljanje, obradu i vizualizaciju podataka htjeli smo naučiti i razviti aplikaciju koja bi mogla te podatke na smislen i intuitivan način prikazati tako da nam 100%-</w:t>
      </w:r>
      <w:proofErr w:type="spellStart"/>
      <w:r>
        <w:t>tna</w:t>
      </w:r>
      <w:proofErr w:type="spellEnd"/>
      <w:r>
        <w:t xml:space="preserve"> točnost nije bila toliko presudna za daljnji rad, već sama količina podataka. </w:t>
      </w:r>
      <w:r w:rsidR="00CE7192">
        <w:t xml:space="preserve">Nakon </w:t>
      </w:r>
      <w:proofErr w:type="spellStart"/>
      <w:r w:rsidR="00CE7192">
        <w:t>prikupjanja</w:t>
      </w:r>
      <w:proofErr w:type="spellEnd"/>
      <w:r w:rsidR="00CE7192">
        <w:t xml:space="preserve"> podataka morali smo još popuniti te podatke sa prijašnjim pronalascima za neke od stupaca skupa podataka kao na primjer poredak sveučilišta.</w:t>
      </w:r>
    </w:p>
    <w:p w14:paraId="64477C83" w14:textId="77777777" w:rsidR="004D1F32" w:rsidRDefault="004D1F32" w:rsidP="00572293">
      <w:pPr>
        <w:rPr>
          <w:b/>
          <w:bCs/>
        </w:rPr>
      </w:pPr>
    </w:p>
    <w:p w14:paraId="4B06DB4B" w14:textId="19570E23" w:rsidR="00620B2D" w:rsidRPr="00010309" w:rsidRDefault="00A45215" w:rsidP="00010309">
      <w:pPr>
        <w:rPr>
          <w:b/>
          <w:bCs/>
        </w:rPr>
      </w:pPr>
      <w:r w:rsidRPr="00AE333D">
        <w:rPr>
          <w:b/>
          <w:bCs/>
        </w:rPr>
        <w:t>VIZUALIZACIJE</w:t>
      </w:r>
    </w:p>
    <w:p w14:paraId="5EB46A7B" w14:textId="77777777" w:rsidR="00AE2FF7" w:rsidRDefault="00AE2FF7" w:rsidP="00AE2FF7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703B9453" wp14:editId="31F21630">
            <wp:extent cx="3600000" cy="2234615"/>
            <wp:effectExtent l="12700" t="12700" r="6985" b="13335"/>
            <wp:docPr id="82558290" name="Picture 10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290" name="Picture 10" descr="A map of the world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A060AE" w14:textId="6B9078BD" w:rsidR="00AE2FF7" w:rsidRPr="00AE333D" w:rsidRDefault="00AE2FF7" w:rsidP="00AE2F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10</w:t>
      </w:r>
      <w:r w:rsidR="008A3C0E">
        <w:fldChar w:fldCharType="end"/>
      </w:r>
      <w:r>
        <w:t>. "HEATMAP" po indeksu sigurnosti države</w:t>
      </w:r>
    </w:p>
    <w:p w14:paraId="613F39B5" w14:textId="77777777" w:rsidR="00AE2FF7" w:rsidRDefault="00AE2FF7" w:rsidP="009E101F">
      <w:pPr>
        <w:jc w:val="center"/>
      </w:pPr>
      <w:r w:rsidRPr="009E101F">
        <w:rPr>
          <w:noProof/>
        </w:rPr>
        <w:lastRenderedPageBreak/>
        <w:drawing>
          <wp:inline distT="0" distB="0" distL="0" distR="0" wp14:anchorId="27265AAC" wp14:editId="7769D3DF">
            <wp:extent cx="3600000" cy="2180769"/>
            <wp:effectExtent l="12700" t="12700" r="6985" b="16510"/>
            <wp:docPr id="1129465182" name="Picture 1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5182" name="Picture 11" descr="A map of the world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0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D41FB" w14:textId="74C0A026" w:rsidR="00AE2FF7" w:rsidRDefault="00AE2FF7" w:rsidP="00AE2FF7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11</w:t>
      </w:r>
      <w:r w:rsidR="008A3C0E">
        <w:fldChar w:fldCharType="end"/>
      </w:r>
      <w:r>
        <w:t xml:space="preserve">1. </w:t>
      </w:r>
      <w:r w:rsidRPr="008B16F4">
        <w:t xml:space="preserve">"HEATMAP" po </w:t>
      </w:r>
      <w:r>
        <w:t>prosječnom ranku sveučilišta u državi</w:t>
      </w:r>
    </w:p>
    <w:p w14:paraId="7317546B" w14:textId="77777777" w:rsidR="00AE2FF7" w:rsidRDefault="00AE2FF7" w:rsidP="00AE2FF7"/>
    <w:p w14:paraId="03E57F12" w14:textId="77777777" w:rsidR="00AE2FF7" w:rsidRPr="00AE2FF7" w:rsidRDefault="00AE2FF7" w:rsidP="00AE2FF7"/>
    <w:p w14:paraId="3D59DAD0" w14:textId="77777777" w:rsidR="00AE2FF7" w:rsidRDefault="00AE2FF7" w:rsidP="00AE2FF7">
      <w:pPr>
        <w:keepNext/>
        <w:jc w:val="center"/>
      </w:pPr>
      <w:r>
        <w:rPr>
          <w:noProof/>
        </w:rPr>
        <w:drawing>
          <wp:inline distT="0" distB="0" distL="0" distR="0" wp14:anchorId="2C4622A9" wp14:editId="164886D8">
            <wp:extent cx="3600000" cy="2201154"/>
            <wp:effectExtent l="12700" t="12700" r="6985" b="8890"/>
            <wp:docPr id="1171416999" name="Picture 12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16999" name="Picture 12" descr="A map of the world&#10;&#10;AI-generated content may be incorrect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1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03EAF" w14:textId="62D93D0F" w:rsidR="00AE2FF7" w:rsidRPr="00AE2FF7" w:rsidRDefault="00AE2FF7" w:rsidP="00AE2FF7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  <w:t>1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12</w:t>
      </w:r>
      <w:r w:rsidR="008A3C0E">
        <w:fldChar w:fldCharType="end"/>
      </w:r>
      <w:r>
        <w:t xml:space="preserve">. </w:t>
      </w:r>
      <w:r w:rsidRPr="000B5A59">
        <w:t xml:space="preserve">"HEATMAP" po indeksu </w:t>
      </w:r>
      <w:r>
        <w:t>životnih troškova države</w:t>
      </w:r>
    </w:p>
    <w:p w14:paraId="61179D77" w14:textId="210F2724" w:rsidR="00BB0DA6" w:rsidRPr="00AE333D" w:rsidRDefault="00620B2D" w:rsidP="00AE2FF7">
      <w:pPr>
        <w:pStyle w:val="Heading1"/>
      </w:pPr>
      <w:bookmarkStart w:id="10" w:name="_Toc189098513"/>
      <w:r w:rsidRPr="00AE333D">
        <w:t>Tehničke značajke</w:t>
      </w:r>
      <w:bookmarkEnd w:id="10"/>
    </w:p>
    <w:p w14:paraId="6200DA89" w14:textId="5DAE84FF" w:rsidR="00620B2D" w:rsidRPr="00AE333D" w:rsidRDefault="00C74F6E" w:rsidP="00C74F6E">
      <w:pPr>
        <w:pStyle w:val="Heading2"/>
      </w:pPr>
      <w:bookmarkStart w:id="11" w:name="_Toc189098514"/>
      <w:r>
        <w:t>Razvojni alati</w:t>
      </w:r>
      <w:bookmarkEnd w:id="11"/>
    </w:p>
    <w:p w14:paraId="6F608905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web aplikacije sa korisničke strane korišten je okvir besplatne programske podrške </w:t>
      </w:r>
      <w:hyperlink r:id="rId32" w:history="1">
        <w:proofErr w:type="spellStart"/>
        <w:r w:rsidRPr="00AE333D">
          <w:rPr>
            <w:rStyle w:val="Hyperlink"/>
          </w:rPr>
          <w:t>Angular</w:t>
        </w:r>
        <w:proofErr w:type="spellEnd"/>
      </w:hyperlink>
      <w:r w:rsidRPr="00AE333D">
        <w:t xml:space="preserve"> temeljen na </w:t>
      </w:r>
      <w:hyperlink r:id="rId33" w:history="1">
        <w:proofErr w:type="spellStart"/>
        <w:r w:rsidRPr="00AE333D">
          <w:rPr>
            <w:rStyle w:val="Hyperlink"/>
          </w:rPr>
          <w:t>TypeScript</w:t>
        </w:r>
        <w:proofErr w:type="spellEnd"/>
      </w:hyperlink>
      <w:r w:rsidRPr="00AE333D">
        <w:t xml:space="preserve"> platformi.</w:t>
      </w:r>
    </w:p>
    <w:p w14:paraId="657567DF" w14:textId="77777777" w:rsidR="00262026" w:rsidRPr="00AE333D" w:rsidRDefault="00262026" w:rsidP="00262026">
      <w:pPr>
        <w:pStyle w:val="BodyText"/>
        <w:ind w:left="0"/>
      </w:pPr>
      <w:r w:rsidRPr="00AE333D">
        <w:t xml:space="preserve">Za razvoj poslužiteljske strane korišten je besplatni okvir besplatne programske podrške </w:t>
      </w:r>
      <w:hyperlink r:id="rId34" w:history="1">
        <w:proofErr w:type="spellStart"/>
        <w:r w:rsidRPr="00AE333D">
          <w:rPr>
            <w:rStyle w:val="Hyperlink"/>
          </w:rPr>
          <w:t>Django</w:t>
        </w:r>
        <w:proofErr w:type="spellEnd"/>
      </w:hyperlink>
      <w:r w:rsidRPr="00AE333D">
        <w:t xml:space="preserve"> temeljen na platformi </w:t>
      </w:r>
      <w:hyperlink r:id="rId35" w:history="1">
        <w:r w:rsidRPr="00AE333D">
          <w:rPr>
            <w:rStyle w:val="Hyperlink"/>
          </w:rPr>
          <w:t>Python</w:t>
        </w:r>
      </w:hyperlink>
      <w:r w:rsidRPr="00AE333D">
        <w:t xml:space="preserve">. </w:t>
      </w:r>
    </w:p>
    <w:p w14:paraId="641EB4CB" w14:textId="77777777" w:rsidR="00262026" w:rsidRDefault="00262026" w:rsidP="00262026">
      <w:pPr>
        <w:pStyle w:val="BodyText"/>
        <w:ind w:left="0"/>
      </w:pPr>
      <w:r w:rsidRPr="00AE333D">
        <w:t xml:space="preserve">Za razvoj i spajanje podataka koji pružaju informacije na web aplikaciji korišten je </w:t>
      </w:r>
      <w:hyperlink r:id="rId36" w:history="1">
        <w:proofErr w:type="spellStart"/>
        <w:r w:rsidRPr="00AE333D">
          <w:rPr>
            <w:rStyle w:val="Hyperlink"/>
          </w:rPr>
          <w:t>Jupyter</w:t>
        </w:r>
        <w:proofErr w:type="spellEnd"/>
      </w:hyperlink>
      <w:r w:rsidRPr="00AE333D">
        <w:t xml:space="preserve"> i ostala potrebna proširenja platforme </w:t>
      </w:r>
      <w:hyperlink r:id="rId37" w:history="1">
        <w:r w:rsidRPr="00AE333D">
          <w:rPr>
            <w:rStyle w:val="Hyperlink"/>
          </w:rPr>
          <w:t>Python</w:t>
        </w:r>
      </w:hyperlink>
      <w:r w:rsidRPr="00AE333D">
        <w:t>.</w:t>
      </w:r>
    </w:p>
    <w:p w14:paraId="17349BCA" w14:textId="5119406D" w:rsidR="00C74F6E" w:rsidRDefault="00C74F6E" w:rsidP="00262026">
      <w:pPr>
        <w:pStyle w:val="BodyText"/>
        <w:ind w:left="0"/>
      </w:pPr>
      <w:r>
        <w:t xml:space="preserve">Za kolaboraciju i </w:t>
      </w:r>
      <w:proofErr w:type="spellStart"/>
      <w:r>
        <w:t>verzioniranje</w:t>
      </w:r>
      <w:proofErr w:type="spellEnd"/>
      <w:r>
        <w:t xml:space="preserve"> korišteni su alati: </w:t>
      </w:r>
      <w:hyperlink r:id="rId38" w:history="1">
        <w:proofErr w:type="spellStart"/>
        <w:r w:rsidRPr="00C74F6E">
          <w:rPr>
            <w:rStyle w:val="Hyperlink"/>
          </w:rPr>
          <w:t>Git</w:t>
        </w:r>
        <w:proofErr w:type="spellEnd"/>
      </w:hyperlink>
      <w:r>
        <w:t xml:space="preserve"> – osnovni alat za </w:t>
      </w:r>
      <w:proofErr w:type="spellStart"/>
      <w:r>
        <w:t>verzioniranje</w:t>
      </w:r>
      <w:proofErr w:type="spellEnd"/>
      <w:r>
        <w:t xml:space="preserve"> i praćenje napretka i promjena u kodu i </w:t>
      </w:r>
      <w:hyperlink r:id="rId39" w:history="1">
        <w:proofErr w:type="spellStart"/>
        <w:r w:rsidRPr="00C74F6E">
          <w:rPr>
            <w:rStyle w:val="Hyperlink"/>
          </w:rPr>
          <w:t>GitHub</w:t>
        </w:r>
        <w:proofErr w:type="spellEnd"/>
      </w:hyperlink>
      <w:r>
        <w:t xml:space="preserve"> – proširenje i platforma za javno postavljenje i kolaboriranje na repozitoriju.</w:t>
      </w:r>
    </w:p>
    <w:p w14:paraId="7D5369A7" w14:textId="4FD81388" w:rsidR="00C74F6E" w:rsidRDefault="00C74F6E" w:rsidP="00262026">
      <w:pPr>
        <w:pStyle w:val="BodyText"/>
        <w:ind w:left="0"/>
      </w:pPr>
      <w:r>
        <w:t xml:space="preserve">Za izradu sustava primarno je korišteno razvojno okruženje </w:t>
      </w:r>
      <w:hyperlink r:id="rId40" w:history="1">
        <w:proofErr w:type="spellStart"/>
        <w:r w:rsidRPr="00C74F6E">
          <w:rPr>
            <w:rStyle w:val="Hyperlink"/>
          </w:rPr>
          <w:t>VSCode</w:t>
        </w:r>
        <w:proofErr w:type="spellEnd"/>
      </w:hyperlink>
      <w:r>
        <w:t xml:space="preserve"> koje pruža velike mogućnosti uređivanja teksta te brzog testiranja programa. </w:t>
      </w:r>
    </w:p>
    <w:p w14:paraId="551E5886" w14:textId="13E6D1C3" w:rsidR="00CE7192" w:rsidRDefault="00CE7192" w:rsidP="00262026">
      <w:pPr>
        <w:pStyle w:val="BodyText"/>
        <w:ind w:left="0"/>
      </w:pPr>
      <w:r>
        <w:t xml:space="preserve">Za pomoć pri generiranju podataka korišten je javno dostupan generativni jezični model </w:t>
      </w:r>
      <w:hyperlink r:id="rId41" w:history="1">
        <w:proofErr w:type="spellStart"/>
        <w:r w:rsidRPr="00CE7192">
          <w:rPr>
            <w:rStyle w:val="Hyperlink"/>
          </w:rPr>
          <w:t>ChatGPT</w:t>
        </w:r>
        <w:proofErr w:type="spellEnd"/>
      </w:hyperlink>
      <w:r>
        <w:t>.</w:t>
      </w:r>
    </w:p>
    <w:p w14:paraId="47D2457B" w14:textId="19DA4B83" w:rsidR="00C74F6E" w:rsidRDefault="00C74F6E" w:rsidP="00C74F6E">
      <w:pPr>
        <w:pStyle w:val="Heading2"/>
      </w:pPr>
      <w:bookmarkStart w:id="12" w:name="_Toc189098515"/>
      <w:r>
        <w:lastRenderedPageBreak/>
        <w:t>Algoritmi</w:t>
      </w:r>
      <w:bookmarkEnd w:id="12"/>
    </w:p>
    <w:p w14:paraId="303B1ECD" w14:textId="1A9DF750" w:rsidR="00C74F6E" w:rsidRDefault="00806684" w:rsidP="00C74F6E">
      <w:r>
        <w:t>Algoritam filtriranja je izrazito jednostavan prolazak po cijelom skupu podataka i spremanja samo re</w:t>
      </w:r>
      <w:r w:rsidR="009E101F">
        <w:t>dak</w:t>
      </w:r>
      <w:r>
        <w:t>a koji u svim stupcima ima</w:t>
      </w:r>
      <w:r w:rsidR="009E101F">
        <w:t>ju</w:t>
      </w:r>
      <w:r>
        <w:t xml:space="preserve"> vrijednost veću od donje granice i manj</w:t>
      </w:r>
      <w:r w:rsidR="009E101F">
        <w:t>u</w:t>
      </w:r>
      <w:r>
        <w:t xml:space="preserve"> od gornje granice. Pošto imamo konstantan broj stupaca možemo reći da je kompleksnost algoritma linearna - O(N). </w:t>
      </w:r>
    </w:p>
    <w:p w14:paraId="5AA1745F" w14:textId="4D2D1E8D" w:rsidR="00806684" w:rsidRPr="00C74F6E" w:rsidRDefault="00806684" w:rsidP="00C74F6E">
      <w:r>
        <w:t>Algoritam rangiranja imaju složenost – O(N * log N) zbog algoritma sortiranja</w:t>
      </w:r>
      <w:r w:rsidR="009E101F">
        <w:t xml:space="preserve">. Svaki podatak prvo pomnožimo sa težinom koju je korisnik odredio time što je odabrao koliko mu je taj faktor bitan u rangiranju, a zatim sortiramo te umnoške kako bi dobili rangiranje. </w:t>
      </w:r>
    </w:p>
    <w:p w14:paraId="55CCA0B8" w14:textId="77777777" w:rsidR="00620B2D" w:rsidRPr="00AE333D" w:rsidRDefault="00620B2D" w:rsidP="009E101F">
      <w:pPr>
        <w:pStyle w:val="BodyText"/>
        <w:ind w:left="0"/>
      </w:pPr>
    </w:p>
    <w:p w14:paraId="263EA2B7" w14:textId="5B9CB5A1" w:rsidR="004D0BEF" w:rsidRDefault="00620B2D" w:rsidP="009E101F">
      <w:pPr>
        <w:pStyle w:val="Heading1"/>
      </w:pPr>
      <w:bookmarkStart w:id="13" w:name="_Toc189098516"/>
      <w:r w:rsidRPr="00AE333D">
        <w:t>Upute za korištenje</w:t>
      </w:r>
      <w:bookmarkEnd w:id="13"/>
    </w:p>
    <w:p w14:paraId="2C892B94" w14:textId="12B64D95" w:rsidR="00CE7192" w:rsidRDefault="00217D6E" w:rsidP="00217D6E">
      <w:pPr>
        <w:pStyle w:val="Heading2"/>
      </w:pPr>
      <w:r>
        <w:t>Pokretanje sustava</w:t>
      </w:r>
    </w:p>
    <w:p w14:paraId="18E94FE1" w14:textId="5FC954C0" w:rsidR="00740F8C" w:rsidRDefault="00217D6E" w:rsidP="00740F8C">
      <w:r>
        <w:t xml:space="preserve">Za pokretanje korisničke strane sustava potrebno je instalirati Node.js i </w:t>
      </w:r>
      <w:proofErr w:type="spellStart"/>
      <w:r>
        <w:t>Angular</w:t>
      </w:r>
      <w:proofErr w:type="spellEnd"/>
      <w:r>
        <w:t xml:space="preserve">. </w:t>
      </w:r>
      <w:r w:rsidR="00740F8C">
        <w:t xml:space="preserve">Klijentska strana biti će dostupna na adresi </w:t>
      </w:r>
      <w:hyperlink r:id="rId42" w:history="1">
        <w:r w:rsidR="00740F8C" w:rsidRPr="00740F8C">
          <w:rPr>
            <w:rStyle w:val="Hyperlink"/>
          </w:rPr>
          <w:t>http://localhost:4200/</w:t>
        </w:r>
      </w:hyperlink>
      <w:r w:rsidR="00740F8C">
        <w:t xml:space="preserve"> nakon izvođenja sljedećih naredbi:  </w:t>
      </w:r>
    </w:p>
    <w:p w14:paraId="38BEC921" w14:textId="77777777" w:rsidR="00740F8C" w:rsidRDefault="00740F8C" w:rsidP="00740F8C">
      <w:pPr>
        <w:keepNext/>
        <w:jc w:val="center"/>
      </w:pPr>
      <w:r>
        <w:rPr>
          <w:noProof/>
        </w:rPr>
        <w:drawing>
          <wp:inline distT="0" distB="0" distL="0" distR="0" wp14:anchorId="38ADD709" wp14:editId="1F1F4261">
            <wp:extent cx="5943600" cy="1054735"/>
            <wp:effectExtent l="0" t="0" r="0" b="0"/>
            <wp:docPr id="704873851" name="Picture 2" descr="A close-up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73851" name="Picture 2" descr="A close-up of a website&#10;&#10;AI-generated content may be incorrect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F8FF" w14:textId="3B3CB4FD" w:rsidR="00740F8C" w:rsidRDefault="00740F8C" w:rsidP="00740F8C">
      <w:pPr>
        <w:pStyle w:val="Caption"/>
        <w:jc w:val="center"/>
      </w:pPr>
      <w:r>
        <w:t xml:space="preserve">Slika </w:t>
      </w:r>
      <w:r w:rsidR="008A3C0E">
        <w:fldChar w:fldCharType="begin"/>
      </w:r>
      <w:r w:rsidR="008A3C0E">
        <w:instrText xml:space="preserve"> STYLEREF 3 \s </w:instrText>
      </w:r>
      <w:r w:rsidR="008A3C0E">
        <w:fldChar w:fldCharType="separate"/>
      </w:r>
      <w:r w:rsidR="008A3C0E">
        <w:rPr>
          <w:noProof/>
        </w:rPr>
        <w:t>1.4.5</w:t>
      </w:r>
      <w:r w:rsidR="008A3C0E">
        <w:fldChar w:fldCharType="end"/>
      </w:r>
      <w:r w:rsidR="008A3C0E">
        <w:noBreakHyphen/>
      </w:r>
      <w:r w:rsidR="008A3C0E">
        <w:fldChar w:fldCharType="begin"/>
      </w:r>
      <w:r w:rsidR="008A3C0E">
        <w:instrText xml:space="preserve"> SEQ Slika \* ARABIC \s 3 </w:instrText>
      </w:r>
      <w:r w:rsidR="008A3C0E">
        <w:fldChar w:fldCharType="separate"/>
      </w:r>
      <w:r w:rsidR="008A3C0E">
        <w:rPr>
          <w:noProof/>
        </w:rPr>
        <w:t>1</w:t>
      </w:r>
      <w:r w:rsidR="008A3C0E">
        <w:fldChar w:fldCharType="end"/>
      </w:r>
      <w:r>
        <w:t>. Naredbe za pokretanje klijentske strane sustava</w:t>
      </w:r>
    </w:p>
    <w:p w14:paraId="015F55FD" w14:textId="77777777" w:rsidR="008A3C0E" w:rsidRPr="008A3C0E" w:rsidRDefault="008A3C0E" w:rsidP="008A3C0E"/>
    <w:p w14:paraId="5E456D2F" w14:textId="41727A44" w:rsidR="008A3C0E" w:rsidRDefault="00740F8C" w:rsidP="00740F8C">
      <w:pPr>
        <w:pStyle w:val="BodyText"/>
        <w:ind w:left="0"/>
      </w:pPr>
      <w:r>
        <w:t xml:space="preserve">Za pokretanje poslužiteljske strane sustava potrebno je instalirati Python. Poslužiteljska strana biti će dostupna na adresi </w:t>
      </w:r>
      <w:hyperlink r:id="rId44" w:history="1">
        <w:r w:rsidRPr="003C67B0">
          <w:rPr>
            <w:rStyle w:val="Hyperlink"/>
          </w:rPr>
          <w:t>http://127.0.0.1:8000/</w:t>
        </w:r>
      </w:hyperlink>
      <w:r>
        <w:t xml:space="preserve"> nakon izvođenja sljedećih naredbi:</w:t>
      </w:r>
    </w:p>
    <w:p w14:paraId="52A995C9" w14:textId="77777777" w:rsidR="008A3C0E" w:rsidRDefault="008A3C0E" w:rsidP="008A3C0E">
      <w:pPr>
        <w:pStyle w:val="BodyText"/>
        <w:keepNext/>
        <w:ind w:left="0"/>
        <w:jc w:val="center"/>
      </w:pPr>
      <w:r>
        <w:rPr>
          <w:noProof/>
        </w:rPr>
        <w:drawing>
          <wp:inline distT="0" distB="0" distL="0" distR="0" wp14:anchorId="2CB8CF34" wp14:editId="7DB5F3B0">
            <wp:extent cx="4178300" cy="1917700"/>
            <wp:effectExtent l="0" t="0" r="0" b="0"/>
            <wp:docPr id="1457474726" name="Picture 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74726" name="Picture 4" descr="A close-up of a computer screen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7CC71" w14:textId="72C4BADA" w:rsidR="00740F8C" w:rsidRDefault="008A3C0E" w:rsidP="008A3C0E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STYLEREF 3 \s </w:instrText>
      </w:r>
      <w:r>
        <w:fldChar w:fldCharType="separate"/>
      </w:r>
      <w:r>
        <w:rPr>
          <w:noProof/>
        </w:rPr>
        <w:t>1.4.5</w:t>
      </w:r>
      <w:r>
        <w:fldChar w:fldCharType="end"/>
      </w:r>
      <w:r>
        <w:noBreakHyphen/>
      </w:r>
      <w:r>
        <w:fldChar w:fldCharType="begin"/>
      </w:r>
      <w:r>
        <w:instrText xml:space="preserve"> SEQ Slika \* ARABIC \s 3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Naredbe za pokretanje poslužiteljske strane sustava</w:t>
      </w:r>
    </w:p>
    <w:p w14:paraId="2C129C99" w14:textId="6BF42D0F" w:rsidR="008A3C0E" w:rsidRPr="008A3C0E" w:rsidRDefault="008A3C0E" w:rsidP="008A3C0E">
      <w:pPr>
        <w:pStyle w:val="Heading2"/>
      </w:pPr>
      <w:r>
        <w:t>Pregled glavnih značajki</w:t>
      </w:r>
    </w:p>
    <w:p w14:paraId="1687FD6C" w14:textId="77777777" w:rsidR="00740F8C" w:rsidRPr="00AE333D" w:rsidRDefault="00740F8C" w:rsidP="00740F8C">
      <w:pPr>
        <w:pStyle w:val="BodyText"/>
        <w:ind w:left="0"/>
      </w:pPr>
    </w:p>
    <w:p w14:paraId="652FCEA1" w14:textId="77777777" w:rsidR="00A55A74" w:rsidRDefault="00A55A74" w:rsidP="00A55A74">
      <w:pPr>
        <w:pStyle w:val="Heading1"/>
      </w:pPr>
      <w:r w:rsidRPr="00AE333D">
        <w:br w:type="page"/>
      </w:r>
      <w:bookmarkStart w:id="14" w:name="_Toc189098517"/>
      <w:r w:rsidRPr="00AE333D">
        <w:lastRenderedPageBreak/>
        <w:t>Literatura</w:t>
      </w:r>
      <w:bookmarkEnd w:id="14"/>
    </w:p>
    <w:p w14:paraId="4B636DCA" w14:textId="22F87F9F" w:rsidR="009E101F" w:rsidRDefault="00070B78" w:rsidP="00070B78">
      <w:pPr>
        <w:pStyle w:val="ListParagraph"/>
        <w:numPr>
          <w:ilvl w:val="0"/>
          <w:numId w:val="14"/>
        </w:numPr>
      </w:pPr>
      <w:proofErr w:type="spellStart"/>
      <w:r w:rsidRPr="00070B78">
        <w:t>Walpole</w:t>
      </w:r>
      <w:proofErr w:type="spellEnd"/>
      <w:r w:rsidRPr="00070B78">
        <w:t xml:space="preserve">, Ronald E., Myers, Raymond H., Myers, Sharon L., </w:t>
      </w:r>
      <w:proofErr w:type="spellStart"/>
      <w:r w:rsidRPr="00070B78">
        <w:t>Ye</w:t>
      </w:r>
      <w:proofErr w:type="spellEnd"/>
      <w:r w:rsidRPr="00070B78">
        <w:t xml:space="preserve">, </w:t>
      </w:r>
      <w:proofErr w:type="spellStart"/>
      <w:r w:rsidRPr="00070B78">
        <w:t>Keying</w:t>
      </w:r>
      <w:proofErr w:type="spellEnd"/>
      <w:r w:rsidRPr="00070B78">
        <w:t>. </w:t>
      </w:r>
      <w:r>
        <w:t>„</w:t>
      </w:r>
      <w:proofErr w:type="spellStart"/>
      <w:r w:rsidRPr="00070B78">
        <w:rPr>
          <w:i/>
          <w:iCs/>
        </w:rPr>
        <w:t>Probability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statistics</w:t>
      </w:r>
      <w:proofErr w:type="spellEnd"/>
      <w:r w:rsidRPr="00070B78">
        <w:rPr>
          <w:i/>
          <w:iCs/>
        </w:rPr>
        <w:t xml:space="preserve"> for </w:t>
      </w:r>
      <w:proofErr w:type="spellStart"/>
      <w:r w:rsidRPr="00070B78">
        <w:rPr>
          <w:i/>
          <w:iCs/>
        </w:rPr>
        <w:t>engineers</w:t>
      </w:r>
      <w:proofErr w:type="spellEnd"/>
      <w:r w:rsidRPr="00070B78">
        <w:rPr>
          <w:i/>
          <w:iCs/>
        </w:rPr>
        <w:t xml:space="preserve"> &amp; </w:t>
      </w:r>
      <w:proofErr w:type="spellStart"/>
      <w:r w:rsidRPr="00070B78">
        <w:rPr>
          <w:i/>
          <w:iCs/>
        </w:rPr>
        <w:t>scientists</w:t>
      </w:r>
      <w:proofErr w:type="spellEnd"/>
      <w:r>
        <w:rPr>
          <w:i/>
          <w:iCs/>
        </w:rPr>
        <w:t>“</w:t>
      </w:r>
      <w:r w:rsidRPr="00070B78">
        <w:t xml:space="preserve">. 9th </w:t>
      </w:r>
      <w:proofErr w:type="spellStart"/>
      <w:r w:rsidRPr="00070B78">
        <w:t>ed</w:t>
      </w:r>
      <w:proofErr w:type="spellEnd"/>
      <w:r w:rsidRPr="00070B78">
        <w:t xml:space="preserve">. Global </w:t>
      </w:r>
      <w:proofErr w:type="spellStart"/>
      <w:r w:rsidRPr="00070B78">
        <w:t>ed</w:t>
      </w:r>
      <w:proofErr w:type="spellEnd"/>
      <w:r w:rsidRPr="00070B78">
        <w:t>. Tokyo: Pearson, 2016.</w:t>
      </w:r>
    </w:p>
    <w:p w14:paraId="454D4AED" w14:textId="77777777" w:rsidR="00070B78" w:rsidRPr="009E101F" w:rsidRDefault="00070B78" w:rsidP="00070B78">
      <w:pPr>
        <w:pStyle w:val="ListParagraph"/>
      </w:pPr>
    </w:p>
    <w:sectPr w:rsidR="00070B78" w:rsidRPr="009E101F" w:rsidSect="00620B2D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B7280C" w14:textId="77777777" w:rsidR="00311A84" w:rsidRPr="00D41360" w:rsidRDefault="00311A84">
      <w:r w:rsidRPr="00D41360">
        <w:separator/>
      </w:r>
    </w:p>
  </w:endnote>
  <w:endnote w:type="continuationSeparator" w:id="0">
    <w:p w14:paraId="797471D1" w14:textId="77777777" w:rsidR="00311A84" w:rsidRPr="00D41360" w:rsidRDefault="00311A84">
      <w:r w:rsidRPr="00D413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10E2F" w:rsidRPr="00D41360" w14:paraId="03529624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4CEBA4E" w14:textId="04E316FD" w:rsidR="00A10E2F" w:rsidRPr="00D41360" w:rsidRDefault="00A10E2F">
          <w:pPr>
            <w:ind w:right="360"/>
          </w:pPr>
          <w:r w:rsidRPr="00D41360">
            <w:t>FER  - Projekt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9CE0B18" w14:textId="7801B557" w:rsidR="00A10E2F" w:rsidRPr="00D41360" w:rsidRDefault="00A10E2F">
          <w:pPr>
            <w:jc w:val="center"/>
          </w:pPr>
          <w:r w:rsidRPr="00D41360">
            <w:sym w:font="Symbol" w:char="F0D3"/>
          </w:r>
          <w:r w:rsidRPr="00D41360">
            <w:t xml:space="preserve">FER, </w:t>
          </w:r>
          <w:r w:rsidRPr="00D41360">
            <w:fldChar w:fldCharType="begin"/>
          </w:r>
          <w:r w:rsidRPr="00D41360">
            <w:instrText xml:space="preserve"> DATE \@ "yyyy" </w:instrText>
          </w:r>
          <w:r w:rsidRPr="00D41360">
            <w:fldChar w:fldCharType="separate"/>
          </w:r>
          <w:r w:rsidR="00B02E95">
            <w:rPr>
              <w:noProof/>
            </w:rPr>
            <w:t>2025</w:t>
          </w:r>
          <w:r w:rsidRPr="00D41360"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8C5981" w14:textId="77777777" w:rsidR="00A10E2F" w:rsidRPr="00D41360" w:rsidRDefault="00A10E2F">
          <w:pPr>
            <w:jc w:val="right"/>
          </w:pPr>
          <w:r w:rsidRPr="00D41360">
            <w:t xml:space="preserve">Stranica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PAGE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3</w:t>
          </w:r>
          <w:r w:rsidRPr="00D41360">
            <w:rPr>
              <w:rStyle w:val="PageNumber"/>
            </w:rPr>
            <w:fldChar w:fldCharType="end"/>
          </w:r>
          <w:r w:rsidRPr="00D41360">
            <w:rPr>
              <w:rStyle w:val="PageNumber"/>
            </w:rPr>
            <w:t xml:space="preserve"> od </w:t>
          </w:r>
          <w:r w:rsidRPr="00D41360">
            <w:rPr>
              <w:rStyle w:val="PageNumber"/>
            </w:rPr>
            <w:fldChar w:fldCharType="begin"/>
          </w:r>
          <w:r w:rsidRPr="00D41360">
            <w:rPr>
              <w:rStyle w:val="PageNumber"/>
            </w:rPr>
            <w:instrText xml:space="preserve"> NUMPAGES  \* MERGEFORMAT </w:instrText>
          </w:r>
          <w:r w:rsidRPr="00D41360">
            <w:rPr>
              <w:rStyle w:val="PageNumber"/>
            </w:rPr>
            <w:fldChar w:fldCharType="separate"/>
          </w:r>
          <w:r w:rsidRPr="00D41360">
            <w:rPr>
              <w:rStyle w:val="PageNumber"/>
            </w:rPr>
            <w:t>7</w:t>
          </w:r>
          <w:r w:rsidRPr="00D41360">
            <w:rPr>
              <w:rStyle w:val="PageNumber"/>
            </w:rPr>
            <w:fldChar w:fldCharType="end"/>
          </w:r>
        </w:p>
      </w:tc>
    </w:tr>
  </w:tbl>
  <w:p w14:paraId="12568240" w14:textId="77777777" w:rsidR="00A10E2F" w:rsidRPr="00D41360" w:rsidRDefault="00A10E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1AD615" w14:textId="77777777" w:rsidR="00311A84" w:rsidRPr="00D41360" w:rsidRDefault="00311A84">
      <w:r w:rsidRPr="00D41360">
        <w:separator/>
      </w:r>
    </w:p>
  </w:footnote>
  <w:footnote w:type="continuationSeparator" w:id="0">
    <w:p w14:paraId="2EAC5326" w14:textId="77777777" w:rsidR="00311A84" w:rsidRPr="00D41360" w:rsidRDefault="00311A84">
      <w:r w:rsidRPr="00D413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10E2F" w:rsidRPr="00D41360" w14:paraId="0C24682B" w14:textId="77777777">
      <w:tc>
        <w:tcPr>
          <w:tcW w:w="6379" w:type="dxa"/>
        </w:tcPr>
        <w:p w14:paraId="5F3FF128" w14:textId="1ADD3A2A" w:rsidR="00A10E2F" w:rsidRPr="00D41360" w:rsidRDefault="00014593">
          <w:proofErr w:type="spellStart"/>
          <w:r>
            <w:t>UniMatch</w:t>
          </w:r>
          <w:proofErr w:type="spellEnd"/>
        </w:p>
      </w:tc>
      <w:tc>
        <w:tcPr>
          <w:tcW w:w="3179" w:type="dxa"/>
        </w:tcPr>
        <w:p w14:paraId="331372B5" w14:textId="78EAF88E" w:rsidR="00A10E2F" w:rsidRPr="00D41360" w:rsidRDefault="00A10E2F">
          <w:pPr>
            <w:tabs>
              <w:tab w:val="left" w:pos="1135"/>
            </w:tabs>
            <w:spacing w:before="40"/>
            <w:ind w:right="68"/>
          </w:pPr>
          <w:r w:rsidRPr="00D41360">
            <w:t xml:space="preserve">  Verzija:           1.0</w:t>
          </w:r>
        </w:p>
      </w:tc>
    </w:tr>
    <w:tr w:rsidR="00A10E2F" w:rsidRPr="00D41360" w14:paraId="00290A17" w14:textId="77777777">
      <w:tc>
        <w:tcPr>
          <w:tcW w:w="6379" w:type="dxa"/>
        </w:tcPr>
        <w:p w14:paraId="6BBCE800" w14:textId="77777777" w:rsidR="00A10E2F" w:rsidRPr="00D41360" w:rsidRDefault="00A10E2F">
          <w:r w:rsidRPr="00D41360">
            <w:t>Tehnička dokumentacija</w:t>
          </w:r>
        </w:p>
      </w:tc>
      <w:tc>
        <w:tcPr>
          <w:tcW w:w="3179" w:type="dxa"/>
        </w:tcPr>
        <w:p w14:paraId="491D328C" w14:textId="31EEF863" w:rsidR="00014593" w:rsidRPr="00D41360" w:rsidRDefault="00A10E2F">
          <w:r w:rsidRPr="00D41360">
            <w:t xml:space="preserve">  Datum:  </w:t>
          </w:r>
          <w:r w:rsidR="00014593">
            <w:t>29</w:t>
          </w:r>
          <w:r w:rsidRPr="00D41360">
            <w:t>/</w:t>
          </w:r>
          <w:r w:rsidR="00014593">
            <w:t>01</w:t>
          </w:r>
          <w:r w:rsidRPr="00D41360">
            <w:t>/</w:t>
          </w:r>
          <w:r w:rsidR="00014593">
            <w:t>2025</w:t>
          </w:r>
        </w:p>
      </w:tc>
    </w:tr>
  </w:tbl>
  <w:p w14:paraId="4174D70B" w14:textId="77777777" w:rsidR="00A10E2F" w:rsidRPr="00D41360" w:rsidRDefault="00A10E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822E2E"/>
    <w:multiLevelType w:val="hybridMultilevel"/>
    <w:tmpl w:val="1D2C7CE8"/>
    <w:lvl w:ilvl="0" w:tplc="4E884E4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004663"/>
    <w:multiLevelType w:val="hybridMultilevel"/>
    <w:tmpl w:val="86DADA1E"/>
    <w:lvl w:ilvl="0" w:tplc="63288DC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5617BB"/>
    <w:multiLevelType w:val="hybridMultilevel"/>
    <w:tmpl w:val="397460E6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8385193"/>
    <w:multiLevelType w:val="hybridMultilevel"/>
    <w:tmpl w:val="65386AF0"/>
    <w:lvl w:ilvl="0" w:tplc="49D4C38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D10C89"/>
    <w:multiLevelType w:val="hybridMultilevel"/>
    <w:tmpl w:val="E1C87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911403"/>
    <w:multiLevelType w:val="hybridMultilevel"/>
    <w:tmpl w:val="C6BA4C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92C31A2"/>
    <w:multiLevelType w:val="hybridMultilevel"/>
    <w:tmpl w:val="795431F6"/>
    <w:lvl w:ilvl="0" w:tplc="F6DC15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47FF4"/>
    <w:multiLevelType w:val="hybridMultilevel"/>
    <w:tmpl w:val="34FE5144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1978A1"/>
    <w:multiLevelType w:val="hybridMultilevel"/>
    <w:tmpl w:val="C4EAE0A8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4565628"/>
    <w:multiLevelType w:val="hybridMultilevel"/>
    <w:tmpl w:val="208013F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A410A"/>
    <w:multiLevelType w:val="hybridMultilevel"/>
    <w:tmpl w:val="ABC092A2"/>
    <w:lvl w:ilvl="0" w:tplc="AFFC05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2F51E9"/>
    <w:multiLevelType w:val="hybridMultilevel"/>
    <w:tmpl w:val="19344450"/>
    <w:lvl w:ilvl="0" w:tplc="37669E8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91447D4"/>
    <w:multiLevelType w:val="hybridMultilevel"/>
    <w:tmpl w:val="B40018E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7C44011E"/>
    <w:multiLevelType w:val="hybridMultilevel"/>
    <w:tmpl w:val="A0149A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29177">
    <w:abstractNumId w:val="0"/>
  </w:num>
  <w:num w:numId="2" w16cid:durableId="259215776">
    <w:abstractNumId w:val="12"/>
  </w:num>
  <w:num w:numId="3" w16cid:durableId="993141627">
    <w:abstractNumId w:val="6"/>
  </w:num>
  <w:num w:numId="4" w16cid:durableId="1348288447">
    <w:abstractNumId w:val="3"/>
  </w:num>
  <w:num w:numId="5" w16cid:durableId="1375428971">
    <w:abstractNumId w:val="8"/>
  </w:num>
  <w:num w:numId="6" w16cid:durableId="390543078">
    <w:abstractNumId w:val="9"/>
  </w:num>
  <w:num w:numId="7" w16cid:durableId="1269658779">
    <w:abstractNumId w:val="13"/>
  </w:num>
  <w:num w:numId="8" w16cid:durableId="477262109">
    <w:abstractNumId w:val="1"/>
  </w:num>
  <w:num w:numId="9" w16cid:durableId="1591308024">
    <w:abstractNumId w:val="5"/>
  </w:num>
  <w:num w:numId="10" w16cid:durableId="1360859695">
    <w:abstractNumId w:val="14"/>
  </w:num>
  <w:num w:numId="11" w16cid:durableId="172037089">
    <w:abstractNumId w:val="11"/>
  </w:num>
  <w:num w:numId="12" w16cid:durableId="193076927">
    <w:abstractNumId w:val="10"/>
  </w:num>
  <w:num w:numId="13" w16cid:durableId="1048988641">
    <w:abstractNumId w:val="7"/>
  </w:num>
  <w:num w:numId="14" w16cid:durableId="1108280477">
    <w:abstractNumId w:val="4"/>
  </w:num>
  <w:num w:numId="15" w16cid:durableId="17017817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93"/>
    <w:rsid w:val="00005C07"/>
    <w:rsid w:val="00010309"/>
    <w:rsid w:val="000115F8"/>
    <w:rsid w:val="00014593"/>
    <w:rsid w:val="00025E89"/>
    <w:rsid w:val="00033D01"/>
    <w:rsid w:val="00070B78"/>
    <w:rsid w:val="000A14A5"/>
    <w:rsid w:val="000A2C20"/>
    <w:rsid w:val="000A6603"/>
    <w:rsid w:val="000B6898"/>
    <w:rsid w:val="000F5C98"/>
    <w:rsid w:val="00104A19"/>
    <w:rsid w:val="00130B16"/>
    <w:rsid w:val="00151484"/>
    <w:rsid w:val="0015703B"/>
    <w:rsid w:val="001573AC"/>
    <w:rsid w:val="00176290"/>
    <w:rsid w:val="0018754A"/>
    <w:rsid w:val="00217D6E"/>
    <w:rsid w:val="00230E52"/>
    <w:rsid w:val="00262026"/>
    <w:rsid w:val="002708F7"/>
    <w:rsid w:val="002767CE"/>
    <w:rsid w:val="00294727"/>
    <w:rsid w:val="002A0274"/>
    <w:rsid w:val="002C2FAE"/>
    <w:rsid w:val="002F00F7"/>
    <w:rsid w:val="002F43D6"/>
    <w:rsid w:val="002F5F7B"/>
    <w:rsid w:val="0030717D"/>
    <w:rsid w:val="00311A84"/>
    <w:rsid w:val="00326360"/>
    <w:rsid w:val="00342FA5"/>
    <w:rsid w:val="00403B3D"/>
    <w:rsid w:val="00443331"/>
    <w:rsid w:val="00476E88"/>
    <w:rsid w:val="00480147"/>
    <w:rsid w:val="00491509"/>
    <w:rsid w:val="004A10D6"/>
    <w:rsid w:val="004D0BEF"/>
    <w:rsid w:val="004D1F32"/>
    <w:rsid w:val="004E5140"/>
    <w:rsid w:val="004F641B"/>
    <w:rsid w:val="0055086F"/>
    <w:rsid w:val="00552603"/>
    <w:rsid w:val="00565BB5"/>
    <w:rsid w:val="00572293"/>
    <w:rsid w:val="00585C0D"/>
    <w:rsid w:val="005B604B"/>
    <w:rsid w:val="005D6FB5"/>
    <w:rsid w:val="005F1CE1"/>
    <w:rsid w:val="00620B2D"/>
    <w:rsid w:val="006417E6"/>
    <w:rsid w:val="006C6089"/>
    <w:rsid w:val="006D00C5"/>
    <w:rsid w:val="006E238A"/>
    <w:rsid w:val="00716C09"/>
    <w:rsid w:val="00733A5F"/>
    <w:rsid w:val="0073584A"/>
    <w:rsid w:val="0073741F"/>
    <w:rsid w:val="00740F8C"/>
    <w:rsid w:val="007760AF"/>
    <w:rsid w:val="00785F38"/>
    <w:rsid w:val="007D2104"/>
    <w:rsid w:val="00800BA0"/>
    <w:rsid w:val="00806684"/>
    <w:rsid w:val="00814542"/>
    <w:rsid w:val="008331D2"/>
    <w:rsid w:val="008A3C0E"/>
    <w:rsid w:val="008D01D3"/>
    <w:rsid w:val="008F5713"/>
    <w:rsid w:val="00902D06"/>
    <w:rsid w:val="00960B9D"/>
    <w:rsid w:val="00996A27"/>
    <w:rsid w:val="009A5268"/>
    <w:rsid w:val="009C1D49"/>
    <w:rsid w:val="009E101F"/>
    <w:rsid w:val="009E21C8"/>
    <w:rsid w:val="009F5B9E"/>
    <w:rsid w:val="00A00712"/>
    <w:rsid w:val="00A10E2F"/>
    <w:rsid w:val="00A1767E"/>
    <w:rsid w:val="00A266CA"/>
    <w:rsid w:val="00A45215"/>
    <w:rsid w:val="00A55A74"/>
    <w:rsid w:val="00A722D2"/>
    <w:rsid w:val="00A82B53"/>
    <w:rsid w:val="00AD2E15"/>
    <w:rsid w:val="00AE2FF7"/>
    <w:rsid w:val="00AE333D"/>
    <w:rsid w:val="00B02E95"/>
    <w:rsid w:val="00B13BB2"/>
    <w:rsid w:val="00B14B83"/>
    <w:rsid w:val="00B242A5"/>
    <w:rsid w:val="00B40974"/>
    <w:rsid w:val="00B638D9"/>
    <w:rsid w:val="00B946AE"/>
    <w:rsid w:val="00BB020E"/>
    <w:rsid w:val="00BB0DA6"/>
    <w:rsid w:val="00BD4729"/>
    <w:rsid w:val="00BF5614"/>
    <w:rsid w:val="00C04018"/>
    <w:rsid w:val="00C06129"/>
    <w:rsid w:val="00C134E9"/>
    <w:rsid w:val="00C33B92"/>
    <w:rsid w:val="00C74132"/>
    <w:rsid w:val="00C74F6E"/>
    <w:rsid w:val="00C97802"/>
    <w:rsid w:val="00CE7192"/>
    <w:rsid w:val="00D177AF"/>
    <w:rsid w:val="00D41360"/>
    <w:rsid w:val="00D431B3"/>
    <w:rsid w:val="00D46766"/>
    <w:rsid w:val="00DE4D1A"/>
    <w:rsid w:val="00DF3B4B"/>
    <w:rsid w:val="00E00BD9"/>
    <w:rsid w:val="00E119AF"/>
    <w:rsid w:val="00E4660C"/>
    <w:rsid w:val="00E74CF8"/>
    <w:rsid w:val="00E83288"/>
    <w:rsid w:val="00EA74C4"/>
    <w:rsid w:val="00ED59D3"/>
    <w:rsid w:val="00EE4FE4"/>
    <w:rsid w:val="00EE5D2B"/>
    <w:rsid w:val="00EE70A8"/>
    <w:rsid w:val="00EF3BD8"/>
    <w:rsid w:val="00F12630"/>
    <w:rsid w:val="00F35162"/>
    <w:rsid w:val="00F37C73"/>
    <w:rsid w:val="00F63AD7"/>
    <w:rsid w:val="00F96AD6"/>
    <w:rsid w:val="00FC3C60"/>
    <w:rsid w:val="00FC5C17"/>
    <w:rsid w:val="00FD2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0DCF912"/>
  <w15:chartTrackingRefBased/>
  <w15:docId w15:val="{B5953246-8142-4DE6-8B4D-5D7088721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spacing w:line="240" w:lineRule="atLeast"/>
    </w:pPr>
    <w:rPr>
      <w:lang w:val="hr-HR"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uiPriority w:val="39"/>
    <w:pPr>
      <w:tabs>
        <w:tab w:val="left" w:pos="1440"/>
        <w:tab w:val="left" w:pos="1600"/>
        <w:tab w:val="right" w:pos="9360"/>
      </w:tabs>
      <w:ind w:left="990"/>
    </w:pPr>
    <w:rPr>
      <w:noProof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pPr>
      <w:keepLines/>
      <w:spacing w:after="120"/>
      <w:ind w:left="720"/>
    </w:p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FootnoteReference">
    <w:name w:val="footnote reference"/>
    <w:basedOn w:val="DefaultParagraphFont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paragraph" w:styleId="BodyText2">
    <w:name w:val="Body Text 2"/>
    <w:basedOn w:val="Normal"/>
    <w:rPr>
      <w:i/>
      <w:color w:val="0000FF"/>
    </w:rPr>
  </w:style>
  <w:style w:type="paragraph" w:styleId="BodyTextIndent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BodyText"/>
    <w:autoRedefine/>
    <w:rsid w:val="00960B9D"/>
    <w:rPr>
      <w:i/>
      <w:color w:val="0000FF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styleId="Strong">
    <w:name w:val="Strong"/>
    <w:basedOn w:val="DefaultParagraphFont"/>
    <w:qFormat/>
    <w:rPr>
      <w:rFonts w:ascii="Arial" w:hAnsi="Arial"/>
      <w:b/>
      <w:bCs/>
      <w:sz w:val="16"/>
    </w:rPr>
  </w:style>
  <w:style w:type="paragraph" w:styleId="NormalWeb">
    <w:name w:val="Normal (Web)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HTMLPreformatted">
    <w:name w:val="HTML Preformatted"/>
    <w:basedOn w:val="Normal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Courier New" w:hAnsi="Courier New"/>
    </w:rPr>
  </w:style>
  <w:style w:type="paragraph" w:styleId="BalloonText">
    <w:name w:val="Balloon Text"/>
    <w:basedOn w:val="Normal"/>
    <w:semiHidden/>
    <w:rsid w:val="006C608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74132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semiHidden/>
    <w:rsid w:val="00342FA5"/>
    <w:rPr>
      <w:sz w:val="16"/>
      <w:szCs w:val="16"/>
    </w:rPr>
  </w:style>
  <w:style w:type="paragraph" w:styleId="CommentText">
    <w:name w:val="annotation text"/>
    <w:basedOn w:val="Normal"/>
    <w:semiHidden/>
    <w:rsid w:val="00342FA5"/>
  </w:style>
  <w:style w:type="paragraph" w:styleId="CommentSubject">
    <w:name w:val="annotation subject"/>
    <w:basedOn w:val="CommentText"/>
    <w:next w:val="CommentText"/>
    <w:semiHidden/>
    <w:rsid w:val="00342FA5"/>
    <w:rPr>
      <w:b/>
      <w:bCs/>
    </w:rPr>
  </w:style>
  <w:style w:type="paragraph" w:styleId="ListParagraph">
    <w:name w:val="List Paragraph"/>
    <w:basedOn w:val="Normal"/>
    <w:uiPriority w:val="34"/>
    <w:qFormat/>
    <w:rsid w:val="00572293"/>
    <w:pPr>
      <w:widowControl/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B242A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176290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B638D9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0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0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github.com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djangoproject.com/" TargetMode="External"/><Relationship Id="rId42" Type="http://schemas.openxmlformats.org/officeDocument/2006/relationships/hyperlink" Target="http://localhost:4200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hyperlink" Target="https://angular.dev/" TargetMode="External"/><Relationship Id="rId37" Type="http://schemas.openxmlformats.org/officeDocument/2006/relationships/hyperlink" Target="https://www.python.org/" TargetMode="External"/><Relationship Id="rId40" Type="http://schemas.openxmlformats.org/officeDocument/2006/relationships/hyperlink" Target="https://code.visualstudio.com/" TargetMode="External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jupyter.org/" TargetMode="External"/><Relationship Id="rId10" Type="http://schemas.openxmlformats.org/officeDocument/2006/relationships/hyperlink" Target="https://github.com/IvanDzanija/UniMatch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://127.0.0.1:8000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www.python.org/" TargetMode="External"/><Relationship Id="rId43" Type="http://schemas.openxmlformats.org/officeDocument/2006/relationships/image" Target="media/image2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typescriptlang.org/" TargetMode="External"/><Relationship Id="rId38" Type="http://schemas.openxmlformats.org/officeDocument/2006/relationships/hyperlink" Target="https://git-scm.com/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hyperlink" Target="https://chatgpt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o\Documents\FER\5.%20semestar\PROJEKT%20R\FER_Predmet_Projekt_Tehnicka_Dokumentacij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2B58108-61EE-0041-A6D0-D0FA439E9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C:\Users\karlo\Documents\FER\5. semestar\PROJEKT R\FER_Predmet_Projekt_Tehnicka_Dokumentacija.dotx</Template>
  <TotalTime>274</TotalTime>
  <Pages>16</Pages>
  <Words>2247</Words>
  <Characters>12810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>Development Case</vt:lpstr>
      <vt:lpstr>Development Case</vt:lpstr>
    </vt:vector>
  </TitlesOfParts>
  <Company>&lt;Company Name&gt;</Company>
  <LinksUpToDate>false</LinksUpToDate>
  <CharactersWithSpaces>15027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Development Case</dc:title>
  <dc:subject>&lt;Project Name&gt;</dc:subject>
  <dc:creator>Karlo Basic</dc:creator>
  <cp:keywords/>
  <dc:description/>
  <cp:lastModifiedBy>Ivan Džanija</cp:lastModifiedBy>
  <cp:revision>26</cp:revision>
  <cp:lastPrinted>2005-03-17T14:40:00Z</cp:lastPrinted>
  <dcterms:created xsi:type="dcterms:W3CDTF">2025-01-28T23:01:00Z</dcterms:created>
  <dcterms:modified xsi:type="dcterms:W3CDTF">2025-01-30T15:10:00Z</dcterms:modified>
</cp:coreProperties>
</file>